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4005" w:rsidRDefault="00C14005" w:rsidP="00EB03EE">
      <w:pPr>
        <w:rPr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ok 1" o:spid="_x0000_s1026" type="#_x0000_t75" alt="Obrázok1.png" style="position:absolute;margin-left:463.15pt;margin-top:-7.7pt;width:47.25pt;height:45.75pt;z-index:251638784;visibility:visible">
            <v:imagedata r:id="rId5" o:title=""/>
          </v:shape>
        </w:pict>
      </w:r>
      <w:r>
        <w:rPr>
          <w:b/>
          <w:i/>
          <w:noProof/>
          <w:color w:val="FF0000"/>
          <w:sz w:val="40"/>
          <w:szCs w:val="40"/>
        </w:rPr>
        <w:t>obojživelníky - Amphibia</w:t>
      </w:r>
      <w:r w:rsidRPr="00026DC8">
        <w:rPr>
          <w:b/>
          <w:i/>
          <w:noProof/>
          <w:color w:val="FF0000"/>
          <w:sz w:val="36"/>
          <w:szCs w:val="36"/>
        </w:rPr>
        <w:t xml:space="preserve"> </w:t>
      </w:r>
      <w:r>
        <w:rPr>
          <w:i/>
          <w:noProof/>
          <w:sz w:val="24"/>
          <w:szCs w:val="24"/>
        </w:rPr>
        <w:t xml:space="preserve">- </w:t>
      </w:r>
      <w:r w:rsidRPr="00B413FD">
        <w:rPr>
          <w:i/>
          <w:noProof/>
          <w:sz w:val="24"/>
          <w:szCs w:val="24"/>
        </w:rPr>
        <w:t>PL</w:t>
      </w:r>
      <w:r>
        <w:rPr>
          <w:i/>
          <w:noProof/>
          <w:sz w:val="24"/>
          <w:szCs w:val="24"/>
        </w:rPr>
        <w:t>_1</w:t>
      </w:r>
      <w:r>
        <w:rPr>
          <w:sz w:val="24"/>
          <w:szCs w:val="24"/>
        </w:rPr>
        <w:t xml:space="preserve">               meno: ........................................</w:t>
      </w:r>
    </w:p>
    <w:p w:rsidR="00C14005" w:rsidRDefault="00C14005" w:rsidP="00EF34EF">
      <w:pPr>
        <w:spacing w:line="240" w:lineRule="auto"/>
        <w:ind w:hanging="567"/>
        <w:rPr>
          <w:b/>
          <w:i/>
          <w:color w:val="FF0000"/>
          <w:sz w:val="18"/>
          <w:szCs w:val="18"/>
        </w:rPr>
      </w:pPr>
      <w:r>
        <w:rPr>
          <w:b/>
          <w:i/>
          <w:color w:val="FF0000"/>
          <w:sz w:val="18"/>
          <w:szCs w:val="18"/>
        </w:rPr>
        <w:t xml:space="preserve">  </w:t>
      </w:r>
    </w:p>
    <w:p w:rsidR="00C14005" w:rsidRPr="008F1DEF" w:rsidRDefault="00C14005" w:rsidP="00454539">
      <w:pPr>
        <w:rPr>
          <w:bCs/>
          <w:i/>
          <w:color w:val="FF0000"/>
          <w:sz w:val="18"/>
          <w:szCs w:val="18"/>
        </w:rPr>
      </w:pPr>
      <w:r w:rsidRPr="008F1DEF">
        <w:rPr>
          <w:bCs/>
          <w:i/>
          <w:color w:val="FF0000"/>
          <w:sz w:val="18"/>
          <w:szCs w:val="18"/>
        </w:rPr>
        <w:t>/doplň tabuľku o</w:t>
      </w:r>
      <w:r>
        <w:rPr>
          <w:bCs/>
          <w:i/>
          <w:color w:val="FF0000"/>
          <w:sz w:val="18"/>
          <w:szCs w:val="18"/>
        </w:rPr>
        <w:t xml:space="preserve"> rady</w:t>
      </w:r>
      <w:r w:rsidRPr="008F1DEF">
        <w:rPr>
          <w:bCs/>
          <w:i/>
          <w:color w:val="FF0000"/>
          <w:sz w:val="18"/>
          <w:szCs w:val="18"/>
        </w:rPr>
        <w:t> </w:t>
      </w:r>
      <w:r>
        <w:rPr>
          <w:bCs/>
          <w:i/>
          <w:color w:val="548DD4"/>
          <w:sz w:val="18"/>
          <w:szCs w:val="18"/>
        </w:rPr>
        <w:t>červoňotvaré, žabotvaré</w:t>
      </w:r>
      <w:r w:rsidRPr="008F1DEF">
        <w:rPr>
          <w:bCs/>
          <w:i/>
          <w:color w:val="FF0000"/>
          <w:sz w:val="18"/>
          <w:szCs w:val="18"/>
        </w:rPr>
        <w:t xml:space="preserve"> </w:t>
      </w:r>
      <w:r w:rsidRPr="008F1DEF">
        <w:rPr>
          <w:bCs/>
          <w:i/>
          <w:color w:val="4F81BD"/>
          <w:sz w:val="18"/>
          <w:szCs w:val="18"/>
        </w:rPr>
        <w:t>..........</w:t>
      </w:r>
      <w:r w:rsidRPr="008F1DEF">
        <w:rPr>
          <w:bCs/>
          <w:i/>
          <w:color w:val="FF0000"/>
          <w:sz w:val="18"/>
          <w:szCs w:val="18"/>
        </w:rPr>
        <w:t>, umiestni zástupcov/</w:t>
      </w:r>
    </w:p>
    <w:tbl>
      <w:tblPr>
        <w:tblW w:w="9214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977"/>
        <w:gridCol w:w="2976"/>
        <w:gridCol w:w="3261"/>
      </w:tblGrid>
      <w:tr w:rsidR="00C14005" w:rsidRPr="006351F8" w:rsidTr="006351F8">
        <w:trPr>
          <w:trHeight w:val="597"/>
        </w:trPr>
        <w:tc>
          <w:tcPr>
            <w:tcW w:w="9214" w:type="dxa"/>
            <w:gridSpan w:val="3"/>
            <w:shd w:val="clear" w:color="auto" w:fill="FABF8F"/>
            <w:vAlign w:val="center"/>
          </w:tcPr>
          <w:p w:rsidR="00C14005" w:rsidRPr="006351F8" w:rsidRDefault="00C14005" w:rsidP="006351F8">
            <w:pPr>
              <w:spacing w:after="0" w:line="240" w:lineRule="auto"/>
              <w:jc w:val="center"/>
              <w:rPr>
                <w:b/>
                <w:i/>
                <w:color w:val="FF0000"/>
                <w:sz w:val="40"/>
                <w:szCs w:val="40"/>
              </w:rPr>
            </w:pPr>
            <w:r>
              <w:rPr>
                <w:noProof/>
              </w:rPr>
              <w:pict>
                <v:shape id="_x0000_s1027" type="#_x0000_t75" style="position:absolute;left:0;text-align:left;margin-left:373.15pt;margin-top:-44.75pt;width:96pt;height:1in;z-index:251662336;visibility:visible">
                  <v:imagedata r:id="rId6" o:title=""/>
                </v:shape>
              </w:pict>
            </w:r>
            <w:r>
              <w:rPr>
                <w:noProof/>
              </w:rPr>
              <w:pict>
                <v:shape id="Obrázok 4" o:spid="_x0000_s1028" type="#_x0000_t75" style="position:absolute;left:0;text-align:left;margin-left:375.85pt;margin-top:-8pt;width:96pt;height:1in;z-index:251664384;visibility:visible">
                  <v:imagedata r:id="rId7" o:title=""/>
                </v:shape>
              </w:pict>
            </w:r>
            <w:r>
              <w:rPr>
                <w:noProof/>
              </w:rPr>
              <w:pict>
                <v:shape id="Obrázok 3" o:spid="_x0000_s1029" type="#_x0000_t75" style="position:absolute;left:0;text-align:left;margin-left:373.15pt;margin-top:-21.5pt;width:96pt;height:1in;z-index:251663360;visibility:visible">
                  <v:imagedata r:id="rId8" o:title=""/>
                </v:shape>
              </w:pict>
            </w:r>
            <w:r w:rsidRPr="006351F8">
              <w:rPr>
                <w:b/>
                <w:i/>
                <w:color w:val="FF0000"/>
                <w:sz w:val="40"/>
                <w:szCs w:val="40"/>
              </w:rPr>
              <w:t>Amphibia - obojživelníky</w:t>
            </w:r>
          </w:p>
        </w:tc>
      </w:tr>
      <w:tr w:rsidR="00C14005" w:rsidRPr="006351F8" w:rsidTr="006351F8">
        <w:trPr>
          <w:trHeight w:val="561"/>
        </w:trPr>
        <w:tc>
          <w:tcPr>
            <w:tcW w:w="2977" w:type="dxa"/>
            <w:shd w:val="clear" w:color="auto" w:fill="FBD4B4"/>
            <w:vAlign w:val="center"/>
          </w:tcPr>
          <w:p w:rsidR="00C14005" w:rsidRPr="006351F8" w:rsidRDefault="00C14005" w:rsidP="006351F8">
            <w:pPr>
              <w:spacing w:after="0" w:line="240" w:lineRule="auto"/>
              <w:jc w:val="center"/>
              <w:rPr>
                <w:b/>
                <w:i/>
                <w:color w:val="548DD4"/>
                <w:sz w:val="28"/>
                <w:szCs w:val="28"/>
              </w:rPr>
            </w:pPr>
          </w:p>
        </w:tc>
        <w:tc>
          <w:tcPr>
            <w:tcW w:w="2976" w:type="dxa"/>
            <w:shd w:val="clear" w:color="auto" w:fill="FBD4B4"/>
            <w:vAlign w:val="center"/>
          </w:tcPr>
          <w:p w:rsidR="00C14005" w:rsidRPr="006351F8" w:rsidRDefault="00C14005" w:rsidP="006351F8">
            <w:pPr>
              <w:spacing w:after="0" w:line="240" w:lineRule="auto"/>
              <w:jc w:val="center"/>
              <w:rPr>
                <w:b/>
                <w:i/>
                <w:color w:val="548DD4"/>
                <w:sz w:val="28"/>
                <w:szCs w:val="28"/>
              </w:rPr>
            </w:pPr>
            <w:r w:rsidRPr="006351F8">
              <w:rPr>
                <w:b/>
                <w:i/>
                <w:color w:val="548DD4"/>
                <w:sz w:val="28"/>
                <w:szCs w:val="28"/>
              </w:rPr>
              <w:t>žabotvaré</w:t>
            </w:r>
          </w:p>
        </w:tc>
        <w:tc>
          <w:tcPr>
            <w:tcW w:w="3261" w:type="dxa"/>
            <w:shd w:val="clear" w:color="auto" w:fill="FBD4B4"/>
            <w:vAlign w:val="center"/>
          </w:tcPr>
          <w:p w:rsidR="00C14005" w:rsidRPr="006351F8" w:rsidRDefault="00C14005" w:rsidP="006351F8">
            <w:pPr>
              <w:spacing w:after="0" w:line="240" w:lineRule="auto"/>
              <w:jc w:val="center"/>
              <w:rPr>
                <w:b/>
                <w:i/>
                <w:color w:val="548DD4"/>
                <w:sz w:val="28"/>
                <w:szCs w:val="28"/>
              </w:rPr>
            </w:pPr>
          </w:p>
        </w:tc>
      </w:tr>
      <w:tr w:rsidR="00C14005" w:rsidRPr="006351F8" w:rsidTr="006351F8">
        <w:trPr>
          <w:trHeight w:val="1707"/>
        </w:trPr>
        <w:tc>
          <w:tcPr>
            <w:tcW w:w="2977" w:type="dxa"/>
            <w:shd w:val="clear" w:color="auto" w:fill="FBD4B4"/>
          </w:tcPr>
          <w:p w:rsidR="00C14005" w:rsidRPr="006351F8" w:rsidRDefault="00C14005" w:rsidP="006351F8">
            <w:pPr>
              <w:spacing w:after="0" w:line="240" w:lineRule="auto"/>
              <w:rPr>
                <w:b/>
                <w:i/>
                <w:color w:val="FF0000"/>
                <w:sz w:val="18"/>
                <w:szCs w:val="18"/>
              </w:rPr>
            </w:pPr>
          </w:p>
        </w:tc>
        <w:tc>
          <w:tcPr>
            <w:tcW w:w="2976" w:type="dxa"/>
            <w:shd w:val="clear" w:color="auto" w:fill="FBD4B4"/>
          </w:tcPr>
          <w:p w:rsidR="00C14005" w:rsidRPr="006351F8" w:rsidRDefault="00C14005" w:rsidP="006351F8">
            <w:pPr>
              <w:spacing w:after="0" w:line="240" w:lineRule="auto"/>
              <w:rPr>
                <w:b/>
                <w:i/>
                <w:color w:val="FF0000"/>
                <w:sz w:val="18"/>
                <w:szCs w:val="18"/>
              </w:rPr>
            </w:pPr>
          </w:p>
        </w:tc>
        <w:tc>
          <w:tcPr>
            <w:tcW w:w="3261" w:type="dxa"/>
            <w:shd w:val="clear" w:color="auto" w:fill="FBD4B4"/>
          </w:tcPr>
          <w:p w:rsidR="00C14005" w:rsidRPr="006351F8" w:rsidRDefault="00C14005" w:rsidP="006351F8">
            <w:pPr>
              <w:spacing w:after="0" w:line="240" w:lineRule="auto"/>
              <w:rPr>
                <w:b/>
                <w:i/>
                <w:color w:val="FF0000"/>
                <w:sz w:val="18"/>
                <w:szCs w:val="18"/>
              </w:rPr>
            </w:pPr>
          </w:p>
        </w:tc>
      </w:tr>
    </w:tbl>
    <w:p w:rsidR="00C14005" w:rsidRPr="002C6739" w:rsidRDefault="00C14005" w:rsidP="00454539">
      <w:pPr>
        <w:rPr>
          <w:bCs/>
          <w:i/>
          <w:sz w:val="18"/>
          <w:szCs w:val="18"/>
        </w:rPr>
      </w:pPr>
    </w:p>
    <w:p w:rsidR="00C14005" w:rsidRDefault="00C14005" w:rsidP="00454539">
      <w:pPr>
        <w:rPr>
          <w:b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fylogenetickými predchodcami obojživelníkov  sú </w:t>
      </w:r>
      <w:r w:rsidRPr="00041136">
        <w:rPr>
          <w:b/>
          <w:i/>
          <w:sz w:val="28"/>
          <w:szCs w:val="28"/>
        </w:rPr>
        <w:t>stopkatoplutvé ry</w:t>
      </w:r>
      <w:r>
        <w:rPr>
          <w:b/>
          <w:i/>
          <w:sz w:val="28"/>
          <w:szCs w:val="28"/>
        </w:rPr>
        <w:t>by</w:t>
      </w:r>
      <w:r>
        <w:rPr>
          <w:bCs/>
          <w:i/>
          <w:sz w:val="28"/>
          <w:szCs w:val="28"/>
        </w:rPr>
        <w:t xml:space="preserve">       </w:t>
      </w:r>
      <w:r w:rsidRPr="00BF2FBC">
        <w:rPr>
          <w:bCs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áno/nie</w:t>
      </w:r>
    </w:p>
    <w:p w:rsidR="00C14005" w:rsidRDefault="00C14005" w:rsidP="00454539">
      <w:pPr>
        <w:rPr>
          <w:b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plazy sa z nich vyvinuli pred menej ako </w:t>
      </w:r>
      <w:r w:rsidRPr="00997F0B">
        <w:rPr>
          <w:b/>
          <w:i/>
          <w:sz w:val="28"/>
          <w:szCs w:val="28"/>
        </w:rPr>
        <w:t>300 tisíc</w:t>
      </w:r>
      <w:r>
        <w:rPr>
          <w:bCs/>
          <w:i/>
          <w:sz w:val="28"/>
          <w:szCs w:val="28"/>
        </w:rPr>
        <w:t xml:space="preserve"> rokmi                                    </w:t>
      </w:r>
      <w:r w:rsidRPr="00BF2FBC">
        <w:rPr>
          <w:bCs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áno/nie</w:t>
      </w:r>
    </w:p>
    <w:p w:rsidR="00C14005" w:rsidRDefault="00C14005" w:rsidP="00454539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obojživelníky zaraďujeme do skupiny </w:t>
      </w:r>
      <w:r w:rsidRPr="00586D83">
        <w:rPr>
          <w:b/>
          <w:bCs/>
          <w:i/>
          <w:color w:val="FF0000"/>
          <w:sz w:val="28"/>
          <w:szCs w:val="28"/>
        </w:rPr>
        <w:t>An</w:t>
      </w:r>
      <w:r w:rsidRPr="00B21D36">
        <w:rPr>
          <w:b/>
          <w:bCs/>
          <w:i/>
          <w:sz w:val="28"/>
          <w:szCs w:val="28"/>
        </w:rPr>
        <w:t>amnia</w:t>
      </w:r>
      <w:r>
        <w:rPr>
          <w:i/>
          <w:sz w:val="28"/>
          <w:szCs w:val="28"/>
        </w:rPr>
        <w:t xml:space="preserve"> - </w:t>
      </w:r>
      <w:r w:rsidRPr="00586D83">
        <w:rPr>
          <w:b/>
          <w:bCs/>
          <w:i/>
          <w:color w:val="FF0000"/>
          <w:sz w:val="28"/>
          <w:szCs w:val="28"/>
        </w:rPr>
        <w:t>bez</w:t>
      </w:r>
      <w:r>
        <w:rPr>
          <w:i/>
          <w:sz w:val="28"/>
          <w:szCs w:val="28"/>
        </w:rPr>
        <w:t xml:space="preserve">blanovce                         </w:t>
      </w:r>
      <w:r>
        <w:rPr>
          <w:b/>
          <w:i/>
          <w:sz w:val="28"/>
          <w:szCs w:val="28"/>
        </w:rPr>
        <w:t>á</w:t>
      </w:r>
      <w:r w:rsidRPr="001D5810">
        <w:rPr>
          <w:b/>
          <w:i/>
          <w:sz w:val="28"/>
          <w:szCs w:val="28"/>
        </w:rPr>
        <w:t>no/nie</w:t>
      </w:r>
    </w:p>
    <w:p w:rsidR="00C14005" w:rsidRDefault="00C14005" w:rsidP="00454539">
      <w:pPr>
        <w:rPr>
          <w:b/>
          <w:bCs/>
          <w:i/>
          <w:sz w:val="28"/>
          <w:szCs w:val="28"/>
        </w:rPr>
      </w:pPr>
      <w:r w:rsidRPr="001F180E">
        <w:rPr>
          <w:i/>
          <w:sz w:val="28"/>
          <w:szCs w:val="28"/>
        </w:rPr>
        <w:t>nervovú sústavu majú:</w:t>
      </w:r>
      <w:r>
        <w:rPr>
          <w:b/>
          <w:bCs/>
          <w:i/>
          <w:sz w:val="28"/>
          <w:szCs w:val="28"/>
        </w:rPr>
        <w:t xml:space="preserve"> rozptýlenú/pásovú/rebríčkovú/gangliovú/rúrkovú</w:t>
      </w:r>
    </w:p>
    <w:p w:rsidR="00C14005" w:rsidRDefault="00C14005" w:rsidP="00454539">
      <w:pPr>
        <w:rPr>
          <w:b/>
          <w:i/>
          <w:sz w:val="28"/>
          <w:szCs w:val="28"/>
        </w:rPr>
      </w:pPr>
      <w:r>
        <w:rPr>
          <w:bCs/>
          <w:i/>
          <w:sz w:val="28"/>
          <w:szCs w:val="28"/>
        </w:rPr>
        <w:t>obojživelníky</w:t>
      </w:r>
      <w:r w:rsidRPr="00362DA4">
        <w:rPr>
          <w:bCs/>
          <w:i/>
          <w:sz w:val="28"/>
          <w:szCs w:val="28"/>
        </w:rPr>
        <w:t xml:space="preserve"> sú</w:t>
      </w:r>
      <w:r>
        <w:rPr>
          <w:b/>
          <w:i/>
          <w:sz w:val="28"/>
          <w:szCs w:val="28"/>
        </w:rPr>
        <w:t xml:space="preserve"> exotermné/endotermné </w:t>
      </w:r>
      <w:r w:rsidRPr="00362DA4">
        <w:rPr>
          <w:bCs/>
          <w:i/>
          <w:sz w:val="28"/>
          <w:szCs w:val="28"/>
        </w:rPr>
        <w:t>živočíchy</w:t>
      </w:r>
      <w:r>
        <w:rPr>
          <w:bCs/>
          <w:i/>
          <w:sz w:val="28"/>
          <w:szCs w:val="28"/>
        </w:rPr>
        <w:t xml:space="preserve">, </w:t>
      </w:r>
      <w:r w:rsidRPr="00362DA4">
        <w:rPr>
          <w:b/>
          <w:i/>
          <w:sz w:val="28"/>
          <w:szCs w:val="28"/>
        </w:rPr>
        <w:t>hermafrodity/gonochoristy</w:t>
      </w:r>
    </w:p>
    <w:p w:rsidR="00C14005" w:rsidRPr="00362DA4" w:rsidRDefault="00C14005" w:rsidP="00454539">
      <w:pPr>
        <w:rPr>
          <w:bCs/>
          <w:i/>
          <w:sz w:val="28"/>
          <w:szCs w:val="28"/>
        </w:rPr>
      </w:pPr>
      <w:r w:rsidRPr="00997F0B">
        <w:rPr>
          <w:bCs/>
          <w:i/>
          <w:sz w:val="28"/>
          <w:szCs w:val="28"/>
        </w:rPr>
        <w:t xml:space="preserve">oplodnenie </w:t>
      </w:r>
      <w:r w:rsidRPr="00B045A9">
        <w:rPr>
          <w:b/>
          <w:i/>
          <w:sz w:val="28"/>
          <w:szCs w:val="28"/>
        </w:rPr>
        <w:t xml:space="preserve">žiab </w:t>
      </w:r>
      <w:r w:rsidRPr="00997F0B">
        <w:rPr>
          <w:bCs/>
          <w:i/>
          <w:sz w:val="28"/>
          <w:szCs w:val="28"/>
        </w:rPr>
        <w:t>je</w:t>
      </w:r>
      <w:r>
        <w:rPr>
          <w:b/>
          <w:i/>
          <w:sz w:val="28"/>
          <w:szCs w:val="28"/>
        </w:rPr>
        <w:t xml:space="preserve"> vonkajšie/vnútorné, </w:t>
      </w:r>
      <w:r w:rsidRPr="00997F0B">
        <w:rPr>
          <w:bCs/>
          <w:i/>
          <w:sz w:val="28"/>
          <w:szCs w:val="28"/>
        </w:rPr>
        <w:t>vývin</w:t>
      </w:r>
      <w:r>
        <w:rPr>
          <w:b/>
          <w:i/>
          <w:sz w:val="28"/>
          <w:szCs w:val="28"/>
        </w:rPr>
        <w:t xml:space="preserve"> priamy/nepriamy</w:t>
      </w:r>
    </w:p>
    <w:p w:rsidR="00C14005" w:rsidRDefault="00C14005" w:rsidP="00345BED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krvná sústava je: </w:t>
      </w:r>
      <w:r>
        <w:rPr>
          <w:b/>
          <w:bCs/>
          <w:i/>
          <w:sz w:val="28"/>
          <w:szCs w:val="28"/>
        </w:rPr>
        <w:t xml:space="preserve">otvorená/zatvorená, </w:t>
      </w:r>
      <w:r w:rsidRPr="00997F0B">
        <w:rPr>
          <w:i/>
          <w:sz w:val="28"/>
          <w:szCs w:val="28"/>
        </w:rPr>
        <w:t>srdce je</w:t>
      </w:r>
      <w:r>
        <w:rPr>
          <w:b/>
          <w:bCs/>
          <w:i/>
          <w:sz w:val="28"/>
          <w:szCs w:val="28"/>
        </w:rPr>
        <w:t xml:space="preserve"> dvojdielne/trojdielne/štvordielne</w:t>
      </w:r>
    </w:p>
    <w:p w:rsidR="00C14005" w:rsidRPr="00056C41" w:rsidRDefault="00C14005" w:rsidP="00345BED">
      <w:pPr>
        <w:rPr>
          <w:b/>
          <w:i/>
          <w:sz w:val="28"/>
          <w:szCs w:val="28"/>
        </w:rPr>
      </w:pPr>
      <w:r>
        <w:rPr>
          <w:noProof/>
        </w:rPr>
        <w:pict>
          <v:shape id="Obrázok 31" o:spid="_x0000_s1030" type="#_x0000_t75" style="position:absolute;margin-left:33.3pt;margin-top:20.4pt;width:477pt;height:300.8pt;z-index:-251679744;visibility:visible">
            <v:imagedata r:id="rId9" o:title=""/>
          </v:shape>
        </w:pict>
      </w:r>
      <w:r>
        <w:rPr>
          <w:i/>
          <w:sz w:val="28"/>
          <w:szCs w:val="28"/>
        </w:rPr>
        <w:t xml:space="preserve">zrastená krížová a chvostová časť chrbtice </w:t>
      </w:r>
      <w:r w:rsidRPr="00FB4810">
        <w:rPr>
          <w:b/>
          <w:bCs/>
          <w:i/>
          <w:sz w:val="28"/>
          <w:szCs w:val="28"/>
        </w:rPr>
        <w:t>žabotvarých –</w:t>
      </w:r>
      <w:r>
        <w:rPr>
          <w:i/>
          <w:sz w:val="28"/>
          <w:szCs w:val="28"/>
        </w:rPr>
        <w:t xml:space="preserve"> </w:t>
      </w:r>
      <w:r w:rsidRPr="00AE7E73">
        <w:rPr>
          <w:b/>
          <w:bCs/>
          <w:i/>
          <w:sz w:val="28"/>
          <w:szCs w:val="28"/>
        </w:rPr>
        <w:t>u................</w:t>
      </w:r>
    </w:p>
    <w:p w:rsidR="00C14005" w:rsidRDefault="00C14005" w:rsidP="005432C7">
      <w:pPr>
        <w:rPr>
          <w:bCs/>
          <w:i/>
          <w:color w:val="FF0000"/>
          <w:sz w:val="18"/>
          <w:szCs w:val="18"/>
        </w:rPr>
      </w:pPr>
      <w:r>
        <w:rPr>
          <w:noProof/>
        </w:rPr>
        <w:pict>
          <v:roundrect id="Obdĺžnik: zaoblené rohy 55" o:spid="_x0000_s1031" style="position:absolute;margin-left:411.3pt;margin-top:.35pt;width:90.75pt;height:25.65pt;z-index:25165516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D11F1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močový mechúr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14" o:spid="_x0000_s1032" style="position:absolute;margin-left:-9.45pt;margin-top:20.6pt;width:60.75pt;height:25.65pt;z-index:25167564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pankreas</w:t>
                  </w:r>
                </w:p>
              </w:txbxContent>
            </v:textbox>
          </v:roundrect>
        </w:pict>
      </w:r>
      <w:r>
        <w:rPr>
          <w:bCs/>
          <w:i/>
          <w:color w:val="FF0000"/>
          <w:sz w:val="18"/>
          <w:szCs w:val="18"/>
        </w:rPr>
        <w:t>/</w:t>
      </w:r>
      <w:r w:rsidRPr="00AA2FA7">
        <w:rPr>
          <w:bCs/>
          <w:i/>
          <w:color w:val="FF0000"/>
          <w:sz w:val="18"/>
          <w:szCs w:val="18"/>
        </w:rPr>
        <w:t>označ správne</w:t>
      </w:r>
      <w:r>
        <w:rPr>
          <w:bCs/>
          <w:i/>
          <w:color w:val="FF0000"/>
          <w:sz w:val="18"/>
          <w:szCs w:val="18"/>
        </w:rPr>
        <w:t>, zvyšné zmaž/</w:t>
      </w:r>
    </w:p>
    <w:p w:rsidR="00C14005" w:rsidRPr="00AA2FA7" w:rsidRDefault="00C14005" w:rsidP="005432C7">
      <w:pPr>
        <w:rPr>
          <w:b/>
          <w:i/>
          <w:sz w:val="28"/>
          <w:szCs w:val="28"/>
        </w:rPr>
      </w:pPr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Šípka: doľava 24" o:spid="_x0000_s1033" type="#_x0000_t66" style="position:absolute;margin-left:433.5pt;margin-top:3.05pt;width:63pt;height:47.4pt;z-index:2516797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" adj="8126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C5120F" w:rsidRDefault="00C14005" w:rsidP="00C5120F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 w:rsidRPr="00C5120F">
                    <w:rPr>
                      <w:b/>
                      <w:bCs/>
                      <w:i/>
                      <w:iCs/>
                    </w:rPr>
                    <w:t>urostyl</w:t>
                  </w:r>
                </w:p>
              </w:txbxContent>
            </v:textbox>
          </v:shape>
        </w:pict>
      </w:r>
      <w:r>
        <w:rPr>
          <w:noProof/>
        </w:rPr>
        <w:pict>
          <v:roundrect id="Obdĺžnik: zaoblené rohy 12" o:spid="_x0000_s1034" style="position:absolute;margin-left:25.35pt;margin-top:14.45pt;width:51.45pt;height:25.65pt;z-index:25167360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pečeň</w:t>
                  </w:r>
                </w:p>
              </w:txbxContent>
            </v:textbox>
          </v:roundrect>
        </w:pict>
      </w:r>
    </w:p>
    <w:p w:rsidR="00C14005" w:rsidRPr="00AA2FA7" w:rsidRDefault="00C14005" w:rsidP="005432C7">
      <w:pPr>
        <w:rPr>
          <w:bCs/>
          <w:i/>
          <w:color w:val="FF0000"/>
          <w:sz w:val="18"/>
          <w:szCs w:val="18"/>
        </w:rPr>
      </w:pPr>
      <w:r>
        <w:rPr>
          <w:noProof/>
        </w:rPr>
        <w:pict>
          <v:roundrect id="Obdĺžnik: zaoblené rohy 47" o:spid="_x0000_s1035" style="position:absolute;margin-left:-4.5pt;margin-top:5pt;width:62.25pt;height:25.65pt;z-index:25165414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D11F1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pažerák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11" o:spid="_x0000_s1036" style="position:absolute;margin-left:57.75pt;margin-top:5.05pt;width:57pt;height:25.65pt;z-index:25167257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žalúdok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17" o:spid="_x0000_s1037" style="position:absolute;margin-left:421.05pt;margin-top:5.2pt;width:67.5pt;height:25.65pt;z-index:25167769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8C408F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konečník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61" o:spid="_x0000_s1038" style="position:absolute;margin-left:427.05pt;margin-top:19.3pt;width:70.5pt;height:25.65pt;z-index:25165824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8F1DEF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priedušnica</w:t>
                  </w:r>
                </w:p>
              </w:txbxContent>
            </v:textbox>
          </v:roundrect>
        </w:pict>
      </w: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  <w:r>
        <w:rPr>
          <w:noProof/>
        </w:rPr>
        <w:pict>
          <v:roundrect id="Obdĺžnik: zaoblené rohy 56" o:spid="_x0000_s1039" style="position:absolute;margin-left:439.9pt;margin-top:14.8pt;width:51.45pt;height:25.65pt;z-index:25165619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D11F1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pľúca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60" o:spid="_x0000_s1040" style="position:absolute;margin-left:434.1pt;margin-top:22.3pt;width:46.95pt;height:25.65pt;z-index:25165721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8F1DEF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srdce</w:t>
                  </w:r>
                </w:p>
              </w:txbxContent>
            </v:textbox>
          </v:roundrect>
        </w:pict>
      </w: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  <w:r>
        <w:rPr>
          <w:noProof/>
        </w:rPr>
        <w:pict>
          <v:roundrect id="Obdĺžnik: zaoblené rohy 13" o:spid="_x0000_s1041" style="position:absolute;margin-left:426.75pt;margin-top:14.3pt;width:57pt;height:25.65pt;z-index:25167462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oblička</w:t>
                  </w:r>
                </w:p>
              </w:txbxContent>
            </v:textbox>
          </v:roundrect>
        </w:pict>
      </w: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  <w:r>
        <w:rPr>
          <w:noProof/>
        </w:rPr>
        <w:pict>
          <v:roundrect id="Obdĺžnik: zaoblené rohy 16" o:spid="_x0000_s1042" style="position:absolute;margin-left:445.65pt;margin-top:17.1pt;width:50.25pt;height:25.65pt;z-index:25167667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kloaka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9" o:spid="_x0000_s1043" style="position:absolute;margin-left:439.05pt;margin-top:10.8pt;width:45pt;height:25.65pt;z-index:25167155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črevo</w:t>
                  </w:r>
                </w:p>
              </w:txbxContent>
            </v:textbox>
          </v:roundrect>
        </w:pict>
      </w: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  <w:r>
        <w:rPr>
          <w:noProof/>
        </w:rPr>
        <w:pict>
          <v:shape id="Obrázok 21" o:spid="_x0000_s1044" type="#_x0000_t75" style="position:absolute;margin-left:-28.95pt;margin-top:28.5pt;width:134.25pt;height:120.4pt;z-index:251678720;visibility:visible">
            <v:imagedata r:id="rId10" o:title=""/>
          </v:shape>
        </w:pict>
      </w: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</w:p>
    <w:p w:rsidR="00C14005" w:rsidRPr="008F1DEF" w:rsidRDefault="00C14005" w:rsidP="008F1DEF">
      <w:pPr>
        <w:ind w:left="-426"/>
        <w:rPr>
          <w:bCs/>
          <w:i/>
          <w:color w:val="FF0000"/>
          <w:sz w:val="18"/>
          <w:szCs w:val="18"/>
        </w:rPr>
      </w:pP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51" o:spid="_x0000_s1045" type="#_x0000_t202" style="position:absolute;margin-left:452.25pt;margin-top:16.65pt;width:57.75pt;height:18.5pt;z-index:251637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" filled="f" fillcolor="#9bbb59" stroked="f" strokecolor="#f2f2f2" strokeweight="3pt">
            <v:textbox>
              <w:txbxContent>
                <w:p w:rsidR="00C14005" w:rsidRPr="006351F8" w:rsidRDefault="00C14005" w:rsidP="007770EE">
                  <w:pPr>
                    <w:jc w:val="center"/>
                    <w:rPr>
                      <w:rFonts w:ascii="Brush Script MT" w:hAnsi="Brush Script MT"/>
                      <w:color w:val="8DB3E2"/>
                    </w:rPr>
                  </w:pPr>
                  <w:r w:rsidRPr="006351F8">
                    <w:rPr>
                      <w:rFonts w:ascii="Brush Script MT" w:hAnsi="Brush Script MT"/>
                      <w:color w:val="8DB3E2"/>
                    </w:rPr>
                    <w:t>Sebelédi L</w:t>
                  </w:r>
                </w:p>
              </w:txbxContent>
            </v:textbox>
          </v:shape>
        </w:pict>
      </w: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</w:p>
    <w:p w:rsidR="00C14005" w:rsidRPr="00D9257C" w:rsidRDefault="00C14005" w:rsidP="00B84981">
      <w:pPr>
        <w:rPr>
          <w:bCs/>
          <w:i/>
          <w:sz w:val="28"/>
          <w:szCs w:val="28"/>
        </w:rPr>
      </w:pPr>
      <w:r>
        <w:rPr>
          <w:noProof/>
        </w:rPr>
        <w:pict>
          <v:roundrect id="Obdĺžnik: zaoblené rohy 25" o:spid="_x0000_s1046" style="position:absolute;margin-left:-54pt;margin-top:-27pt;width:105pt;height:25.65pt;z-index:25166950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E13F4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mlok bodkovaný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29" o:spid="_x0000_s1047" style="position:absolute;margin-left:36pt;margin-top:-27pt;width:121.5pt;height:25.65pt;z-index:25165209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477BEB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hrabavka škvrnitá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52" o:spid="_x0000_s1048" style="position:absolute;margin-left:162pt;margin-top:-27pt;width:104.25pt;height:25.65pt;z-index:25164800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520A28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jaskyniar vodný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28" o:spid="_x0000_s1049" style="position:absolute;margin-left:261pt;margin-top:-27pt;width:131.25pt;height:25.65pt;z-index:25165107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477BEB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ropucha bradavičnatá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26" o:spid="_x0000_s1050" style="position:absolute;margin-left:396pt;margin-top:-18pt;width:93pt;height:25.65pt;z-index:25167052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E13F4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rosnička zelená</w:t>
                  </w:r>
                </w:p>
              </w:txbxContent>
            </v:textbox>
          </v:roundrect>
        </w:pict>
      </w:r>
      <w:r>
        <w:rPr>
          <w:noProof/>
        </w:rPr>
        <w:pict>
          <v:shape id="Obrázok 34" o:spid="_x0000_s1051" type="#_x0000_t75" style="position:absolute;margin-left:252.5pt;margin-top:9.95pt;width:250.55pt;height:195.35pt;z-index:-251672576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">
            <v:imagedata r:id="rId11" o:title=""/>
            <o:lock v:ext="edit" aspectratio="f"/>
          </v:shape>
        </w:pict>
      </w:r>
      <w:r>
        <w:rPr>
          <w:noProof/>
        </w:rPr>
        <w:pict>
          <v:shape id="Obrázok 15" o:spid="_x0000_s1052" type="#_x0000_t75" style="position:absolute;margin-left:-8.5pt;margin-top:9.95pt;width:250.55pt;height:195.35pt;z-index:-251676672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">
            <v:imagedata r:id="rId12" o:title=""/>
            <o:lock v:ext="edit" aspectratio="f"/>
          </v:shape>
        </w:pict>
      </w:r>
      <w:r>
        <w:rPr>
          <w:noProof/>
        </w:rPr>
        <w:pict>
          <v:oval id="Ovál 69" o:spid="_x0000_s1053" style="position:absolute;margin-left:406.8pt;margin-top:43.3pt;width:39.15pt;height:37.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" filled="f" strokecolor="yellow" strokeweight="3pt"/>
        </w:pict>
      </w:r>
      <w:r>
        <w:rPr>
          <w:noProof/>
        </w:rPr>
        <w:pict>
          <v:oval id="Ovál 68" o:spid="_x0000_s1054" style="position:absolute;margin-left:394.8pt;margin-top:31.3pt;width:39.15pt;height:37.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" filled="f" strokecolor="yellow" strokeweight="3pt"/>
        </w:pict>
      </w:r>
      <w:r>
        <w:rPr>
          <w:noProof/>
        </w:rPr>
        <w:pict>
          <v:oval id="Ovál 62" o:spid="_x0000_s1055" style="position:absolute;margin-left:382.8pt;margin-top:19.3pt;width:39.15pt;height:37.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" filled="f" strokecolor="yellow" strokeweight="3pt"/>
        </w:pict>
      </w:r>
      <w:r>
        <w:rPr>
          <w:noProof/>
        </w:rPr>
        <w:pict>
          <v:oval id="Ovál 39" o:spid="_x0000_s1056" style="position:absolute;margin-left:370.8pt;margin-top:7.3pt;width:39.15pt;height:37.5pt;z-index:251653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" filled="f" strokecolor="yellow" strokeweight="3pt"/>
        </w:pict>
      </w:r>
      <w:r w:rsidRPr="00D9257C">
        <w:rPr>
          <w:bCs/>
          <w:i/>
          <w:color w:val="FF0000"/>
          <w:sz w:val="18"/>
          <w:szCs w:val="18"/>
        </w:rPr>
        <w:t xml:space="preserve">/označ správne, </w:t>
      </w:r>
      <w:r w:rsidRPr="00AD699B">
        <w:rPr>
          <w:bCs/>
          <w:i/>
          <w:color w:val="17365D"/>
          <w:sz w:val="18"/>
          <w:szCs w:val="18"/>
        </w:rPr>
        <w:t>rad</w:t>
      </w:r>
      <w:r w:rsidRPr="00D9257C">
        <w:rPr>
          <w:bCs/>
          <w:i/>
          <w:color w:val="FF0000"/>
          <w:sz w:val="18"/>
          <w:szCs w:val="18"/>
        </w:rPr>
        <w:t xml:space="preserve"> - </w:t>
      </w:r>
      <w:r>
        <w:rPr>
          <w:bCs/>
          <w:i/>
          <w:color w:val="4F81BD"/>
          <w:sz w:val="18"/>
          <w:szCs w:val="18"/>
        </w:rPr>
        <w:t>mloko</w:t>
      </w:r>
      <w:r w:rsidRPr="00AD699B">
        <w:rPr>
          <w:bCs/>
          <w:i/>
          <w:color w:val="17365D"/>
          <w:sz w:val="18"/>
          <w:szCs w:val="18"/>
        </w:rPr>
        <w:t>tvar</w:t>
      </w:r>
      <w:r>
        <w:rPr>
          <w:bCs/>
          <w:i/>
          <w:color w:val="17365D"/>
          <w:sz w:val="18"/>
          <w:szCs w:val="18"/>
        </w:rPr>
        <w:t>é</w:t>
      </w:r>
      <w:r w:rsidRPr="00D9257C">
        <w:rPr>
          <w:bCs/>
          <w:i/>
          <w:color w:val="FF0000"/>
          <w:sz w:val="18"/>
          <w:szCs w:val="18"/>
        </w:rPr>
        <w:t xml:space="preserve"> označ krúžkom, nepotrebné krúžky a názvy </w:t>
      </w:r>
      <w:r>
        <w:rPr>
          <w:bCs/>
          <w:i/>
          <w:color w:val="FF0000"/>
          <w:sz w:val="18"/>
          <w:szCs w:val="18"/>
        </w:rPr>
        <w:t xml:space="preserve">druhov </w:t>
      </w:r>
      <w:r w:rsidRPr="00D9257C">
        <w:rPr>
          <w:bCs/>
          <w:i/>
          <w:color w:val="FF0000"/>
          <w:sz w:val="18"/>
          <w:szCs w:val="18"/>
        </w:rPr>
        <w:t>zmaž/</w:t>
      </w: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  <w:r>
        <w:rPr>
          <w:noProof/>
        </w:rPr>
        <w:pict>
          <v:roundrect id="Obdĺžnik: zaoblené rohy 6" o:spid="_x0000_s1057" style="position:absolute;margin-left:423pt;margin-top:9.1pt;width:87pt;height:25.65pt;z-index:25166643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73C40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skokan štíhly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53" o:spid="_x0000_s1058" style="position:absolute;margin-left:-36pt;margin-top:9.1pt;width:89.25pt;height:25.65pt;z-index:25164902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520A28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skokan zelený</w:t>
                  </w:r>
                </w:p>
              </w:txbxContent>
            </v:textbox>
          </v:roundrect>
        </w:pict>
      </w:r>
      <w:r>
        <w:rPr>
          <w:noProof/>
        </w:rPr>
        <w:pict>
          <v:shape id="Textové pole 18" o:spid="_x0000_s1059" type="#_x0000_t202" style="position:absolute;margin-left:34.45pt;margin-top:14.95pt;width:2in;height:36pt;z-index:251635712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" filled="f" stroked="f">
            <v:textbox>
              <w:txbxContent>
                <w:p w:rsidR="00C14005" w:rsidRPr="00B045A9" w:rsidRDefault="00C14005" w:rsidP="00B045A9">
                  <w:pPr>
                    <w:jc w:val="center"/>
                    <w:rPr>
                      <w:b/>
                      <w:i/>
                      <w:color w:val="FF0000"/>
                      <w:sz w:val="40"/>
                      <w:szCs w:val="40"/>
                    </w:rPr>
                  </w:pPr>
                  <w:r>
                    <w:rPr>
                      <w:b/>
                      <w:i/>
                      <w:color w:val="FF0000"/>
                      <w:sz w:val="40"/>
                      <w:szCs w:val="40"/>
                    </w:rPr>
                    <w:t>V</w:t>
                  </w:r>
                  <w:r w:rsidRPr="00B045A9">
                    <w:rPr>
                      <w:b/>
                      <w:i/>
                      <w:color w:val="FF0000"/>
                      <w:sz w:val="40"/>
                      <w:szCs w:val="40"/>
                    </w:rPr>
                    <w:t xml:space="preserve">šetky </w:t>
                  </w:r>
                  <w:r>
                    <w:rPr>
                      <w:b/>
                      <w:i/>
                      <w:color w:val="FF0000"/>
                      <w:sz w:val="40"/>
                      <w:szCs w:val="40"/>
                    </w:rPr>
                    <w:t xml:space="preserve">naše </w:t>
                  </w:r>
                  <w:r w:rsidRPr="00B045A9">
                    <w:rPr>
                      <w:b/>
                      <w:i/>
                      <w:color w:val="FF0000"/>
                      <w:sz w:val="40"/>
                      <w:szCs w:val="40"/>
                    </w:rPr>
                    <w:t xml:space="preserve">obojživelníky </w:t>
                  </w:r>
                  <w:r>
                    <w:rPr>
                      <w:b/>
                      <w:i/>
                      <w:color w:val="FF0000"/>
                      <w:sz w:val="40"/>
                      <w:szCs w:val="40"/>
                    </w:rPr>
                    <w:t xml:space="preserve">zákonom </w:t>
                  </w:r>
                  <w:r w:rsidRPr="00B045A9">
                    <w:rPr>
                      <w:b/>
                      <w:i/>
                      <w:color w:val="FF0000"/>
                      <w:sz w:val="40"/>
                      <w:szCs w:val="40"/>
                    </w:rPr>
                    <w:t>chránené!</w:t>
                  </w:r>
                </w:p>
              </w:txbxContent>
            </v:textbox>
          </v:shape>
        </w:pict>
      </w:r>
    </w:p>
    <w:p w:rsidR="00C14005" w:rsidRDefault="00C14005" w:rsidP="005432C7">
      <w:pPr>
        <w:rPr>
          <w:i/>
          <w:sz w:val="28"/>
          <w:szCs w:val="28"/>
        </w:rPr>
      </w:pPr>
      <w:r>
        <w:rPr>
          <w:noProof/>
        </w:rPr>
        <w:pict>
          <v:shape id="Obrázok 37" o:spid="_x0000_s1060" type="#_x0000_t75" style="position:absolute;margin-left:252.5pt;margin-top:3.65pt;width:250.55pt;height:195.35pt;z-index:-251669504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gACAAIQWRvYmUgUGhvdG9zaG9wIENDIDIwMTkgKFdpbmRvd3MpADIw&#10;MTk6MDQ6MTQgMjA6MTg6MTAAAAmQAAAHAAAABDAyMjGQAwACAAAAFAAAEUyQBAACAAAAFAAAEWCS&#10;kQACAAAAAzAwAACSkgACAAAAAzAwAACgAQADAAAAAf//AACgAgAEAAAAAQAABACgAwAEAAAAAQAA&#10;AqvqHAAHAAAIDAAACUA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yMDE5OjA0OjE0IDIwOjA1OjUyADIwMTk6MDQ6MTQg&#10;MjA6MDU6NTIAAAD/4Qng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htcD0iaHR0&#10;cDovL25zLmFkb2JlLmNvbS94YXAvMS4wLyI+PHhtcDpDcmVhdG9yVG9vbD5BZG9iZSBQaG90b3No&#10;b3AgQ0MgMjAxOSAoV2luZG93cyk8L3htcDpDcmVhdG9yVG9vbD48eG1wOkNyZWF0ZURhdGU+MjAx&#10;OS0wNC0xNFQyMDowNTo1MjwveG1wOkNyZWF0ZURhdGU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8P3hwYWNrZXQgZW5kPSd3Jz8+/9sAQwACAQEBAQECAQEBAgICAgIEAwIC&#10;AgIFBAQDBAYFBgYGBQYGBgcJCAYHCQcGBggLCAkKCgoKCgYICwwLCgwJCgoK/9sAQwECAgICAgIF&#10;AwMFCgcGBwoKCgoKCgoKCgoKCgoKCgoKCgoKCgoKCgoKCgoKCgoKCgoKCgoKCgoKCgoKCgoKCgoK&#10;/8AAEQgBLAG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">
            <v:imagedata r:id="rId13" o:title=""/>
            <o:lock v:ext="edit" aspectratio="f"/>
          </v:shape>
        </w:pict>
      </w:r>
      <w:r>
        <w:rPr>
          <w:noProof/>
        </w:rPr>
        <w:pict>
          <v:shape id="Obrázok 32" o:spid="_x0000_s1061" type="#_x0000_t75" style="position:absolute;margin-left:-9.25pt;margin-top:4.4pt;width:250.55pt;height:195.35pt;z-index:-251673600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">
            <v:imagedata r:id="rId14" o:title=""/>
            <o:lock v:ext="edit" aspectratio="f"/>
          </v:shape>
        </w:pict>
      </w: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           </w:t>
      </w: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  <w:r>
        <w:rPr>
          <w:noProof/>
        </w:rPr>
        <w:pict>
          <v:roundrect id="Obdĺžnik: zaoblené rohy 65" o:spid="_x0000_s1062" style="position:absolute;margin-left:279pt;margin-top:20.2pt;width:94.5pt;height:25.65pt;z-index:25165004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B2ED9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ropucha zelená</w:t>
                  </w:r>
                </w:p>
              </w:txbxContent>
            </v:textbox>
          </v:roundrect>
        </w:pict>
      </w:r>
    </w:p>
    <w:p w:rsidR="00C14005" w:rsidRDefault="00C14005" w:rsidP="005432C7">
      <w:pPr>
        <w:rPr>
          <w:i/>
          <w:sz w:val="28"/>
          <w:szCs w:val="28"/>
        </w:rPr>
      </w:pPr>
      <w:r>
        <w:rPr>
          <w:noProof/>
        </w:rPr>
        <w:pict>
          <v:shape id="Obrázok 30" o:spid="_x0000_s1063" type="#_x0000_t75" style="position:absolute;margin-left:-8.5pt;margin-top:14.75pt;width:250.55pt;height:195.35pt;z-index:-251674624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">
            <v:imagedata r:id="rId15" o:title=""/>
            <o:lock v:ext="edit" aspectratio="f"/>
          </v:shape>
        </w:pict>
      </w:r>
      <w:r>
        <w:rPr>
          <w:noProof/>
        </w:rPr>
        <w:pict>
          <v:shape id="Obrázok 36" o:spid="_x0000_s1064" type="#_x0000_t75" style="position:absolute;margin-left:252.5pt;margin-top:14.75pt;width:250.55pt;height:195.35pt;z-index:-251670528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">
            <v:imagedata r:id="rId16" o:title=""/>
            <o:lock v:ext="edit" aspectratio="f"/>
          </v:shape>
        </w:pict>
      </w:r>
      <w:r>
        <w:rPr>
          <w:noProof/>
        </w:rPr>
        <w:pict>
          <v:roundrect id="Obdĺžnik: zaoblené rohy 8" o:spid="_x0000_s1065" style="position:absolute;margin-left:148.8pt;margin-top:8.5pt;width:117pt;height:25.65pt;z-index:25166848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73C40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salamandra škvrnitá</w:t>
                  </w:r>
                </w:p>
              </w:txbxContent>
            </v:textbox>
          </v:roundrect>
        </w:pict>
      </w:r>
    </w:p>
    <w:p w:rsidR="00C14005" w:rsidRDefault="00C14005" w:rsidP="005432C7">
      <w:pPr>
        <w:rPr>
          <w:i/>
          <w:sz w:val="28"/>
          <w:szCs w:val="28"/>
        </w:rPr>
      </w:pPr>
      <w:r>
        <w:rPr>
          <w:noProof/>
        </w:rPr>
        <w:pict>
          <v:roundrect id="Obdĺžnik: zaoblené rohy 5" o:spid="_x0000_s1066" style="position:absolute;margin-left:178.8pt;margin-top:2.35pt;width:128.25pt;height:25.65pt;z-index:25166540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73C40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kunka žltobruchá</w:t>
                  </w:r>
                </w:p>
              </w:txbxContent>
            </v:textbox>
          </v:roundrect>
        </w:pict>
      </w:r>
      <w:r>
        <w:rPr>
          <w:noProof/>
        </w:rPr>
        <w:pict>
          <v:roundrect id="Obdĺžnik: zaoblené rohy 7" o:spid="_x0000_s1067" style="position:absolute;margin-left:174.3pt;margin-top:28.15pt;width:104.25pt;height:25.65pt;z-index:25166745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73C40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červoň mexický</w:t>
                  </w:r>
                </w:p>
              </w:txbxContent>
            </v:textbox>
          </v:roundrect>
        </w:pict>
      </w: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  <w:r>
        <w:rPr>
          <w:noProof/>
        </w:rPr>
        <w:pict>
          <v:shape id="Obrázok 35" o:spid="_x0000_s1068" type="#_x0000_t75" style="position:absolute;margin-left:251.75pt;margin-top:-2.35pt;width:250.55pt;height:195.35pt;z-index:-251671552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">
            <v:imagedata r:id="rId17" o:title=""/>
            <o:lock v:ext="edit" aspectratio="f"/>
          </v:shape>
        </w:pict>
      </w:r>
      <w:r>
        <w:rPr>
          <w:noProof/>
        </w:rPr>
        <w:pict>
          <v:shape id="Obrázok 22" o:spid="_x0000_s1069" type="#_x0000_t75" style="position:absolute;margin-left:-8.5pt;margin-top:-3.1pt;width:250.55pt;height:195.35pt;z-index:-251675648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">
            <v:imagedata r:id="rId18" o:title=""/>
            <o:lock v:ext="edit" aspectratio="f"/>
          </v:shape>
        </w:pict>
      </w: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sectPr w:rsidR="00C14005" w:rsidSect="00D22D71">
      <w:pgSz w:w="11906" w:h="16838"/>
      <w:pgMar w:top="709" w:right="707" w:bottom="567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Brush Script MT">
    <w:altName w:val="Bradley Hand ITC"/>
    <w:panose1 w:val="00000000000000000000"/>
    <w:charset w:val="00"/>
    <w:family w:val="script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223F4"/>
    <w:multiLevelType w:val="hybridMultilevel"/>
    <w:tmpl w:val="068C886A"/>
    <w:lvl w:ilvl="0" w:tplc="041B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107C0E2F"/>
    <w:multiLevelType w:val="hybridMultilevel"/>
    <w:tmpl w:val="3A4600E4"/>
    <w:lvl w:ilvl="0" w:tplc="89145822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color w:val="auto"/>
        <w:sz w:val="28"/>
        <w:szCs w:val="28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185B1511"/>
    <w:multiLevelType w:val="multilevel"/>
    <w:tmpl w:val="0644A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4066D4"/>
    <w:multiLevelType w:val="multilevel"/>
    <w:tmpl w:val="5DC6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5916E7"/>
    <w:multiLevelType w:val="hybridMultilevel"/>
    <w:tmpl w:val="210E6DD0"/>
    <w:lvl w:ilvl="0" w:tplc="F87EBD2E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80135"/>
    <w:multiLevelType w:val="hybridMultilevel"/>
    <w:tmpl w:val="D86AF942"/>
    <w:lvl w:ilvl="0" w:tplc="F87EBD2E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CE5DF7"/>
    <w:multiLevelType w:val="hybridMultilevel"/>
    <w:tmpl w:val="0B922D8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9F791E"/>
    <w:multiLevelType w:val="hybridMultilevel"/>
    <w:tmpl w:val="57D4E208"/>
    <w:lvl w:ilvl="0" w:tplc="E7D46A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8601D5"/>
    <w:multiLevelType w:val="hybridMultilevel"/>
    <w:tmpl w:val="1D745DBC"/>
    <w:lvl w:ilvl="0" w:tplc="55809E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BAE44E5"/>
    <w:multiLevelType w:val="multilevel"/>
    <w:tmpl w:val="95AC4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94362D0"/>
    <w:multiLevelType w:val="multilevel"/>
    <w:tmpl w:val="43A8F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1">
    <w:nsid w:val="4C8722F8"/>
    <w:multiLevelType w:val="hybridMultilevel"/>
    <w:tmpl w:val="8B9074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6B7ACD"/>
    <w:multiLevelType w:val="multilevel"/>
    <w:tmpl w:val="BE6CF1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3">
    <w:nsid w:val="53E53F74"/>
    <w:multiLevelType w:val="hybridMultilevel"/>
    <w:tmpl w:val="04CEAA28"/>
    <w:lvl w:ilvl="0" w:tplc="46E8C8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E66D44"/>
    <w:multiLevelType w:val="multilevel"/>
    <w:tmpl w:val="3790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E6755C2"/>
    <w:multiLevelType w:val="hybridMultilevel"/>
    <w:tmpl w:val="7A7C6C88"/>
    <w:lvl w:ilvl="0" w:tplc="041B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>
    <w:nsid w:val="64C22B46"/>
    <w:multiLevelType w:val="hybridMultilevel"/>
    <w:tmpl w:val="C1963A50"/>
    <w:lvl w:ilvl="0" w:tplc="041B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7">
    <w:nsid w:val="67225268"/>
    <w:multiLevelType w:val="hybridMultilevel"/>
    <w:tmpl w:val="90184D12"/>
    <w:lvl w:ilvl="0" w:tplc="041B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680E213A"/>
    <w:multiLevelType w:val="hybridMultilevel"/>
    <w:tmpl w:val="944EF950"/>
    <w:lvl w:ilvl="0" w:tplc="B6CC64AC">
      <w:numFmt w:val="bullet"/>
      <w:lvlText w:val="-"/>
      <w:lvlJc w:val="left"/>
      <w:pPr>
        <w:ind w:left="76" w:hanging="360"/>
      </w:pPr>
      <w:rPr>
        <w:rFonts w:ascii="Calibri" w:eastAsia="Times New Roman" w:hAnsi="Calibri" w:hint="default"/>
      </w:rPr>
    </w:lvl>
    <w:lvl w:ilvl="1" w:tplc="041B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9">
    <w:nsid w:val="69720CE1"/>
    <w:multiLevelType w:val="hybridMultilevel"/>
    <w:tmpl w:val="67E2BB88"/>
    <w:lvl w:ilvl="0" w:tplc="F87EBD2E">
      <w:numFmt w:val="bullet"/>
      <w:lvlText w:val="-"/>
      <w:lvlJc w:val="left"/>
      <w:pPr>
        <w:ind w:left="1080" w:hanging="360"/>
      </w:pPr>
      <w:rPr>
        <w:rFonts w:ascii="Calibri" w:eastAsia="Times New Roman" w:hAnsi="Calibri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BDB0D22"/>
    <w:multiLevelType w:val="hybridMultilevel"/>
    <w:tmpl w:val="28AA825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5765A7"/>
    <w:multiLevelType w:val="hybridMultilevel"/>
    <w:tmpl w:val="EE6E7EC6"/>
    <w:lvl w:ilvl="0" w:tplc="041B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2">
    <w:nsid w:val="7165747A"/>
    <w:multiLevelType w:val="hybridMultilevel"/>
    <w:tmpl w:val="8654DB8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5F8079B"/>
    <w:multiLevelType w:val="hybridMultilevel"/>
    <w:tmpl w:val="E6E806F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067303"/>
    <w:multiLevelType w:val="multilevel"/>
    <w:tmpl w:val="97B4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80224B8"/>
    <w:multiLevelType w:val="hybridMultilevel"/>
    <w:tmpl w:val="E3909F12"/>
    <w:lvl w:ilvl="0" w:tplc="041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7AF4337D"/>
    <w:multiLevelType w:val="hybridMultilevel"/>
    <w:tmpl w:val="0664743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B4C5F57"/>
    <w:multiLevelType w:val="hybridMultilevel"/>
    <w:tmpl w:val="D26022BC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12"/>
  </w:num>
  <w:num w:numId="4">
    <w:abstractNumId w:val="27"/>
  </w:num>
  <w:num w:numId="5">
    <w:abstractNumId w:val="2"/>
  </w:num>
  <w:num w:numId="6">
    <w:abstractNumId w:val="24"/>
  </w:num>
  <w:num w:numId="7">
    <w:abstractNumId w:val="9"/>
  </w:num>
  <w:num w:numId="8">
    <w:abstractNumId w:val="10"/>
  </w:num>
  <w:num w:numId="9">
    <w:abstractNumId w:val="0"/>
  </w:num>
  <w:num w:numId="10">
    <w:abstractNumId w:val="4"/>
  </w:num>
  <w:num w:numId="11">
    <w:abstractNumId w:val="19"/>
  </w:num>
  <w:num w:numId="12">
    <w:abstractNumId w:val="5"/>
  </w:num>
  <w:num w:numId="13">
    <w:abstractNumId w:val="20"/>
  </w:num>
  <w:num w:numId="14">
    <w:abstractNumId w:val="6"/>
  </w:num>
  <w:num w:numId="15">
    <w:abstractNumId w:val="8"/>
  </w:num>
  <w:num w:numId="16">
    <w:abstractNumId w:val="18"/>
  </w:num>
  <w:num w:numId="17">
    <w:abstractNumId w:val="11"/>
  </w:num>
  <w:num w:numId="18">
    <w:abstractNumId w:val="13"/>
  </w:num>
  <w:num w:numId="19">
    <w:abstractNumId w:val="16"/>
  </w:num>
  <w:num w:numId="20">
    <w:abstractNumId w:val="25"/>
  </w:num>
  <w:num w:numId="21">
    <w:abstractNumId w:val="1"/>
  </w:num>
  <w:num w:numId="22">
    <w:abstractNumId w:val="7"/>
  </w:num>
  <w:num w:numId="23">
    <w:abstractNumId w:val="23"/>
  </w:num>
  <w:num w:numId="24">
    <w:abstractNumId w:val="22"/>
  </w:num>
  <w:num w:numId="25">
    <w:abstractNumId w:val="26"/>
  </w:num>
  <w:num w:numId="26">
    <w:abstractNumId w:val="21"/>
  </w:num>
  <w:num w:numId="27">
    <w:abstractNumId w:val="17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86D51"/>
    <w:rsid w:val="000008FF"/>
    <w:rsid w:val="00000C37"/>
    <w:rsid w:val="00000E82"/>
    <w:rsid w:val="00000FE6"/>
    <w:rsid w:val="0000133D"/>
    <w:rsid w:val="00001838"/>
    <w:rsid w:val="000019AC"/>
    <w:rsid w:val="00001BE0"/>
    <w:rsid w:val="0000229D"/>
    <w:rsid w:val="000024D9"/>
    <w:rsid w:val="000025CF"/>
    <w:rsid w:val="00002B12"/>
    <w:rsid w:val="00002D11"/>
    <w:rsid w:val="0000360B"/>
    <w:rsid w:val="00003CDD"/>
    <w:rsid w:val="00003E34"/>
    <w:rsid w:val="00003E4F"/>
    <w:rsid w:val="00004086"/>
    <w:rsid w:val="0000408E"/>
    <w:rsid w:val="000043C0"/>
    <w:rsid w:val="000045C5"/>
    <w:rsid w:val="00004798"/>
    <w:rsid w:val="00004A7D"/>
    <w:rsid w:val="00004C86"/>
    <w:rsid w:val="00004D99"/>
    <w:rsid w:val="00004F61"/>
    <w:rsid w:val="00004F82"/>
    <w:rsid w:val="00004FC6"/>
    <w:rsid w:val="00005009"/>
    <w:rsid w:val="00005169"/>
    <w:rsid w:val="00005329"/>
    <w:rsid w:val="00005461"/>
    <w:rsid w:val="00005BED"/>
    <w:rsid w:val="00006283"/>
    <w:rsid w:val="000062C5"/>
    <w:rsid w:val="0000649E"/>
    <w:rsid w:val="0000652F"/>
    <w:rsid w:val="00006545"/>
    <w:rsid w:val="000065C4"/>
    <w:rsid w:val="00006A24"/>
    <w:rsid w:val="00006B2F"/>
    <w:rsid w:val="00006C2A"/>
    <w:rsid w:val="00006C50"/>
    <w:rsid w:val="00006C85"/>
    <w:rsid w:val="00006F77"/>
    <w:rsid w:val="000070D5"/>
    <w:rsid w:val="0000711B"/>
    <w:rsid w:val="00007333"/>
    <w:rsid w:val="00007365"/>
    <w:rsid w:val="0000741C"/>
    <w:rsid w:val="00007582"/>
    <w:rsid w:val="000076D8"/>
    <w:rsid w:val="000078EF"/>
    <w:rsid w:val="00007935"/>
    <w:rsid w:val="00007990"/>
    <w:rsid w:val="00007A01"/>
    <w:rsid w:val="00007C10"/>
    <w:rsid w:val="000104D6"/>
    <w:rsid w:val="0001082A"/>
    <w:rsid w:val="000109EA"/>
    <w:rsid w:val="000109EE"/>
    <w:rsid w:val="00010AC0"/>
    <w:rsid w:val="00010FBF"/>
    <w:rsid w:val="00011361"/>
    <w:rsid w:val="00011387"/>
    <w:rsid w:val="000117B0"/>
    <w:rsid w:val="0001219C"/>
    <w:rsid w:val="000121EC"/>
    <w:rsid w:val="00012278"/>
    <w:rsid w:val="00012308"/>
    <w:rsid w:val="0001231F"/>
    <w:rsid w:val="0001249D"/>
    <w:rsid w:val="000124B4"/>
    <w:rsid w:val="0001260E"/>
    <w:rsid w:val="0001314D"/>
    <w:rsid w:val="00013252"/>
    <w:rsid w:val="000132E0"/>
    <w:rsid w:val="0001338C"/>
    <w:rsid w:val="000134FA"/>
    <w:rsid w:val="000135C2"/>
    <w:rsid w:val="000136D2"/>
    <w:rsid w:val="000139AE"/>
    <w:rsid w:val="00013B62"/>
    <w:rsid w:val="00014191"/>
    <w:rsid w:val="000141B4"/>
    <w:rsid w:val="00014295"/>
    <w:rsid w:val="000143A2"/>
    <w:rsid w:val="000143B0"/>
    <w:rsid w:val="000146AE"/>
    <w:rsid w:val="000146C0"/>
    <w:rsid w:val="00014C7F"/>
    <w:rsid w:val="00014E13"/>
    <w:rsid w:val="00014E33"/>
    <w:rsid w:val="0001508F"/>
    <w:rsid w:val="00015141"/>
    <w:rsid w:val="0001581C"/>
    <w:rsid w:val="00015B08"/>
    <w:rsid w:val="00015BD5"/>
    <w:rsid w:val="00015BFB"/>
    <w:rsid w:val="00015D03"/>
    <w:rsid w:val="00015EC8"/>
    <w:rsid w:val="0001605A"/>
    <w:rsid w:val="0001661B"/>
    <w:rsid w:val="0001662F"/>
    <w:rsid w:val="000167D1"/>
    <w:rsid w:val="000167E7"/>
    <w:rsid w:val="000168FF"/>
    <w:rsid w:val="0001693E"/>
    <w:rsid w:val="000169C6"/>
    <w:rsid w:val="00016E70"/>
    <w:rsid w:val="00017160"/>
    <w:rsid w:val="000172FE"/>
    <w:rsid w:val="00017382"/>
    <w:rsid w:val="000174A3"/>
    <w:rsid w:val="000179C3"/>
    <w:rsid w:val="00017A9F"/>
    <w:rsid w:val="00017F2E"/>
    <w:rsid w:val="00020284"/>
    <w:rsid w:val="000203F4"/>
    <w:rsid w:val="000204A3"/>
    <w:rsid w:val="00020519"/>
    <w:rsid w:val="00020527"/>
    <w:rsid w:val="00020891"/>
    <w:rsid w:val="000209E1"/>
    <w:rsid w:val="0002157A"/>
    <w:rsid w:val="00021673"/>
    <w:rsid w:val="00021A7C"/>
    <w:rsid w:val="00022300"/>
    <w:rsid w:val="0002242E"/>
    <w:rsid w:val="0002246C"/>
    <w:rsid w:val="000224AC"/>
    <w:rsid w:val="000226E2"/>
    <w:rsid w:val="000226FF"/>
    <w:rsid w:val="0002274D"/>
    <w:rsid w:val="00022794"/>
    <w:rsid w:val="00022899"/>
    <w:rsid w:val="00022C55"/>
    <w:rsid w:val="00022FDA"/>
    <w:rsid w:val="000230F0"/>
    <w:rsid w:val="00023141"/>
    <w:rsid w:val="000231AA"/>
    <w:rsid w:val="00023301"/>
    <w:rsid w:val="0002353F"/>
    <w:rsid w:val="00023B24"/>
    <w:rsid w:val="00023B67"/>
    <w:rsid w:val="00023D88"/>
    <w:rsid w:val="0002451F"/>
    <w:rsid w:val="00024526"/>
    <w:rsid w:val="00024620"/>
    <w:rsid w:val="00024EBE"/>
    <w:rsid w:val="0002547A"/>
    <w:rsid w:val="0002556C"/>
    <w:rsid w:val="0002573B"/>
    <w:rsid w:val="00025D18"/>
    <w:rsid w:val="00025D77"/>
    <w:rsid w:val="00025F0B"/>
    <w:rsid w:val="000264A3"/>
    <w:rsid w:val="0002656F"/>
    <w:rsid w:val="000266BE"/>
    <w:rsid w:val="000267E3"/>
    <w:rsid w:val="00026D8F"/>
    <w:rsid w:val="00026DC8"/>
    <w:rsid w:val="00026E17"/>
    <w:rsid w:val="00027068"/>
    <w:rsid w:val="00027454"/>
    <w:rsid w:val="0002763A"/>
    <w:rsid w:val="000300F9"/>
    <w:rsid w:val="00030921"/>
    <w:rsid w:val="00030B31"/>
    <w:rsid w:val="00030BA9"/>
    <w:rsid w:val="00030C0B"/>
    <w:rsid w:val="00030E34"/>
    <w:rsid w:val="00030E52"/>
    <w:rsid w:val="00031009"/>
    <w:rsid w:val="00031257"/>
    <w:rsid w:val="000312FD"/>
    <w:rsid w:val="000314EA"/>
    <w:rsid w:val="000315AE"/>
    <w:rsid w:val="00031BF7"/>
    <w:rsid w:val="00031CF2"/>
    <w:rsid w:val="00031EC5"/>
    <w:rsid w:val="00032051"/>
    <w:rsid w:val="0003234E"/>
    <w:rsid w:val="00032358"/>
    <w:rsid w:val="00032785"/>
    <w:rsid w:val="000329A6"/>
    <w:rsid w:val="00032A12"/>
    <w:rsid w:val="00032E5D"/>
    <w:rsid w:val="00032EA0"/>
    <w:rsid w:val="00033191"/>
    <w:rsid w:val="000334EA"/>
    <w:rsid w:val="0003370B"/>
    <w:rsid w:val="00033826"/>
    <w:rsid w:val="000338C9"/>
    <w:rsid w:val="000338D2"/>
    <w:rsid w:val="00033ADA"/>
    <w:rsid w:val="00033DEF"/>
    <w:rsid w:val="00033EFC"/>
    <w:rsid w:val="000340A2"/>
    <w:rsid w:val="000340D4"/>
    <w:rsid w:val="00034564"/>
    <w:rsid w:val="000345D3"/>
    <w:rsid w:val="0003493D"/>
    <w:rsid w:val="00034A0F"/>
    <w:rsid w:val="0003510A"/>
    <w:rsid w:val="000354F8"/>
    <w:rsid w:val="000355F7"/>
    <w:rsid w:val="000359D6"/>
    <w:rsid w:val="00035C85"/>
    <w:rsid w:val="00035F04"/>
    <w:rsid w:val="0003615F"/>
    <w:rsid w:val="0003646C"/>
    <w:rsid w:val="000365F0"/>
    <w:rsid w:val="00036D1E"/>
    <w:rsid w:val="000373D1"/>
    <w:rsid w:val="00037CC5"/>
    <w:rsid w:val="00037E1C"/>
    <w:rsid w:val="00037F9B"/>
    <w:rsid w:val="000403FE"/>
    <w:rsid w:val="00040415"/>
    <w:rsid w:val="000404C1"/>
    <w:rsid w:val="00040803"/>
    <w:rsid w:val="00040972"/>
    <w:rsid w:val="00041136"/>
    <w:rsid w:val="000413D0"/>
    <w:rsid w:val="000414F6"/>
    <w:rsid w:val="00041682"/>
    <w:rsid w:val="00041760"/>
    <w:rsid w:val="000419A9"/>
    <w:rsid w:val="00041B1A"/>
    <w:rsid w:val="00041D41"/>
    <w:rsid w:val="00041F77"/>
    <w:rsid w:val="000426A6"/>
    <w:rsid w:val="00042DBC"/>
    <w:rsid w:val="00043420"/>
    <w:rsid w:val="0004379A"/>
    <w:rsid w:val="000438CF"/>
    <w:rsid w:val="00043B81"/>
    <w:rsid w:val="00043CDE"/>
    <w:rsid w:val="000443EC"/>
    <w:rsid w:val="0004443A"/>
    <w:rsid w:val="0004455E"/>
    <w:rsid w:val="000446A0"/>
    <w:rsid w:val="000447C5"/>
    <w:rsid w:val="00044965"/>
    <w:rsid w:val="00044CB8"/>
    <w:rsid w:val="00044F8D"/>
    <w:rsid w:val="000451A4"/>
    <w:rsid w:val="000456AC"/>
    <w:rsid w:val="00045751"/>
    <w:rsid w:val="000459F6"/>
    <w:rsid w:val="00045CDF"/>
    <w:rsid w:val="00045DE8"/>
    <w:rsid w:val="0004648B"/>
    <w:rsid w:val="0004649B"/>
    <w:rsid w:val="000465D2"/>
    <w:rsid w:val="000466F3"/>
    <w:rsid w:val="0004682D"/>
    <w:rsid w:val="00046AEA"/>
    <w:rsid w:val="00046B06"/>
    <w:rsid w:val="00046B2C"/>
    <w:rsid w:val="00046E5C"/>
    <w:rsid w:val="000477A3"/>
    <w:rsid w:val="00047886"/>
    <w:rsid w:val="00047D94"/>
    <w:rsid w:val="00047FC6"/>
    <w:rsid w:val="00050573"/>
    <w:rsid w:val="00050661"/>
    <w:rsid w:val="00050A90"/>
    <w:rsid w:val="00050B02"/>
    <w:rsid w:val="000510D7"/>
    <w:rsid w:val="000511A3"/>
    <w:rsid w:val="0005121E"/>
    <w:rsid w:val="00051286"/>
    <w:rsid w:val="00051396"/>
    <w:rsid w:val="000517EA"/>
    <w:rsid w:val="000517F1"/>
    <w:rsid w:val="00051938"/>
    <w:rsid w:val="00051ABB"/>
    <w:rsid w:val="00051B4F"/>
    <w:rsid w:val="00051CDB"/>
    <w:rsid w:val="00051F30"/>
    <w:rsid w:val="000522FE"/>
    <w:rsid w:val="00052625"/>
    <w:rsid w:val="00052709"/>
    <w:rsid w:val="00052A34"/>
    <w:rsid w:val="00052AA1"/>
    <w:rsid w:val="00052B05"/>
    <w:rsid w:val="00052E07"/>
    <w:rsid w:val="00052F21"/>
    <w:rsid w:val="000530DC"/>
    <w:rsid w:val="0005333F"/>
    <w:rsid w:val="00053343"/>
    <w:rsid w:val="0005339D"/>
    <w:rsid w:val="000534C3"/>
    <w:rsid w:val="00053530"/>
    <w:rsid w:val="000535AE"/>
    <w:rsid w:val="000535F9"/>
    <w:rsid w:val="000537D0"/>
    <w:rsid w:val="00053AFD"/>
    <w:rsid w:val="00053D0E"/>
    <w:rsid w:val="00053F3F"/>
    <w:rsid w:val="000547DC"/>
    <w:rsid w:val="00054AED"/>
    <w:rsid w:val="0005544C"/>
    <w:rsid w:val="0005552B"/>
    <w:rsid w:val="00055890"/>
    <w:rsid w:val="00055F08"/>
    <w:rsid w:val="0005609D"/>
    <w:rsid w:val="00056176"/>
    <w:rsid w:val="0005646F"/>
    <w:rsid w:val="0005697E"/>
    <w:rsid w:val="00056B7B"/>
    <w:rsid w:val="00056C41"/>
    <w:rsid w:val="00056F2E"/>
    <w:rsid w:val="000571B5"/>
    <w:rsid w:val="00057735"/>
    <w:rsid w:val="000578A6"/>
    <w:rsid w:val="00057AC8"/>
    <w:rsid w:val="00060091"/>
    <w:rsid w:val="000602C1"/>
    <w:rsid w:val="00060642"/>
    <w:rsid w:val="00060A29"/>
    <w:rsid w:val="00060A6E"/>
    <w:rsid w:val="00060A99"/>
    <w:rsid w:val="00060C29"/>
    <w:rsid w:val="00060EB3"/>
    <w:rsid w:val="000611F4"/>
    <w:rsid w:val="00061408"/>
    <w:rsid w:val="000615BA"/>
    <w:rsid w:val="0006197C"/>
    <w:rsid w:val="00061B56"/>
    <w:rsid w:val="00061DEB"/>
    <w:rsid w:val="00061E98"/>
    <w:rsid w:val="00061F4B"/>
    <w:rsid w:val="00062186"/>
    <w:rsid w:val="00062453"/>
    <w:rsid w:val="000628A5"/>
    <w:rsid w:val="00062E8B"/>
    <w:rsid w:val="00063082"/>
    <w:rsid w:val="0006358B"/>
    <w:rsid w:val="0006396F"/>
    <w:rsid w:val="00063B16"/>
    <w:rsid w:val="00063C15"/>
    <w:rsid w:val="00063D1A"/>
    <w:rsid w:val="00063D7B"/>
    <w:rsid w:val="00063E6A"/>
    <w:rsid w:val="00063EE3"/>
    <w:rsid w:val="000643B8"/>
    <w:rsid w:val="00064678"/>
    <w:rsid w:val="0006476F"/>
    <w:rsid w:val="00064B9A"/>
    <w:rsid w:val="00065835"/>
    <w:rsid w:val="00065CF3"/>
    <w:rsid w:val="00065E01"/>
    <w:rsid w:val="0006601B"/>
    <w:rsid w:val="0006604D"/>
    <w:rsid w:val="000660D9"/>
    <w:rsid w:val="00066101"/>
    <w:rsid w:val="0006625A"/>
    <w:rsid w:val="0006662F"/>
    <w:rsid w:val="00066749"/>
    <w:rsid w:val="00066762"/>
    <w:rsid w:val="00066827"/>
    <w:rsid w:val="00066B21"/>
    <w:rsid w:val="00066B51"/>
    <w:rsid w:val="00066C26"/>
    <w:rsid w:val="00066C3F"/>
    <w:rsid w:val="00066C45"/>
    <w:rsid w:val="00066F6D"/>
    <w:rsid w:val="0006768E"/>
    <w:rsid w:val="00067727"/>
    <w:rsid w:val="0007010C"/>
    <w:rsid w:val="000703F2"/>
    <w:rsid w:val="0007076C"/>
    <w:rsid w:val="00070834"/>
    <w:rsid w:val="00070C98"/>
    <w:rsid w:val="000710B7"/>
    <w:rsid w:val="0007133A"/>
    <w:rsid w:val="00071378"/>
    <w:rsid w:val="000713C6"/>
    <w:rsid w:val="0007164A"/>
    <w:rsid w:val="0007184E"/>
    <w:rsid w:val="00071A41"/>
    <w:rsid w:val="00071BBA"/>
    <w:rsid w:val="00071D49"/>
    <w:rsid w:val="00071DFC"/>
    <w:rsid w:val="0007210F"/>
    <w:rsid w:val="000722C3"/>
    <w:rsid w:val="000723C9"/>
    <w:rsid w:val="00072456"/>
    <w:rsid w:val="000726E4"/>
    <w:rsid w:val="00072A9A"/>
    <w:rsid w:val="00072B9B"/>
    <w:rsid w:val="00072C61"/>
    <w:rsid w:val="00072E1E"/>
    <w:rsid w:val="00073093"/>
    <w:rsid w:val="00073245"/>
    <w:rsid w:val="00073371"/>
    <w:rsid w:val="000736F0"/>
    <w:rsid w:val="000738CC"/>
    <w:rsid w:val="0007403D"/>
    <w:rsid w:val="00074BC1"/>
    <w:rsid w:val="00074EF2"/>
    <w:rsid w:val="00075207"/>
    <w:rsid w:val="0007534A"/>
    <w:rsid w:val="00075419"/>
    <w:rsid w:val="0007578E"/>
    <w:rsid w:val="000758FB"/>
    <w:rsid w:val="00075A66"/>
    <w:rsid w:val="00075E4C"/>
    <w:rsid w:val="00076129"/>
    <w:rsid w:val="0007671D"/>
    <w:rsid w:val="000767F8"/>
    <w:rsid w:val="00076A4B"/>
    <w:rsid w:val="000771F0"/>
    <w:rsid w:val="000773A0"/>
    <w:rsid w:val="0007780F"/>
    <w:rsid w:val="00077E0A"/>
    <w:rsid w:val="00077EDC"/>
    <w:rsid w:val="00077F64"/>
    <w:rsid w:val="000804DF"/>
    <w:rsid w:val="0008060A"/>
    <w:rsid w:val="00080971"/>
    <w:rsid w:val="00080A7B"/>
    <w:rsid w:val="00080D81"/>
    <w:rsid w:val="0008179D"/>
    <w:rsid w:val="00081866"/>
    <w:rsid w:val="00082264"/>
    <w:rsid w:val="00082297"/>
    <w:rsid w:val="0008252D"/>
    <w:rsid w:val="00082852"/>
    <w:rsid w:val="000829C7"/>
    <w:rsid w:val="00082AE8"/>
    <w:rsid w:val="00082C56"/>
    <w:rsid w:val="00082DE7"/>
    <w:rsid w:val="00082F6D"/>
    <w:rsid w:val="00083040"/>
    <w:rsid w:val="0008321A"/>
    <w:rsid w:val="000834E0"/>
    <w:rsid w:val="00083591"/>
    <w:rsid w:val="000835A4"/>
    <w:rsid w:val="00083811"/>
    <w:rsid w:val="00083B67"/>
    <w:rsid w:val="00083F42"/>
    <w:rsid w:val="00084188"/>
    <w:rsid w:val="00084293"/>
    <w:rsid w:val="00084690"/>
    <w:rsid w:val="000847CE"/>
    <w:rsid w:val="00084DA2"/>
    <w:rsid w:val="00084E23"/>
    <w:rsid w:val="00084F2A"/>
    <w:rsid w:val="00085061"/>
    <w:rsid w:val="0008506C"/>
    <w:rsid w:val="000852E9"/>
    <w:rsid w:val="00085322"/>
    <w:rsid w:val="0008545E"/>
    <w:rsid w:val="00085489"/>
    <w:rsid w:val="0008555B"/>
    <w:rsid w:val="00085564"/>
    <w:rsid w:val="000856E8"/>
    <w:rsid w:val="00085939"/>
    <w:rsid w:val="000859F9"/>
    <w:rsid w:val="00085C58"/>
    <w:rsid w:val="00086484"/>
    <w:rsid w:val="000864E6"/>
    <w:rsid w:val="00086751"/>
    <w:rsid w:val="00086A0D"/>
    <w:rsid w:val="00087384"/>
    <w:rsid w:val="000877C6"/>
    <w:rsid w:val="00087977"/>
    <w:rsid w:val="00087AF4"/>
    <w:rsid w:val="00087AF7"/>
    <w:rsid w:val="00087FAB"/>
    <w:rsid w:val="00090C4B"/>
    <w:rsid w:val="00090C4E"/>
    <w:rsid w:val="000910C8"/>
    <w:rsid w:val="0009126D"/>
    <w:rsid w:val="00091294"/>
    <w:rsid w:val="00091372"/>
    <w:rsid w:val="000913AE"/>
    <w:rsid w:val="00091415"/>
    <w:rsid w:val="00091420"/>
    <w:rsid w:val="00091600"/>
    <w:rsid w:val="00091783"/>
    <w:rsid w:val="00091812"/>
    <w:rsid w:val="0009185D"/>
    <w:rsid w:val="0009193D"/>
    <w:rsid w:val="00091ADE"/>
    <w:rsid w:val="000921E1"/>
    <w:rsid w:val="00092238"/>
    <w:rsid w:val="0009225A"/>
    <w:rsid w:val="000922FB"/>
    <w:rsid w:val="00092511"/>
    <w:rsid w:val="00092712"/>
    <w:rsid w:val="0009286B"/>
    <w:rsid w:val="0009292F"/>
    <w:rsid w:val="00092E65"/>
    <w:rsid w:val="000930F3"/>
    <w:rsid w:val="00093120"/>
    <w:rsid w:val="000933DF"/>
    <w:rsid w:val="0009354F"/>
    <w:rsid w:val="00093632"/>
    <w:rsid w:val="00093736"/>
    <w:rsid w:val="00093BB8"/>
    <w:rsid w:val="00094286"/>
    <w:rsid w:val="0009429E"/>
    <w:rsid w:val="000943C0"/>
    <w:rsid w:val="00094CBD"/>
    <w:rsid w:val="00094D01"/>
    <w:rsid w:val="00094FB7"/>
    <w:rsid w:val="000950CF"/>
    <w:rsid w:val="000952C9"/>
    <w:rsid w:val="0009557E"/>
    <w:rsid w:val="0009586C"/>
    <w:rsid w:val="00095CAB"/>
    <w:rsid w:val="00095E10"/>
    <w:rsid w:val="000962A8"/>
    <w:rsid w:val="000962EF"/>
    <w:rsid w:val="00096D73"/>
    <w:rsid w:val="00097767"/>
    <w:rsid w:val="00097883"/>
    <w:rsid w:val="00097ABB"/>
    <w:rsid w:val="00097BE0"/>
    <w:rsid w:val="00097D4A"/>
    <w:rsid w:val="000A052E"/>
    <w:rsid w:val="000A061B"/>
    <w:rsid w:val="000A09BB"/>
    <w:rsid w:val="000A0CA7"/>
    <w:rsid w:val="000A0CC0"/>
    <w:rsid w:val="000A11C4"/>
    <w:rsid w:val="000A1365"/>
    <w:rsid w:val="000A1591"/>
    <w:rsid w:val="000A21A3"/>
    <w:rsid w:val="000A22F6"/>
    <w:rsid w:val="000A2810"/>
    <w:rsid w:val="000A28D0"/>
    <w:rsid w:val="000A2B6C"/>
    <w:rsid w:val="000A3723"/>
    <w:rsid w:val="000A3758"/>
    <w:rsid w:val="000A37E3"/>
    <w:rsid w:val="000A3A06"/>
    <w:rsid w:val="000A3E13"/>
    <w:rsid w:val="000A415F"/>
    <w:rsid w:val="000A45DE"/>
    <w:rsid w:val="000A4B66"/>
    <w:rsid w:val="000A4BC9"/>
    <w:rsid w:val="000A4F42"/>
    <w:rsid w:val="000A4FD4"/>
    <w:rsid w:val="000A54D3"/>
    <w:rsid w:val="000A5524"/>
    <w:rsid w:val="000A555D"/>
    <w:rsid w:val="000A55E0"/>
    <w:rsid w:val="000A5931"/>
    <w:rsid w:val="000A5A58"/>
    <w:rsid w:val="000A5F4D"/>
    <w:rsid w:val="000A6302"/>
    <w:rsid w:val="000A6331"/>
    <w:rsid w:val="000A6366"/>
    <w:rsid w:val="000A63A4"/>
    <w:rsid w:val="000A665B"/>
    <w:rsid w:val="000A6672"/>
    <w:rsid w:val="000A6AC7"/>
    <w:rsid w:val="000A6CA1"/>
    <w:rsid w:val="000A6CA6"/>
    <w:rsid w:val="000A6FEC"/>
    <w:rsid w:val="000A74AC"/>
    <w:rsid w:val="000A760C"/>
    <w:rsid w:val="000A78D2"/>
    <w:rsid w:val="000A7A97"/>
    <w:rsid w:val="000A7AA7"/>
    <w:rsid w:val="000A7D98"/>
    <w:rsid w:val="000B08AE"/>
    <w:rsid w:val="000B0ACE"/>
    <w:rsid w:val="000B0BA3"/>
    <w:rsid w:val="000B0D50"/>
    <w:rsid w:val="000B0E5A"/>
    <w:rsid w:val="000B10B4"/>
    <w:rsid w:val="000B124D"/>
    <w:rsid w:val="000B1319"/>
    <w:rsid w:val="000B1782"/>
    <w:rsid w:val="000B18AB"/>
    <w:rsid w:val="000B1975"/>
    <w:rsid w:val="000B1EFF"/>
    <w:rsid w:val="000B1FE6"/>
    <w:rsid w:val="000B267F"/>
    <w:rsid w:val="000B28DF"/>
    <w:rsid w:val="000B29DC"/>
    <w:rsid w:val="000B2B6A"/>
    <w:rsid w:val="000B2BFB"/>
    <w:rsid w:val="000B3161"/>
    <w:rsid w:val="000B3210"/>
    <w:rsid w:val="000B3A48"/>
    <w:rsid w:val="000B3AE9"/>
    <w:rsid w:val="000B3BC9"/>
    <w:rsid w:val="000B3BCC"/>
    <w:rsid w:val="000B3CDE"/>
    <w:rsid w:val="000B442D"/>
    <w:rsid w:val="000B44AE"/>
    <w:rsid w:val="000B45F9"/>
    <w:rsid w:val="000B4645"/>
    <w:rsid w:val="000B4836"/>
    <w:rsid w:val="000B489E"/>
    <w:rsid w:val="000B491E"/>
    <w:rsid w:val="000B4A7F"/>
    <w:rsid w:val="000B4BFE"/>
    <w:rsid w:val="000B4D96"/>
    <w:rsid w:val="000B4EED"/>
    <w:rsid w:val="000B5048"/>
    <w:rsid w:val="000B514E"/>
    <w:rsid w:val="000B5806"/>
    <w:rsid w:val="000B587A"/>
    <w:rsid w:val="000B5F9D"/>
    <w:rsid w:val="000B624C"/>
    <w:rsid w:val="000B62C7"/>
    <w:rsid w:val="000B683B"/>
    <w:rsid w:val="000B6884"/>
    <w:rsid w:val="000B68FA"/>
    <w:rsid w:val="000B6938"/>
    <w:rsid w:val="000B6F42"/>
    <w:rsid w:val="000B7000"/>
    <w:rsid w:val="000B7351"/>
    <w:rsid w:val="000B7532"/>
    <w:rsid w:val="000B7692"/>
    <w:rsid w:val="000B79E7"/>
    <w:rsid w:val="000B7A4F"/>
    <w:rsid w:val="000B7A53"/>
    <w:rsid w:val="000B7B9E"/>
    <w:rsid w:val="000B7CE3"/>
    <w:rsid w:val="000B7D60"/>
    <w:rsid w:val="000B7E39"/>
    <w:rsid w:val="000C047E"/>
    <w:rsid w:val="000C05EF"/>
    <w:rsid w:val="000C0630"/>
    <w:rsid w:val="000C0832"/>
    <w:rsid w:val="000C0A13"/>
    <w:rsid w:val="000C0F74"/>
    <w:rsid w:val="000C1086"/>
    <w:rsid w:val="000C1097"/>
    <w:rsid w:val="000C10FA"/>
    <w:rsid w:val="000C1174"/>
    <w:rsid w:val="000C13DD"/>
    <w:rsid w:val="000C1545"/>
    <w:rsid w:val="000C1635"/>
    <w:rsid w:val="000C1752"/>
    <w:rsid w:val="000C1754"/>
    <w:rsid w:val="000C1B22"/>
    <w:rsid w:val="000C1B36"/>
    <w:rsid w:val="000C1B8E"/>
    <w:rsid w:val="000C227D"/>
    <w:rsid w:val="000C2622"/>
    <w:rsid w:val="000C267A"/>
    <w:rsid w:val="000C2695"/>
    <w:rsid w:val="000C2A14"/>
    <w:rsid w:val="000C31DF"/>
    <w:rsid w:val="000C337C"/>
    <w:rsid w:val="000C34A6"/>
    <w:rsid w:val="000C3646"/>
    <w:rsid w:val="000C3871"/>
    <w:rsid w:val="000C3C51"/>
    <w:rsid w:val="000C3EF5"/>
    <w:rsid w:val="000C4118"/>
    <w:rsid w:val="000C41BB"/>
    <w:rsid w:val="000C44DF"/>
    <w:rsid w:val="000C463E"/>
    <w:rsid w:val="000C46E6"/>
    <w:rsid w:val="000C4781"/>
    <w:rsid w:val="000C47D5"/>
    <w:rsid w:val="000C4853"/>
    <w:rsid w:val="000C49F3"/>
    <w:rsid w:val="000C4C0B"/>
    <w:rsid w:val="000C4C4C"/>
    <w:rsid w:val="000C5050"/>
    <w:rsid w:val="000C5088"/>
    <w:rsid w:val="000C50E1"/>
    <w:rsid w:val="000C5107"/>
    <w:rsid w:val="000C519B"/>
    <w:rsid w:val="000C520A"/>
    <w:rsid w:val="000C5331"/>
    <w:rsid w:val="000C53B7"/>
    <w:rsid w:val="000C5436"/>
    <w:rsid w:val="000C573B"/>
    <w:rsid w:val="000C5939"/>
    <w:rsid w:val="000C5CB7"/>
    <w:rsid w:val="000C5D99"/>
    <w:rsid w:val="000C601A"/>
    <w:rsid w:val="000C623D"/>
    <w:rsid w:val="000C64D1"/>
    <w:rsid w:val="000C656C"/>
    <w:rsid w:val="000C6768"/>
    <w:rsid w:val="000C67DA"/>
    <w:rsid w:val="000C68A4"/>
    <w:rsid w:val="000C6B39"/>
    <w:rsid w:val="000C6DE6"/>
    <w:rsid w:val="000C705A"/>
    <w:rsid w:val="000C7778"/>
    <w:rsid w:val="000C7AE1"/>
    <w:rsid w:val="000C7B57"/>
    <w:rsid w:val="000C7BF5"/>
    <w:rsid w:val="000C7FC0"/>
    <w:rsid w:val="000C7FD6"/>
    <w:rsid w:val="000D0095"/>
    <w:rsid w:val="000D0608"/>
    <w:rsid w:val="000D07DD"/>
    <w:rsid w:val="000D0B16"/>
    <w:rsid w:val="000D0FBA"/>
    <w:rsid w:val="000D1308"/>
    <w:rsid w:val="000D17BD"/>
    <w:rsid w:val="000D1996"/>
    <w:rsid w:val="000D1BC9"/>
    <w:rsid w:val="000D1E82"/>
    <w:rsid w:val="000D20E9"/>
    <w:rsid w:val="000D261C"/>
    <w:rsid w:val="000D2671"/>
    <w:rsid w:val="000D2681"/>
    <w:rsid w:val="000D2BBA"/>
    <w:rsid w:val="000D2FC8"/>
    <w:rsid w:val="000D3734"/>
    <w:rsid w:val="000D39FF"/>
    <w:rsid w:val="000D3B3C"/>
    <w:rsid w:val="000D3D5F"/>
    <w:rsid w:val="000D418C"/>
    <w:rsid w:val="000D45C3"/>
    <w:rsid w:val="000D466F"/>
    <w:rsid w:val="000D46A5"/>
    <w:rsid w:val="000D47C5"/>
    <w:rsid w:val="000D4DB8"/>
    <w:rsid w:val="000D512B"/>
    <w:rsid w:val="000D51AA"/>
    <w:rsid w:val="000D54D5"/>
    <w:rsid w:val="000D5574"/>
    <w:rsid w:val="000D5596"/>
    <w:rsid w:val="000D58D6"/>
    <w:rsid w:val="000D600F"/>
    <w:rsid w:val="000D6166"/>
    <w:rsid w:val="000D617F"/>
    <w:rsid w:val="000D6191"/>
    <w:rsid w:val="000D630C"/>
    <w:rsid w:val="000D6593"/>
    <w:rsid w:val="000D661D"/>
    <w:rsid w:val="000D6A56"/>
    <w:rsid w:val="000D7009"/>
    <w:rsid w:val="000D7423"/>
    <w:rsid w:val="000D75D6"/>
    <w:rsid w:val="000D76FB"/>
    <w:rsid w:val="000D7C2A"/>
    <w:rsid w:val="000D7E23"/>
    <w:rsid w:val="000E059A"/>
    <w:rsid w:val="000E06C7"/>
    <w:rsid w:val="000E06C9"/>
    <w:rsid w:val="000E07D9"/>
    <w:rsid w:val="000E0898"/>
    <w:rsid w:val="000E0E03"/>
    <w:rsid w:val="000E1382"/>
    <w:rsid w:val="000E13D6"/>
    <w:rsid w:val="000E1581"/>
    <w:rsid w:val="000E1631"/>
    <w:rsid w:val="000E196B"/>
    <w:rsid w:val="000E19D3"/>
    <w:rsid w:val="000E1BDF"/>
    <w:rsid w:val="000E1EA7"/>
    <w:rsid w:val="000E1F64"/>
    <w:rsid w:val="000E1FF7"/>
    <w:rsid w:val="000E2001"/>
    <w:rsid w:val="000E216D"/>
    <w:rsid w:val="000E2394"/>
    <w:rsid w:val="000E23B1"/>
    <w:rsid w:val="000E25DC"/>
    <w:rsid w:val="000E2A53"/>
    <w:rsid w:val="000E2B24"/>
    <w:rsid w:val="000E2BB9"/>
    <w:rsid w:val="000E2D86"/>
    <w:rsid w:val="000E2EDF"/>
    <w:rsid w:val="000E3539"/>
    <w:rsid w:val="000E37BF"/>
    <w:rsid w:val="000E394B"/>
    <w:rsid w:val="000E395C"/>
    <w:rsid w:val="000E3B05"/>
    <w:rsid w:val="000E3B71"/>
    <w:rsid w:val="000E3CA5"/>
    <w:rsid w:val="000E3DBD"/>
    <w:rsid w:val="000E40F4"/>
    <w:rsid w:val="000E41DF"/>
    <w:rsid w:val="000E43B9"/>
    <w:rsid w:val="000E4AA0"/>
    <w:rsid w:val="000E4B76"/>
    <w:rsid w:val="000E4C98"/>
    <w:rsid w:val="000E4CAE"/>
    <w:rsid w:val="000E5251"/>
    <w:rsid w:val="000E54B6"/>
    <w:rsid w:val="000E5818"/>
    <w:rsid w:val="000E58A6"/>
    <w:rsid w:val="000E5A40"/>
    <w:rsid w:val="000E5AC0"/>
    <w:rsid w:val="000E5B23"/>
    <w:rsid w:val="000E5C6E"/>
    <w:rsid w:val="000E5C74"/>
    <w:rsid w:val="000E69E7"/>
    <w:rsid w:val="000E6A47"/>
    <w:rsid w:val="000E745B"/>
    <w:rsid w:val="000E750C"/>
    <w:rsid w:val="000E79AD"/>
    <w:rsid w:val="000E79F2"/>
    <w:rsid w:val="000E7A8A"/>
    <w:rsid w:val="000E7A9B"/>
    <w:rsid w:val="000F0258"/>
    <w:rsid w:val="000F0317"/>
    <w:rsid w:val="000F04AF"/>
    <w:rsid w:val="000F097C"/>
    <w:rsid w:val="000F0A2C"/>
    <w:rsid w:val="000F0CF8"/>
    <w:rsid w:val="000F10A3"/>
    <w:rsid w:val="000F11AE"/>
    <w:rsid w:val="000F1BEE"/>
    <w:rsid w:val="000F1DA0"/>
    <w:rsid w:val="000F211B"/>
    <w:rsid w:val="000F2415"/>
    <w:rsid w:val="000F2654"/>
    <w:rsid w:val="000F2766"/>
    <w:rsid w:val="000F277D"/>
    <w:rsid w:val="000F2A3E"/>
    <w:rsid w:val="000F2BE6"/>
    <w:rsid w:val="000F34C5"/>
    <w:rsid w:val="000F358D"/>
    <w:rsid w:val="000F3810"/>
    <w:rsid w:val="000F3FC9"/>
    <w:rsid w:val="000F4058"/>
    <w:rsid w:val="000F4264"/>
    <w:rsid w:val="000F4AF8"/>
    <w:rsid w:val="000F4BA7"/>
    <w:rsid w:val="000F4C1B"/>
    <w:rsid w:val="000F4C98"/>
    <w:rsid w:val="000F4D8F"/>
    <w:rsid w:val="000F4FDE"/>
    <w:rsid w:val="000F506C"/>
    <w:rsid w:val="000F5324"/>
    <w:rsid w:val="000F5709"/>
    <w:rsid w:val="000F57C5"/>
    <w:rsid w:val="000F589F"/>
    <w:rsid w:val="000F5924"/>
    <w:rsid w:val="000F59DC"/>
    <w:rsid w:val="000F59E2"/>
    <w:rsid w:val="000F5B0E"/>
    <w:rsid w:val="000F5B6B"/>
    <w:rsid w:val="000F5B79"/>
    <w:rsid w:val="000F5DA9"/>
    <w:rsid w:val="000F5ED8"/>
    <w:rsid w:val="000F62DF"/>
    <w:rsid w:val="000F6571"/>
    <w:rsid w:val="000F688E"/>
    <w:rsid w:val="000F6B7C"/>
    <w:rsid w:val="000F6ECB"/>
    <w:rsid w:val="000F73AF"/>
    <w:rsid w:val="000F74A4"/>
    <w:rsid w:val="000F753B"/>
    <w:rsid w:val="000F7751"/>
    <w:rsid w:val="000F7813"/>
    <w:rsid w:val="000F790B"/>
    <w:rsid w:val="000F7C9C"/>
    <w:rsid w:val="000F7CA5"/>
    <w:rsid w:val="000F7DBE"/>
    <w:rsid w:val="000F7DF2"/>
    <w:rsid w:val="000F7FB3"/>
    <w:rsid w:val="00100254"/>
    <w:rsid w:val="0010075F"/>
    <w:rsid w:val="00100847"/>
    <w:rsid w:val="0010092F"/>
    <w:rsid w:val="00100B10"/>
    <w:rsid w:val="00100CFF"/>
    <w:rsid w:val="00100DA7"/>
    <w:rsid w:val="00101396"/>
    <w:rsid w:val="00101E8D"/>
    <w:rsid w:val="00101FC2"/>
    <w:rsid w:val="0010200A"/>
    <w:rsid w:val="00102346"/>
    <w:rsid w:val="001025DA"/>
    <w:rsid w:val="0010293C"/>
    <w:rsid w:val="00102C8B"/>
    <w:rsid w:val="00102D9D"/>
    <w:rsid w:val="00102F46"/>
    <w:rsid w:val="00103537"/>
    <w:rsid w:val="001035D2"/>
    <w:rsid w:val="00103C01"/>
    <w:rsid w:val="00103C0F"/>
    <w:rsid w:val="00103DDE"/>
    <w:rsid w:val="00103EFE"/>
    <w:rsid w:val="001042BF"/>
    <w:rsid w:val="00104617"/>
    <w:rsid w:val="0010466E"/>
    <w:rsid w:val="00104767"/>
    <w:rsid w:val="00104DA4"/>
    <w:rsid w:val="0010521E"/>
    <w:rsid w:val="001053FF"/>
    <w:rsid w:val="00105638"/>
    <w:rsid w:val="0010590E"/>
    <w:rsid w:val="00105ADA"/>
    <w:rsid w:val="00105BAC"/>
    <w:rsid w:val="00105CF2"/>
    <w:rsid w:val="0010622C"/>
    <w:rsid w:val="001066E1"/>
    <w:rsid w:val="001066EE"/>
    <w:rsid w:val="00106920"/>
    <w:rsid w:val="00106A94"/>
    <w:rsid w:val="001070BE"/>
    <w:rsid w:val="00107156"/>
    <w:rsid w:val="001071B2"/>
    <w:rsid w:val="001073EC"/>
    <w:rsid w:val="001074A9"/>
    <w:rsid w:val="001078FB"/>
    <w:rsid w:val="00107907"/>
    <w:rsid w:val="00107C42"/>
    <w:rsid w:val="00107F99"/>
    <w:rsid w:val="00110051"/>
    <w:rsid w:val="00110343"/>
    <w:rsid w:val="001105AD"/>
    <w:rsid w:val="001105E0"/>
    <w:rsid w:val="00110F1D"/>
    <w:rsid w:val="0011114C"/>
    <w:rsid w:val="001112C9"/>
    <w:rsid w:val="0011140B"/>
    <w:rsid w:val="001115B9"/>
    <w:rsid w:val="00111D07"/>
    <w:rsid w:val="00111FCC"/>
    <w:rsid w:val="001120CD"/>
    <w:rsid w:val="00112264"/>
    <w:rsid w:val="001123F1"/>
    <w:rsid w:val="0011249E"/>
    <w:rsid w:val="00112505"/>
    <w:rsid w:val="00112648"/>
    <w:rsid w:val="00112649"/>
    <w:rsid w:val="0011275E"/>
    <w:rsid w:val="001127F9"/>
    <w:rsid w:val="00112A2C"/>
    <w:rsid w:val="00112B24"/>
    <w:rsid w:val="00112FF4"/>
    <w:rsid w:val="001135B6"/>
    <w:rsid w:val="0011376F"/>
    <w:rsid w:val="00113821"/>
    <w:rsid w:val="00113907"/>
    <w:rsid w:val="00113C91"/>
    <w:rsid w:val="001140EA"/>
    <w:rsid w:val="001143E8"/>
    <w:rsid w:val="0011487A"/>
    <w:rsid w:val="0011494E"/>
    <w:rsid w:val="00114A29"/>
    <w:rsid w:val="00114ABE"/>
    <w:rsid w:val="00114DC2"/>
    <w:rsid w:val="00114F0D"/>
    <w:rsid w:val="00114F29"/>
    <w:rsid w:val="00114FBA"/>
    <w:rsid w:val="0011501D"/>
    <w:rsid w:val="0011512D"/>
    <w:rsid w:val="00115280"/>
    <w:rsid w:val="0011534C"/>
    <w:rsid w:val="0011545F"/>
    <w:rsid w:val="001154DB"/>
    <w:rsid w:val="001155EE"/>
    <w:rsid w:val="00115896"/>
    <w:rsid w:val="00116209"/>
    <w:rsid w:val="0011677B"/>
    <w:rsid w:val="00116AB3"/>
    <w:rsid w:val="001170E3"/>
    <w:rsid w:val="00117403"/>
    <w:rsid w:val="001177EC"/>
    <w:rsid w:val="001178DA"/>
    <w:rsid w:val="00117999"/>
    <w:rsid w:val="001179B9"/>
    <w:rsid w:val="00117CB3"/>
    <w:rsid w:val="00117DF8"/>
    <w:rsid w:val="00117E6F"/>
    <w:rsid w:val="00117F2C"/>
    <w:rsid w:val="0012013F"/>
    <w:rsid w:val="00120274"/>
    <w:rsid w:val="001207A5"/>
    <w:rsid w:val="0012085B"/>
    <w:rsid w:val="00120864"/>
    <w:rsid w:val="00120C4F"/>
    <w:rsid w:val="00120CDD"/>
    <w:rsid w:val="00120E50"/>
    <w:rsid w:val="001210E5"/>
    <w:rsid w:val="0012153E"/>
    <w:rsid w:val="001215A3"/>
    <w:rsid w:val="001216CE"/>
    <w:rsid w:val="00121B76"/>
    <w:rsid w:val="00121B80"/>
    <w:rsid w:val="00121D52"/>
    <w:rsid w:val="00122029"/>
    <w:rsid w:val="001220D2"/>
    <w:rsid w:val="00122128"/>
    <w:rsid w:val="00122305"/>
    <w:rsid w:val="0012238F"/>
    <w:rsid w:val="001223C4"/>
    <w:rsid w:val="00122418"/>
    <w:rsid w:val="0012251E"/>
    <w:rsid w:val="0012266E"/>
    <w:rsid w:val="001226EF"/>
    <w:rsid w:val="001227C2"/>
    <w:rsid w:val="00122C26"/>
    <w:rsid w:val="00122D1E"/>
    <w:rsid w:val="00122F93"/>
    <w:rsid w:val="001230E7"/>
    <w:rsid w:val="001232C5"/>
    <w:rsid w:val="00123470"/>
    <w:rsid w:val="00123943"/>
    <w:rsid w:val="00123A89"/>
    <w:rsid w:val="00123E35"/>
    <w:rsid w:val="00123F10"/>
    <w:rsid w:val="001243ED"/>
    <w:rsid w:val="0012443A"/>
    <w:rsid w:val="001246C8"/>
    <w:rsid w:val="00124704"/>
    <w:rsid w:val="001248A6"/>
    <w:rsid w:val="001248BE"/>
    <w:rsid w:val="0012494B"/>
    <w:rsid w:val="00124A79"/>
    <w:rsid w:val="00124A85"/>
    <w:rsid w:val="00124CD2"/>
    <w:rsid w:val="00125829"/>
    <w:rsid w:val="00125AE5"/>
    <w:rsid w:val="00125B0F"/>
    <w:rsid w:val="00125C66"/>
    <w:rsid w:val="00125E21"/>
    <w:rsid w:val="00125F40"/>
    <w:rsid w:val="00126203"/>
    <w:rsid w:val="00126487"/>
    <w:rsid w:val="001266A9"/>
    <w:rsid w:val="00126C0A"/>
    <w:rsid w:val="00126D1D"/>
    <w:rsid w:val="0012714E"/>
    <w:rsid w:val="001271DC"/>
    <w:rsid w:val="00127805"/>
    <w:rsid w:val="0012781E"/>
    <w:rsid w:val="00127A78"/>
    <w:rsid w:val="00127B9C"/>
    <w:rsid w:val="00127EA9"/>
    <w:rsid w:val="00130118"/>
    <w:rsid w:val="0013026F"/>
    <w:rsid w:val="00130448"/>
    <w:rsid w:val="0013057B"/>
    <w:rsid w:val="001305C9"/>
    <w:rsid w:val="001306C2"/>
    <w:rsid w:val="0013094A"/>
    <w:rsid w:val="00130D16"/>
    <w:rsid w:val="001311C9"/>
    <w:rsid w:val="00131282"/>
    <w:rsid w:val="0013129B"/>
    <w:rsid w:val="00131459"/>
    <w:rsid w:val="001317D2"/>
    <w:rsid w:val="00131C8D"/>
    <w:rsid w:val="00131EBA"/>
    <w:rsid w:val="001322A1"/>
    <w:rsid w:val="00132889"/>
    <w:rsid w:val="001329AC"/>
    <w:rsid w:val="00132B8E"/>
    <w:rsid w:val="00132D00"/>
    <w:rsid w:val="00132EBE"/>
    <w:rsid w:val="0013360E"/>
    <w:rsid w:val="00133DB4"/>
    <w:rsid w:val="00133E28"/>
    <w:rsid w:val="0013470B"/>
    <w:rsid w:val="00134AD2"/>
    <w:rsid w:val="00134C12"/>
    <w:rsid w:val="00134F53"/>
    <w:rsid w:val="0013501B"/>
    <w:rsid w:val="001353B6"/>
    <w:rsid w:val="001354C7"/>
    <w:rsid w:val="00135534"/>
    <w:rsid w:val="001358BD"/>
    <w:rsid w:val="00135985"/>
    <w:rsid w:val="00135F6A"/>
    <w:rsid w:val="00136197"/>
    <w:rsid w:val="0013623F"/>
    <w:rsid w:val="00136322"/>
    <w:rsid w:val="001366C5"/>
    <w:rsid w:val="001368C8"/>
    <w:rsid w:val="00136AB2"/>
    <w:rsid w:val="00136D6E"/>
    <w:rsid w:val="00136E5B"/>
    <w:rsid w:val="0013728E"/>
    <w:rsid w:val="0013732A"/>
    <w:rsid w:val="0013755F"/>
    <w:rsid w:val="00137937"/>
    <w:rsid w:val="00137B91"/>
    <w:rsid w:val="001402E8"/>
    <w:rsid w:val="001403F9"/>
    <w:rsid w:val="00140707"/>
    <w:rsid w:val="00140893"/>
    <w:rsid w:val="00140A93"/>
    <w:rsid w:val="001411A7"/>
    <w:rsid w:val="001413A3"/>
    <w:rsid w:val="00142045"/>
    <w:rsid w:val="001420AC"/>
    <w:rsid w:val="0014232B"/>
    <w:rsid w:val="00142432"/>
    <w:rsid w:val="001425B5"/>
    <w:rsid w:val="0014262B"/>
    <w:rsid w:val="00142945"/>
    <w:rsid w:val="00142C0A"/>
    <w:rsid w:val="00142F02"/>
    <w:rsid w:val="00143021"/>
    <w:rsid w:val="001430A8"/>
    <w:rsid w:val="00143432"/>
    <w:rsid w:val="00143530"/>
    <w:rsid w:val="00143553"/>
    <w:rsid w:val="00143824"/>
    <w:rsid w:val="00143A23"/>
    <w:rsid w:val="00143A45"/>
    <w:rsid w:val="00143A47"/>
    <w:rsid w:val="00143D90"/>
    <w:rsid w:val="00143E69"/>
    <w:rsid w:val="00143F37"/>
    <w:rsid w:val="00143F45"/>
    <w:rsid w:val="00144421"/>
    <w:rsid w:val="00144C6C"/>
    <w:rsid w:val="00144C75"/>
    <w:rsid w:val="00145277"/>
    <w:rsid w:val="00145419"/>
    <w:rsid w:val="00145591"/>
    <w:rsid w:val="0014562E"/>
    <w:rsid w:val="0014572C"/>
    <w:rsid w:val="00145C63"/>
    <w:rsid w:val="00145ECA"/>
    <w:rsid w:val="00145F66"/>
    <w:rsid w:val="0014627C"/>
    <w:rsid w:val="00146333"/>
    <w:rsid w:val="001465F5"/>
    <w:rsid w:val="0014662C"/>
    <w:rsid w:val="00146871"/>
    <w:rsid w:val="00146CC2"/>
    <w:rsid w:val="00146D27"/>
    <w:rsid w:val="00146E41"/>
    <w:rsid w:val="00146E74"/>
    <w:rsid w:val="00146FC2"/>
    <w:rsid w:val="0014751E"/>
    <w:rsid w:val="0014752D"/>
    <w:rsid w:val="001478E7"/>
    <w:rsid w:val="00147E35"/>
    <w:rsid w:val="00150262"/>
    <w:rsid w:val="0015077B"/>
    <w:rsid w:val="00150D7A"/>
    <w:rsid w:val="00150DBC"/>
    <w:rsid w:val="00151028"/>
    <w:rsid w:val="001511A3"/>
    <w:rsid w:val="001518ED"/>
    <w:rsid w:val="00151EAA"/>
    <w:rsid w:val="00152086"/>
    <w:rsid w:val="0015226C"/>
    <w:rsid w:val="00152522"/>
    <w:rsid w:val="00152767"/>
    <w:rsid w:val="00152AB2"/>
    <w:rsid w:val="00152B01"/>
    <w:rsid w:val="00153357"/>
    <w:rsid w:val="00153363"/>
    <w:rsid w:val="0015349F"/>
    <w:rsid w:val="00153578"/>
    <w:rsid w:val="00153685"/>
    <w:rsid w:val="00153697"/>
    <w:rsid w:val="0015397F"/>
    <w:rsid w:val="00153A61"/>
    <w:rsid w:val="00153B48"/>
    <w:rsid w:val="00153E76"/>
    <w:rsid w:val="00153EF6"/>
    <w:rsid w:val="00154010"/>
    <w:rsid w:val="0015401A"/>
    <w:rsid w:val="00154021"/>
    <w:rsid w:val="001543D4"/>
    <w:rsid w:val="0015453C"/>
    <w:rsid w:val="00154A7F"/>
    <w:rsid w:val="00154DF4"/>
    <w:rsid w:val="0015535B"/>
    <w:rsid w:val="00155846"/>
    <w:rsid w:val="00155C09"/>
    <w:rsid w:val="00155C3C"/>
    <w:rsid w:val="00155C96"/>
    <w:rsid w:val="00155CB5"/>
    <w:rsid w:val="00156115"/>
    <w:rsid w:val="001562C3"/>
    <w:rsid w:val="001563A7"/>
    <w:rsid w:val="001564FF"/>
    <w:rsid w:val="001566CF"/>
    <w:rsid w:val="00156908"/>
    <w:rsid w:val="00156FB4"/>
    <w:rsid w:val="00156FFF"/>
    <w:rsid w:val="0015706F"/>
    <w:rsid w:val="00157478"/>
    <w:rsid w:val="00157869"/>
    <w:rsid w:val="0015787C"/>
    <w:rsid w:val="0015791D"/>
    <w:rsid w:val="00160095"/>
    <w:rsid w:val="001606F8"/>
    <w:rsid w:val="0016182C"/>
    <w:rsid w:val="00161E40"/>
    <w:rsid w:val="00161EBF"/>
    <w:rsid w:val="00161F92"/>
    <w:rsid w:val="00162088"/>
    <w:rsid w:val="00162500"/>
    <w:rsid w:val="00162555"/>
    <w:rsid w:val="00162C77"/>
    <w:rsid w:val="00163388"/>
    <w:rsid w:val="00163543"/>
    <w:rsid w:val="0016373B"/>
    <w:rsid w:val="0016374F"/>
    <w:rsid w:val="0016375B"/>
    <w:rsid w:val="00163824"/>
    <w:rsid w:val="00163A66"/>
    <w:rsid w:val="00163D51"/>
    <w:rsid w:val="001640AC"/>
    <w:rsid w:val="001644BF"/>
    <w:rsid w:val="00165525"/>
    <w:rsid w:val="00165683"/>
    <w:rsid w:val="001656DF"/>
    <w:rsid w:val="001657E2"/>
    <w:rsid w:val="00165811"/>
    <w:rsid w:val="001658A5"/>
    <w:rsid w:val="00165A64"/>
    <w:rsid w:val="00165A97"/>
    <w:rsid w:val="001660F4"/>
    <w:rsid w:val="001666AB"/>
    <w:rsid w:val="001666CB"/>
    <w:rsid w:val="001667FF"/>
    <w:rsid w:val="00166816"/>
    <w:rsid w:val="00166C3A"/>
    <w:rsid w:val="00166C97"/>
    <w:rsid w:val="00166EF2"/>
    <w:rsid w:val="00166F31"/>
    <w:rsid w:val="00166FAB"/>
    <w:rsid w:val="0016740A"/>
    <w:rsid w:val="00167480"/>
    <w:rsid w:val="001675F4"/>
    <w:rsid w:val="00167899"/>
    <w:rsid w:val="00167917"/>
    <w:rsid w:val="00167B17"/>
    <w:rsid w:val="00167B59"/>
    <w:rsid w:val="00167BC8"/>
    <w:rsid w:val="00167C2A"/>
    <w:rsid w:val="00167D83"/>
    <w:rsid w:val="00167E96"/>
    <w:rsid w:val="001702AB"/>
    <w:rsid w:val="001703F7"/>
    <w:rsid w:val="001706B3"/>
    <w:rsid w:val="00170A70"/>
    <w:rsid w:val="00170B06"/>
    <w:rsid w:val="00170E0B"/>
    <w:rsid w:val="00171211"/>
    <w:rsid w:val="001714D1"/>
    <w:rsid w:val="001715C0"/>
    <w:rsid w:val="00171838"/>
    <w:rsid w:val="00171EE1"/>
    <w:rsid w:val="00172018"/>
    <w:rsid w:val="001721CF"/>
    <w:rsid w:val="001723AA"/>
    <w:rsid w:val="00172555"/>
    <w:rsid w:val="001729A4"/>
    <w:rsid w:val="00172A5F"/>
    <w:rsid w:val="00172C1A"/>
    <w:rsid w:val="00173450"/>
    <w:rsid w:val="00173502"/>
    <w:rsid w:val="00173534"/>
    <w:rsid w:val="00173675"/>
    <w:rsid w:val="00173AF4"/>
    <w:rsid w:val="00173C7E"/>
    <w:rsid w:val="00173D68"/>
    <w:rsid w:val="001741A7"/>
    <w:rsid w:val="00174350"/>
    <w:rsid w:val="001743A4"/>
    <w:rsid w:val="001743BD"/>
    <w:rsid w:val="00174430"/>
    <w:rsid w:val="001746D7"/>
    <w:rsid w:val="00174A09"/>
    <w:rsid w:val="00174D79"/>
    <w:rsid w:val="00175286"/>
    <w:rsid w:val="0017543C"/>
    <w:rsid w:val="0017581A"/>
    <w:rsid w:val="00175A21"/>
    <w:rsid w:val="00175D5B"/>
    <w:rsid w:val="00175F1F"/>
    <w:rsid w:val="00176115"/>
    <w:rsid w:val="001762C9"/>
    <w:rsid w:val="0017646D"/>
    <w:rsid w:val="001766B0"/>
    <w:rsid w:val="00176762"/>
    <w:rsid w:val="0017678B"/>
    <w:rsid w:val="0017690B"/>
    <w:rsid w:val="00176BA4"/>
    <w:rsid w:val="001770A2"/>
    <w:rsid w:val="001770B7"/>
    <w:rsid w:val="001770FA"/>
    <w:rsid w:val="001775C7"/>
    <w:rsid w:val="0017795A"/>
    <w:rsid w:val="00177D18"/>
    <w:rsid w:val="00177D67"/>
    <w:rsid w:val="00177D96"/>
    <w:rsid w:val="0018003B"/>
    <w:rsid w:val="001801E8"/>
    <w:rsid w:val="001802DE"/>
    <w:rsid w:val="0018038C"/>
    <w:rsid w:val="0018061A"/>
    <w:rsid w:val="00180629"/>
    <w:rsid w:val="0018080A"/>
    <w:rsid w:val="00180DE3"/>
    <w:rsid w:val="00181151"/>
    <w:rsid w:val="00181266"/>
    <w:rsid w:val="0018134E"/>
    <w:rsid w:val="00181648"/>
    <w:rsid w:val="0018171F"/>
    <w:rsid w:val="00181A0C"/>
    <w:rsid w:val="00181B2A"/>
    <w:rsid w:val="00181B5E"/>
    <w:rsid w:val="00181C85"/>
    <w:rsid w:val="00181CBE"/>
    <w:rsid w:val="00181DC1"/>
    <w:rsid w:val="00182044"/>
    <w:rsid w:val="001822A7"/>
    <w:rsid w:val="00182A43"/>
    <w:rsid w:val="001837EB"/>
    <w:rsid w:val="00183B53"/>
    <w:rsid w:val="00183BD2"/>
    <w:rsid w:val="00183BE0"/>
    <w:rsid w:val="00183C9D"/>
    <w:rsid w:val="00183DD9"/>
    <w:rsid w:val="0018405A"/>
    <w:rsid w:val="001840CA"/>
    <w:rsid w:val="00184153"/>
    <w:rsid w:val="001841E9"/>
    <w:rsid w:val="00184321"/>
    <w:rsid w:val="0018457A"/>
    <w:rsid w:val="001846E9"/>
    <w:rsid w:val="001847AD"/>
    <w:rsid w:val="00184A6E"/>
    <w:rsid w:val="00184DCE"/>
    <w:rsid w:val="001850AE"/>
    <w:rsid w:val="001850F4"/>
    <w:rsid w:val="00185418"/>
    <w:rsid w:val="0018548F"/>
    <w:rsid w:val="0018579C"/>
    <w:rsid w:val="00185858"/>
    <w:rsid w:val="001858FB"/>
    <w:rsid w:val="00185A8F"/>
    <w:rsid w:val="00185B28"/>
    <w:rsid w:val="00185BF6"/>
    <w:rsid w:val="00185D9B"/>
    <w:rsid w:val="00185F84"/>
    <w:rsid w:val="001860D7"/>
    <w:rsid w:val="00186156"/>
    <w:rsid w:val="0018616E"/>
    <w:rsid w:val="00186220"/>
    <w:rsid w:val="00186223"/>
    <w:rsid w:val="0018630C"/>
    <w:rsid w:val="0018655A"/>
    <w:rsid w:val="0018656B"/>
    <w:rsid w:val="00186A59"/>
    <w:rsid w:val="00186D51"/>
    <w:rsid w:val="00186E3B"/>
    <w:rsid w:val="0018712D"/>
    <w:rsid w:val="00187250"/>
    <w:rsid w:val="001872BD"/>
    <w:rsid w:val="001874D2"/>
    <w:rsid w:val="001875B2"/>
    <w:rsid w:val="00187838"/>
    <w:rsid w:val="00187B07"/>
    <w:rsid w:val="00187D6E"/>
    <w:rsid w:val="00187E03"/>
    <w:rsid w:val="00187F36"/>
    <w:rsid w:val="00187FCD"/>
    <w:rsid w:val="0019041A"/>
    <w:rsid w:val="001906BC"/>
    <w:rsid w:val="00190796"/>
    <w:rsid w:val="00190A7A"/>
    <w:rsid w:val="00190AC2"/>
    <w:rsid w:val="00190B51"/>
    <w:rsid w:val="00190C26"/>
    <w:rsid w:val="00190EA3"/>
    <w:rsid w:val="00190F83"/>
    <w:rsid w:val="0019144E"/>
    <w:rsid w:val="00191558"/>
    <w:rsid w:val="00191A49"/>
    <w:rsid w:val="00191B6C"/>
    <w:rsid w:val="00191B8D"/>
    <w:rsid w:val="00191CD4"/>
    <w:rsid w:val="00191F43"/>
    <w:rsid w:val="00192227"/>
    <w:rsid w:val="001924CF"/>
    <w:rsid w:val="00192575"/>
    <w:rsid w:val="00192666"/>
    <w:rsid w:val="00192CDF"/>
    <w:rsid w:val="001931F6"/>
    <w:rsid w:val="001933AF"/>
    <w:rsid w:val="0019387B"/>
    <w:rsid w:val="00193CD4"/>
    <w:rsid w:val="001940FF"/>
    <w:rsid w:val="001942D4"/>
    <w:rsid w:val="0019449D"/>
    <w:rsid w:val="001947AC"/>
    <w:rsid w:val="00194CFE"/>
    <w:rsid w:val="00194EF7"/>
    <w:rsid w:val="00195178"/>
    <w:rsid w:val="00195368"/>
    <w:rsid w:val="0019561E"/>
    <w:rsid w:val="001956C2"/>
    <w:rsid w:val="00195905"/>
    <w:rsid w:val="00195AB5"/>
    <w:rsid w:val="00195BA9"/>
    <w:rsid w:val="00195CA5"/>
    <w:rsid w:val="0019601C"/>
    <w:rsid w:val="0019626E"/>
    <w:rsid w:val="00196877"/>
    <w:rsid w:val="00196978"/>
    <w:rsid w:val="00196985"/>
    <w:rsid w:val="00196D81"/>
    <w:rsid w:val="00196EA5"/>
    <w:rsid w:val="00196EE7"/>
    <w:rsid w:val="00197033"/>
    <w:rsid w:val="001970CF"/>
    <w:rsid w:val="0019720C"/>
    <w:rsid w:val="00197228"/>
    <w:rsid w:val="001974D5"/>
    <w:rsid w:val="001976E6"/>
    <w:rsid w:val="00197868"/>
    <w:rsid w:val="00197908"/>
    <w:rsid w:val="001A0656"/>
    <w:rsid w:val="001A0661"/>
    <w:rsid w:val="001A09FE"/>
    <w:rsid w:val="001A0A1D"/>
    <w:rsid w:val="001A0A3E"/>
    <w:rsid w:val="001A0C65"/>
    <w:rsid w:val="001A0F47"/>
    <w:rsid w:val="001A1032"/>
    <w:rsid w:val="001A10FB"/>
    <w:rsid w:val="001A11E0"/>
    <w:rsid w:val="001A172B"/>
    <w:rsid w:val="001A1956"/>
    <w:rsid w:val="001A1A75"/>
    <w:rsid w:val="001A1E7C"/>
    <w:rsid w:val="001A1EFB"/>
    <w:rsid w:val="001A2304"/>
    <w:rsid w:val="001A23EE"/>
    <w:rsid w:val="001A25D7"/>
    <w:rsid w:val="001A2696"/>
    <w:rsid w:val="001A2E46"/>
    <w:rsid w:val="001A31A9"/>
    <w:rsid w:val="001A32AF"/>
    <w:rsid w:val="001A331C"/>
    <w:rsid w:val="001A370F"/>
    <w:rsid w:val="001A38E2"/>
    <w:rsid w:val="001A39D4"/>
    <w:rsid w:val="001A3C5E"/>
    <w:rsid w:val="001A3D1F"/>
    <w:rsid w:val="001A3EF8"/>
    <w:rsid w:val="001A4434"/>
    <w:rsid w:val="001A4441"/>
    <w:rsid w:val="001A4650"/>
    <w:rsid w:val="001A472D"/>
    <w:rsid w:val="001A4CA3"/>
    <w:rsid w:val="001A4E07"/>
    <w:rsid w:val="001A4E70"/>
    <w:rsid w:val="001A4E72"/>
    <w:rsid w:val="001A4EBA"/>
    <w:rsid w:val="001A547A"/>
    <w:rsid w:val="001A5805"/>
    <w:rsid w:val="001A599E"/>
    <w:rsid w:val="001A59D1"/>
    <w:rsid w:val="001A5AD4"/>
    <w:rsid w:val="001A5BE2"/>
    <w:rsid w:val="001A602E"/>
    <w:rsid w:val="001A6195"/>
    <w:rsid w:val="001A6503"/>
    <w:rsid w:val="001A6595"/>
    <w:rsid w:val="001A65E1"/>
    <w:rsid w:val="001A6692"/>
    <w:rsid w:val="001A6752"/>
    <w:rsid w:val="001A675A"/>
    <w:rsid w:val="001A6DD6"/>
    <w:rsid w:val="001A7039"/>
    <w:rsid w:val="001A711E"/>
    <w:rsid w:val="001A72B7"/>
    <w:rsid w:val="001A7484"/>
    <w:rsid w:val="001A7667"/>
    <w:rsid w:val="001A76B3"/>
    <w:rsid w:val="001A7905"/>
    <w:rsid w:val="001A7970"/>
    <w:rsid w:val="001A7C31"/>
    <w:rsid w:val="001A7F36"/>
    <w:rsid w:val="001B0058"/>
    <w:rsid w:val="001B0121"/>
    <w:rsid w:val="001B0131"/>
    <w:rsid w:val="001B0B97"/>
    <w:rsid w:val="001B0EAB"/>
    <w:rsid w:val="001B1150"/>
    <w:rsid w:val="001B12BC"/>
    <w:rsid w:val="001B15EE"/>
    <w:rsid w:val="001B16DE"/>
    <w:rsid w:val="001B1994"/>
    <w:rsid w:val="001B1C77"/>
    <w:rsid w:val="001B1E68"/>
    <w:rsid w:val="001B2132"/>
    <w:rsid w:val="001B22B1"/>
    <w:rsid w:val="001B2478"/>
    <w:rsid w:val="001B2715"/>
    <w:rsid w:val="001B273A"/>
    <w:rsid w:val="001B2A29"/>
    <w:rsid w:val="001B3C7D"/>
    <w:rsid w:val="001B42F8"/>
    <w:rsid w:val="001B4373"/>
    <w:rsid w:val="001B490F"/>
    <w:rsid w:val="001B4F8E"/>
    <w:rsid w:val="001B4F97"/>
    <w:rsid w:val="001B5137"/>
    <w:rsid w:val="001B530C"/>
    <w:rsid w:val="001B5524"/>
    <w:rsid w:val="001B56E8"/>
    <w:rsid w:val="001B58E3"/>
    <w:rsid w:val="001B59DB"/>
    <w:rsid w:val="001B5A41"/>
    <w:rsid w:val="001B5B1D"/>
    <w:rsid w:val="001B5E31"/>
    <w:rsid w:val="001B61E3"/>
    <w:rsid w:val="001B6683"/>
    <w:rsid w:val="001B678D"/>
    <w:rsid w:val="001B67DD"/>
    <w:rsid w:val="001B68BD"/>
    <w:rsid w:val="001B6AC0"/>
    <w:rsid w:val="001B6B7A"/>
    <w:rsid w:val="001B6D2A"/>
    <w:rsid w:val="001B7912"/>
    <w:rsid w:val="001B7ABC"/>
    <w:rsid w:val="001B7EA0"/>
    <w:rsid w:val="001C00ED"/>
    <w:rsid w:val="001C0359"/>
    <w:rsid w:val="001C039B"/>
    <w:rsid w:val="001C04A5"/>
    <w:rsid w:val="001C0509"/>
    <w:rsid w:val="001C0895"/>
    <w:rsid w:val="001C090D"/>
    <w:rsid w:val="001C0CAD"/>
    <w:rsid w:val="001C1139"/>
    <w:rsid w:val="001C127D"/>
    <w:rsid w:val="001C13D6"/>
    <w:rsid w:val="001C1A68"/>
    <w:rsid w:val="001C1EBE"/>
    <w:rsid w:val="001C20DD"/>
    <w:rsid w:val="001C2315"/>
    <w:rsid w:val="001C27F4"/>
    <w:rsid w:val="001C289F"/>
    <w:rsid w:val="001C2AD7"/>
    <w:rsid w:val="001C2B69"/>
    <w:rsid w:val="001C2DD9"/>
    <w:rsid w:val="001C2E36"/>
    <w:rsid w:val="001C2F20"/>
    <w:rsid w:val="001C3281"/>
    <w:rsid w:val="001C330A"/>
    <w:rsid w:val="001C3479"/>
    <w:rsid w:val="001C39C3"/>
    <w:rsid w:val="001C3BC1"/>
    <w:rsid w:val="001C3C67"/>
    <w:rsid w:val="001C3E1F"/>
    <w:rsid w:val="001C4045"/>
    <w:rsid w:val="001C4075"/>
    <w:rsid w:val="001C442B"/>
    <w:rsid w:val="001C4455"/>
    <w:rsid w:val="001C472F"/>
    <w:rsid w:val="001C47E1"/>
    <w:rsid w:val="001C49A8"/>
    <w:rsid w:val="001C4BAF"/>
    <w:rsid w:val="001C4CD9"/>
    <w:rsid w:val="001C50B3"/>
    <w:rsid w:val="001C539F"/>
    <w:rsid w:val="001C54E1"/>
    <w:rsid w:val="001C5683"/>
    <w:rsid w:val="001C58F8"/>
    <w:rsid w:val="001C59EC"/>
    <w:rsid w:val="001C5EDC"/>
    <w:rsid w:val="001C6209"/>
    <w:rsid w:val="001C68CC"/>
    <w:rsid w:val="001C6B42"/>
    <w:rsid w:val="001C6BCE"/>
    <w:rsid w:val="001C6D34"/>
    <w:rsid w:val="001C6E53"/>
    <w:rsid w:val="001C6EA4"/>
    <w:rsid w:val="001C6FAD"/>
    <w:rsid w:val="001C75F3"/>
    <w:rsid w:val="001C77D3"/>
    <w:rsid w:val="001C7C02"/>
    <w:rsid w:val="001C7D88"/>
    <w:rsid w:val="001D0012"/>
    <w:rsid w:val="001D0461"/>
    <w:rsid w:val="001D07BA"/>
    <w:rsid w:val="001D07F0"/>
    <w:rsid w:val="001D0843"/>
    <w:rsid w:val="001D0A1C"/>
    <w:rsid w:val="001D0D38"/>
    <w:rsid w:val="001D0F24"/>
    <w:rsid w:val="001D113A"/>
    <w:rsid w:val="001D1266"/>
    <w:rsid w:val="001D12B4"/>
    <w:rsid w:val="001D1719"/>
    <w:rsid w:val="001D1C84"/>
    <w:rsid w:val="001D1C96"/>
    <w:rsid w:val="001D1F08"/>
    <w:rsid w:val="001D203E"/>
    <w:rsid w:val="001D2560"/>
    <w:rsid w:val="001D2680"/>
    <w:rsid w:val="001D295A"/>
    <w:rsid w:val="001D29D0"/>
    <w:rsid w:val="001D2D5A"/>
    <w:rsid w:val="001D2F06"/>
    <w:rsid w:val="001D2FE8"/>
    <w:rsid w:val="001D30BA"/>
    <w:rsid w:val="001D30ED"/>
    <w:rsid w:val="001D3697"/>
    <w:rsid w:val="001D3708"/>
    <w:rsid w:val="001D374F"/>
    <w:rsid w:val="001D3889"/>
    <w:rsid w:val="001D3967"/>
    <w:rsid w:val="001D3C10"/>
    <w:rsid w:val="001D3D03"/>
    <w:rsid w:val="001D3FF7"/>
    <w:rsid w:val="001D4356"/>
    <w:rsid w:val="001D44D8"/>
    <w:rsid w:val="001D4874"/>
    <w:rsid w:val="001D4A1F"/>
    <w:rsid w:val="001D4CC1"/>
    <w:rsid w:val="001D4F9D"/>
    <w:rsid w:val="001D5415"/>
    <w:rsid w:val="001D5625"/>
    <w:rsid w:val="001D5810"/>
    <w:rsid w:val="001D59CF"/>
    <w:rsid w:val="001D5C11"/>
    <w:rsid w:val="001D5DA5"/>
    <w:rsid w:val="001D6039"/>
    <w:rsid w:val="001D607F"/>
    <w:rsid w:val="001D65AF"/>
    <w:rsid w:val="001D6BB3"/>
    <w:rsid w:val="001D6CD6"/>
    <w:rsid w:val="001D6D8E"/>
    <w:rsid w:val="001D70BB"/>
    <w:rsid w:val="001D7213"/>
    <w:rsid w:val="001D7295"/>
    <w:rsid w:val="001D73C9"/>
    <w:rsid w:val="001D73FB"/>
    <w:rsid w:val="001D755E"/>
    <w:rsid w:val="001D75DB"/>
    <w:rsid w:val="001D781F"/>
    <w:rsid w:val="001D7BDE"/>
    <w:rsid w:val="001D7C57"/>
    <w:rsid w:val="001D7CA9"/>
    <w:rsid w:val="001E02DC"/>
    <w:rsid w:val="001E08FF"/>
    <w:rsid w:val="001E094D"/>
    <w:rsid w:val="001E0B12"/>
    <w:rsid w:val="001E0B77"/>
    <w:rsid w:val="001E0CE8"/>
    <w:rsid w:val="001E0DDF"/>
    <w:rsid w:val="001E0E71"/>
    <w:rsid w:val="001E1432"/>
    <w:rsid w:val="001E1818"/>
    <w:rsid w:val="001E187B"/>
    <w:rsid w:val="001E1CEC"/>
    <w:rsid w:val="001E201F"/>
    <w:rsid w:val="001E26D8"/>
    <w:rsid w:val="001E2BEE"/>
    <w:rsid w:val="001E2D6F"/>
    <w:rsid w:val="001E2E3E"/>
    <w:rsid w:val="001E3327"/>
    <w:rsid w:val="001E3342"/>
    <w:rsid w:val="001E3D01"/>
    <w:rsid w:val="001E3EE5"/>
    <w:rsid w:val="001E48F2"/>
    <w:rsid w:val="001E4D7E"/>
    <w:rsid w:val="001E50FE"/>
    <w:rsid w:val="001E513F"/>
    <w:rsid w:val="001E5200"/>
    <w:rsid w:val="001E58F9"/>
    <w:rsid w:val="001E5B80"/>
    <w:rsid w:val="001E5BE7"/>
    <w:rsid w:val="001E5E33"/>
    <w:rsid w:val="001E5F1F"/>
    <w:rsid w:val="001E5FC9"/>
    <w:rsid w:val="001E618C"/>
    <w:rsid w:val="001E628D"/>
    <w:rsid w:val="001E633A"/>
    <w:rsid w:val="001E64C4"/>
    <w:rsid w:val="001E6697"/>
    <w:rsid w:val="001E6766"/>
    <w:rsid w:val="001E6B53"/>
    <w:rsid w:val="001E6FB0"/>
    <w:rsid w:val="001E7333"/>
    <w:rsid w:val="001E7360"/>
    <w:rsid w:val="001E74DB"/>
    <w:rsid w:val="001E76B2"/>
    <w:rsid w:val="001E7AB6"/>
    <w:rsid w:val="001E7AD7"/>
    <w:rsid w:val="001E7EAE"/>
    <w:rsid w:val="001F01FD"/>
    <w:rsid w:val="001F0205"/>
    <w:rsid w:val="001F0566"/>
    <w:rsid w:val="001F0B75"/>
    <w:rsid w:val="001F0E23"/>
    <w:rsid w:val="001F17C9"/>
    <w:rsid w:val="001F180E"/>
    <w:rsid w:val="001F1F58"/>
    <w:rsid w:val="001F2050"/>
    <w:rsid w:val="001F224F"/>
    <w:rsid w:val="001F2354"/>
    <w:rsid w:val="001F23B6"/>
    <w:rsid w:val="001F288F"/>
    <w:rsid w:val="001F2E2B"/>
    <w:rsid w:val="001F310F"/>
    <w:rsid w:val="001F31E4"/>
    <w:rsid w:val="001F3505"/>
    <w:rsid w:val="001F3780"/>
    <w:rsid w:val="001F3785"/>
    <w:rsid w:val="001F3B00"/>
    <w:rsid w:val="001F3C99"/>
    <w:rsid w:val="001F4296"/>
    <w:rsid w:val="001F438A"/>
    <w:rsid w:val="001F4A12"/>
    <w:rsid w:val="001F4EC6"/>
    <w:rsid w:val="001F4F44"/>
    <w:rsid w:val="001F5155"/>
    <w:rsid w:val="001F5688"/>
    <w:rsid w:val="001F5776"/>
    <w:rsid w:val="001F5D0F"/>
    <w:rsid w:val="001F5DAE"/>
    <w:rsid w:val="001F629A"/>
    <w:rsid w:val="001F6555"/>
    <w:rsid w:val="001F65CA"/>
    <w:rsid w:val="001F66EF"/>
    <w:rsid w:val="001F672B"/>
    <w:rsid w:val="001F6782"/>
    <w:rsid w:val="001F694F"/>
    <w:rsid w:val="001F6AC1"/>
    <w:rsid w:val="001F6E9E"/>
    <w:rsid w:val="001F6EAA"/>
    <w:rsid w:val="001F6FC1"/>
    <w:rsid w:val="001F72F9"/>
    <w:rsid w:val="001F7566"/>
    <w:rsid w:val="001F7586"/>
    <w:rsid w:val="001F77AE"/>
    <w:rsid w:val="001F7827"/>
    <w:rsid w:val="001F7BED"/>
    <w:rsid w:val="001F7CB9"/>
    <w:rsid w:val="001F7D60"/>
    <w:rsid w:val="001F7DB0"/>
    <w:rsid w:val="001F7DDE"/>
    <w:rsid w:val="001F7F16"/>
    <w:rsid w:val="001F7FD4"/>
    <w:rsid w:val="002002FC"/>
    <w:rsid w:val="00200F3B"/>
    <w:rsid w:val="0020119D"/>
    <w:rsid w:val="002011BB"/>
    <w:rsid w:val="002016B3"/>
    <w:rsid w:val="002017A4"/>
    <w:rsid w:val="00201988"/>
    <w:rsid w:val="00201C8E"/>
    <w:rsid w:val="00201D89"/>
    <w:rsid w:val="00201DE0"/>
    <w:rsid w:val="002020EE"/>
    <w:rsid w:val="002024CC"/>
    <w:rsid w:val="00202BEE"/>
    <w:rsid w:val="00203229"/>
    <w:rsid w:val="002034DC"/>
    <w:rsid w:val="002035A8"/>
    <w:rsid w:val="002035EB"/>
    <w:rsid w:val="00203763"/>
    <w:rsid w:val="00203AFD"/>
    <w:rsid w:val="00203C2F"/>
    <w:rsid w:val="00203D2A"/>
    <w:rsid w:val="00203D78"/>
    <w:rsid w:val="00203DCB"/>
    <w:rsid w:val="00203F14"/>
    <w:rsid w:val="00204229"/>
    <w:rsid w:val="0020451D"/>
    <w:rsid w:val="002045E1"/>
    <w:rsid w:val="00204661"/>
    <w:rsid w:val="002047B8"/>
    <w:rsid w:val="00204833"/>
    <w:rsid w:val="0020490D"/>
    <w:rsid w:val="00204B67"/>
    <w:rsid w:val="00204BE9"/>
    <w:rsid w:val="00204DE7"/>
    <w:rsid w:val="0020523E"/>
    <w:rsid w:val="00205846"/>
    <w:rsid w:val="00205B10"/>
    <w:rsid w:val="00205D75"/>
    <w:rsid w:val="00205DBE"/>
    <w:rsid w:val="00205E10"/>
    <w:rsid w:val="00206450"/>
    <w:rsid w:val="002064BC"/>
    <w:rsid w:val="00206551"/>
    <w:rsid w:val="00206E76"/>
    <w:rsid w:val="00206F5F"/>
    <w:rsid w:val="00207175"/>
    <w:rsid w:val="00207235"/>
    <w:rsid w:val="002072CF"/>
    <w:rsid w:val="00207602"/>
    <w:rsid w:val="002077BB"/>
    <w:rsid w:val="0020799B"/>
    <w:rsid w:val="00207A9D"/>
    <w:rsid w:val="00207AB4"/>
    <w:rsid w:val="0021000F"/>
    <w:rsid w:val="0021049E"/>
    <w:rsid w:val="00210800"/>
    <w:rsid w:val="00210D37"/>
    <w:rsid w:val="00210D80"/>
    <w:rsid w:val="00210E85"/>
    <w:rsid w:val="00210ECA"/>
    <w:rsid w:val="00210F4B"/>
    <w:rsid w:val="00211010"/>
    <w:rsid w:val="002112DC"/>
    <w:rsid w:val="0021154E"/>
    <w:rsid w:val="00211860"/>
    <w:rsid w:val="00211B69"/>
    <w:rsid w:val="00211D56"/>
    <w:rsid w:val="00211ECB"/>
    <w:rsid w:val="00211F84"/>
    <w:rsid w:val="00212289"/>
    <w:rsid w:val="00212847"/>
    <w:rsid w:val="0021294D"/>
    <w:rsid w:val="00212AE6"/>
    <w:rsid w:val="00212B3B"/>
    <w:rsid w:val="00212E11"/>
    <w:rsid w:val="00213216"/>
    <w:rsid w:val="002132FF"/>
    <w:rsid w:val="002134D1"/>
    <w:rsid w:val="00213506"/>
    <w:rsid w:val="0021353E"/>
    <w:rsid w:val="00213858"/>
    <w:rsid w:val="002139D1"/>
    <w:rsid w:val="00213D48"/>
    <w:rsid w:val="00213E82"/>
    <w:rsid w:val="00214441"/>
    <w:rsid w:val="00214DCD"/>
    <w:rsid w:val="002150B3"/>
    <w:rsid w:val="0021542E"/>
    <w:rsid w:val="00215AE0"/>
    <w:rsid w:val="00215F7B"/>
    <w:rsid w:val="00216064"/>
    <w:rsid w:val="00216098"/>
    <w:rsid w:val="00216156"/>
    <w:rsid w:val="00216CC7"/>
    <w:rsid w:val="00216D48"/>
    <w:rsid w:val="00216E5B"/>
    <w:rsid w:val="00217386"/>
    <w:rsid w:val="002177BA"/>
    <w:rsid w:val="00217ACA"/>
    <w:rsid w:val="00217C92"/>
    <w:rsid w:val="00217F54"/>
    <w:rsid w:val="0022004A"/>
    <w:rsid w:val="00220486"/>
    <w:rsid w:val="00220781"/>
    <w:rsid w:val="002209CF"/>
    <w:rsid w:val="00220C26"/>
    <w:rsid w:val="00220C35"/>
    <w:rsid w:val="002213C0"/>
    <w:rsid w:val="00221C02"/>
    <w:rsid w:val="00221E15"/>
    <w:rsid w:val="002220A6"/>
    <w:rsid w:val="002225F3"/>
    <w:rsid w:val="00222691"/>
    <w:rsid w:val="00222812"/>
    <w:rsid w:val="00222853"/>
    <w:rsid w:val="00222862"/>
    <w:rsid w:val="002229CC"/>
    <w:rsid w:val="00222AD6"/>
    <w:rsid w:val="002230A1"/>
    <w:rsid w:val="0022335B"/>
    <w:rsid w:val="0022351E"/>
    <w:rsid w:val="0022362E"/>
    <w:rsid w:val="00223664"/>
    <w:rsid w:val="0022378D"/>
    <w:rsid w:val="00223823"/>
    <w:rsid w:val="00223887"/>
    <w:rsid w:val="00223CEB"/>
    <w:rsid w:val="00223E3B"/>
    <w:rsid w:val="00224503"/>
    <w:rsid w:val="00224773"/>
    <w:rsid w:val="0022478A"/>
    <w:rsid w:val="00224A12"/>
    <w:rsid w:val="002250E5"/>
    <w:rsid w:val="002251F0"/>
    <w:rsid w:val="002255F7"/>
    <w:rsid w:val="002257A7"/>
    <w:rsid w:val="002258E8"/>
    <w:rsid w:val="00225A03"/>
    <w:rsid w:val="00225F75"/>
    <w:rsid w:val="00225FD2"/>
    <w:rsid w:val="002261DF"/>
    <w:rsid w:val="0022655C"/>
    <w:rsid w:val="00226591"/>
    <w:rsid w:val="002267DE"/>
    <w:rsid w:val="00226DF1"/>
    <w:rsid w:val="00226E9B"/>
    <w:rsid w:val="00226FCD"/>
    <w:rsid w:val="00227479"/>
    <w:rsid w:val="0022760C"/>
    <w:rsid w:val="002278B8"/>
    <w:rsid w:val="00227D64"/>
    <w:rsid w:val="00230048"/>
    <w:rsid w:val="002303F6"/>
    <w:rsid w:val="0023097A"/>
    <w:rsid w:val="00230A16"/>
    <w:rsid w:val="00230D2C"/>
    <w:rsid w:val="00230FDC"/>
    <w:rsid w:val="00231436"/>
    <w:rsid w:val="002319E8"/>
    <w:rsid w:val="00231B3D"/>
    <w:rsid w:val="00231E4E"/>
    <w:rsid w:val="00231E52"/>
    <w:rsid w:val="00232547"/>
    <w:rsid w:val="00232818"/>
    <w:rsid w:val="002328AF"/>
    <w:rsid w:val="00232F9D"/>
    <w:rsid w:val="002336FA"/>
    <w:rsid w:val="002338AC"/>
    <w:rsid w:val="002339F2"/>
    <w:rsid w:val="00233C42"/>
    <w:rsid w:val="00233CAE"/>
    <w:rsid w:val="00234214"/>
    <w:rsid w:val="002343F8"/>
    <w:rsid w:val="002346B4"/>
    <w:rsid w:val="00234F21"/>
    <w:rsid w:val="00234F85"/>
    <w:rsid w:val="0023529C"/>
    <w:rsid w:val="00235583"/>
    <w:rsid w:val="00235B86"/>
    <w:rsid w:val="00235D9F"/>
    <w:rsid w:val="00235E8B"/>
    <w:rsid w:val="00235EB2"/>
    <w:rsid w:val="00235F39"/>
    <w:rsid w:val="002364B0"/>
    <w:rsid w:val="00236770"/>
    <w:rsid w:val="00236916"/>
    <w:rsid w:val="002372F1"/>
    <w:rsid w:val="00237611"/>
    <w:rsid w:val="00237626"/>
    <w:rsid w:val="002376A5"/>
    <w:rsid w:val="0023796C"/>
    <w:rsid w:val="00237980"/>
    <w:rsid w:val="00237FA1"/>
    <w:rsid w:val="002400CA"/>
    <w:rsid w:val="002401CB"/>
    <w:rsid w:val="00240B8B"/>
    <w:rsid w:val="00240BC0"/>
    <w:rsid w:val="0024106E"/>
    <w:rsid w:val="002410E5"/>
    <w:rsid w:val="002411B6"/>
    <w:rsid w:val="002412BF"/>
    <w:rsid w:val="0024193A"/>
    <w:rsid w:val="00241F4F"/>
    <w:rsid w:val="00241FD7"/>
    <w:rsid w:val="00241FEE"/>
    <w:rsid w:val="0024262E"/>
    <w:rsid w:val="00242790"/>
    <w:rsid w:val="002427B0"/>
    <w:rsid w:val="002427B3"/>
    <w:rsid w:val="00242845"/>
    <w:rsid w:val="00242FB8"/>
    <w:rsid w:val="00243027"/>
    <w:rsid w:val="00243248"/>
    <w:rsid w:val="00243274"/>
    <w:rsid w:val="0024352C"/>
    <w:rsid w:val="002437B2"/>
    <w:rsid w:val="002437DB"/>
    <w:rsid w:val="0024380B"/>
    <w:rsid w:val="00243989"/>
    <w:rsid w:val="0024399D"/>
    <w:rsid w:val="002439AD"/>
    <w:rsid w:val="00244731"/>
    <w:rsid w:val="00244A64"/>
    <w:rsid w:val="00244C18"/>
    <w:rsid w:val="002455D2"/>
    <w:rsid w:val="0024570C"/>
    <w:rsid w:val="00245733"/>
    <w:rsid w:val="002457A9"/>
    <w:rsid w:val="002457EB"/>
    <w:rsid w:val="002458BF"/>
    <w:rsid w:val="002458E2"/>
    <w:rsid w:val="00245AB5"/>
    <w:rsid w:val="00245CCD"/>
    <w:rsid w:val="00245D93"/>
    <w:rsid w:val="0024606B"/>
    <w:rsid w:val="0024611E"/>
    <w:rsid w:val="002462EE"/>
    <w:rsid w:val="002465B5"/>
    <w:rsid w:val="002468DC"/>
    <w:rsid w:val="0024697C"/>
    <w:rsid w:val="00246A35"/>
    <w:rsid w:val="00246D42"/>
    <w:rsid w:val="00246EA2"/>
    <w:rsid w:val="0024707E"/>
    <w:rsid w:val="002472BC"/>
    <w:rsid w:val="002473C0"/>
    <w:rsid w:val="002477E4"/>
    <w:rsid w:val="00247859"/>
    <w:rsid w:val="0025068F"/>
    <w:rsid w:val="00250AD3"/>
    <w:rsid w:val="00250D70"/>
    <w:rsid w:val="0025101F"/>
    <w:rsid w:val="002511BB"/>
    <w:rsid w:val="002512C0"/>
    <w:rsid w:val="00251A10"/>
    <w:rsid w:val="00251B14"/>
    <w:rsid w:val="00252B24"/>
    <w:rsid w:val="00252FC5"/>
    <w:rsid w:val="00253026"/>
    <w:rsid w:val="0025308F"/>
    <w:rsid w:val="00253243"/>
    <w:rsid w:val="00253583"/>
    <w:rsid w:val="0025361B"/>
    <w:rsid w:val="002536A0"/>
    <w:rsid w:val="00253BB5"/>
    <w:rsid w:val="00254353"/>
    <w:rsid w:val="002544E7"/>
    <w:rsid w:val="00254585"/>
    <w:rsid w:val="0025483C"/>
    <w:rsid w:val="00254CB7"/>
    <w:rsid w:val="00254E23"/>
    <w:rsid w:val="002559D1"/>
    <w:rsid w:val="00255D9D"/>
    <w:rsid w:val="002561E9"/>
    <w:rsid w:val="002563DC"/>
    <w:rsid w:val="002566C6"/>
    <w:rsid w:val="002567E8"/>
    <w:rsid w:val="00256B41"/>
    <w:rsid w:val="00256CE6"/>
    <w:rsid w:val="00257003"/>
    <w:rsid w:val="00257355"/>
    <w:rsid w:val="00257543"/>
    <w:rsid w:val="00257587"/>
    <w:rsid w:val="002575FE"/>
    <w:rsid w:val="0025768B"/>
    <w:rsid w:val="0025780D"/>
    <w:rsid w:val="00257B5E"/>
    <w:rsid w:val="00257DB6"/>
    <w:rsid w:val="002601B3"/>
    <w:rsid w:val="00260514"/>
    <w:rsid w:val="0026101E"/>
    <w:rsid w:val="00261100"/>
    <w:rsid w:val="00261685"/>
    <w:rsid w:val="0026171F"/>
    <w:rsid w:val="0026175A"/>
    <w:rsid w:val="002619D8"/>
    <w:rsid w:val="00261C50"/>
    <w:rsid w:val="00261C8E"/>
    <w:rsid w:val="00261E29"/>
    <w:rsid w:val="00261E6B"/>
    <w:rsid w:val="00262649"/>
    <w:rsid w:val="00262720"/>
    <w:rsid w:val="002629D6"/>
    <w:rsid w:val="00262A2F"/>
    <w:rsid w:val="00262A70"/>
    <w:rsid w:val="00262AFB"/>
    <w:rsid w:val="00262D25"/>
    <w:rsid w:val="00262ED1"/>
    <w:rsid w:val="00263117"/>
    <w:rsid w:val="002631AB"/>
    <w:rsid w:val="002633FF"/>
    <w:rsid w:val="00263699"/>
    <w:rsid w:val="00263AA8"/>
    <w:rsid w:val="00263B6A"/>
    <w:rsid w:val="00263C5D"/>
    <w:rsid w:val="00264172"/>
    <w:rsid w:val="0026423A"/>
    <w:rsid w:val="002643D4"/>
    <w:rsid w:val="002643F1"/>
    <w:rsid w:val="00264495"/>
    <w:rsid w:val="00264967"/>
    <w:rsid w:val="00264B20"/>
    <w:rsid w:val="00264E0A"/>
    <w:rsid w:val="00265078"/>
    <w:rsid w:val="002651EF"/>
    <w:rsid w:val="00265913"/>
    <w:rsid w:val="002659A3"/>
    <w:rsid w:val="002659FF"/>
    <w:rsid w:val="00265A85"/>
    <w:rsid w:val="00265B61"/>
    <w:rsid w:val="0026601E"/>
    <w:rsid w:val="002662D9"/>
    <w:rsid w:val="0026647E"/>
    <w:rsid w:val="00266B9F"/>
    <w:rsid w:val="00266D90"/>
    <w:rsid w:val="002675FF"/>
    <w:rsid w:val="002676BD"/>
    <w:rsid w:val="00267A76"/>
    <w:rsid w:val="00270056"/>
    <w:rsid w:val="0027013B"/>
    <w:rsid w:val="0027016D"/>
    <w:rsid w:val="0027050F"/>
    <w:rsid w:val="00270975"/>
    <w:rsid w:val="002710AE"/>
    <w:rsid w:val="0027118E"/>
    <w:rsid w:val="00271905"/>
    <w:rsid w:val="0027196F"/>
    <w:rsid w:val="00271B83"/>
    <w:rsid w:val="00271D7A"/>
    <w:rsid w:val="00271F7C"/>
    <w:rsid w:val="00271FA3"/>
    <w:rsid w:val="002720D1"/>
    <w:rsid w:val="002721C6"/>
    <w:rsid w:val="00272476"/>
    <w:rsid w:val="002729FC"/>
    <w:rsid w:val="00272A76"/>
    <w:rsid w:val="00272B21"/>
    <w:rsid w:val="00272F80"/>
    <w:rsid w:val="00273170"/>
    <w:rsid w:val="002733DE"/>
    <w:rsid w:val="00273772"/>
    <w:rsid w:val="002737C5"/>
    <w:rsid w:val="002737F7"/>
    <w:rsid w:val="002738C0"/>
    <w:rsid w:val="00273B9B"/>
    <w:rsid w:val="00273D9A"/>
    <w:rsid w:val="0027431C"/>
    <w:rsid w:val="002749C9"/>
    <w:rsid w:val="00274A8F"/>
    <w:rsid w:val="00274BD5"/>
    <w:rsid w:val="00274CC5"/>
    <w:rsid w:val="00274CF3"/>
    <w:rsid w:val="00274F21"/>
    <w:rsid w:val="00275005"/>
    <w:rsid w:val="00275139"/>
    <w:rsid w:val="002753F0"/>
    <w:rsid w:val="00275A6B"/>
    <w:rsid w:val="002761C9"/>
    <w:rsid w:val="00276287"/>
    <w:rsid w:val="002766BD"/>
    <w:rsid w:val="002766E8"/>
    <w:rsid w:val="002766F9"/>
    <w:rsid w:val="002768E3"/>
    <w:rsid w:val="00276A34"/>
    <w:rsid w:val="00276B5A"/>
    <w:rsid w:val="00276DC5"/>
    <w:rsid w:val="00276E33"/>
    <w:rsid w:val="00276E85"/>
    <w:rsid w:val="002770E1"/>
    <w:rsid w:val="002772CD"/>
    <w:rsid w:val="0027757D"/>
    <w:rsid w:val="00277D17"/>
    <w:rsid w:val="00277D6B"/>
    <w:rsid w:val="00277EC5"/>
    <w:rsid w:val="00280049"/>
    <w:rsid w:val="002801A7"/>
    <w:rsid w:val="0028027D"/>
    <w:rsid w:val="0028033B"/>
    <w:rsid w:val="0028040F"/>
    <w:rsid w:val="00280D91"/>
    <w:rsid w:val="00280E0A"/>
    <w:rsid w:val="00281404"/>
    <w:rsid w:val="0028149F"/>
    <w:rsid w:val="002814F3"/>
    <w:rsid w:val="00281700"/>
    <w:rsid w:val="00281801"/>
    <w:rsid w:val="00281BAA"/>
    <w:rsid w:val="00281FBF"/>
    <w:rsid w:val="002820C6"/>
    <w:rsid w:val="00282127"/>
    <w:rsid w:val="002825E0"/>
    <w:rsid w:val="002826FB"/>
    <w:rsid w:val="00282740"/>
    <w:rsid w:val="00282781"/>
    <w:rsid w:val="00282A6D"/>
    <w:rsid w:val="00282CA0"/>
    <w:rsid w:val="00282CE5"/>
    <w:rsid w:val="00282E56"/>
    <w:rsid w:val="0028307A"/>
    <w:rsid w:val="002830C4"/>
    <w:rsid w:val="002832BD"/>
    <w:rsid w:val="0028357C"/>
    <w:rsid w:val="00283686"/>
    <w:rsid w:val="00283E35"/>
    <w:rsid w:val="0028401F"/>
    <w:rsid w:val="00284122"/>
    <w:rsid w:val="0028414A"/>
    <w:rsid w:val="002842B6"/>
    <w:rsid w:val="00284887"/>
    <w:rsid w:val="00284896"/>
    <w:rsid w:val="002848BE"/>
    <w:rsid w:val="00284A2C"/>
    <w:rsid w:val="00284B8E"/>
    <w:rsid w:val="00284E56"/>
    <w:rsid w:val="00284FA4"/>
    <w:rsid w:val="00284FBB"/>
    <w:rsid w:val="0028547F"/>
    <w:rsid w:val="002855C1"/>
    <w:rsid w:val="00285679"/>
    <w:rsid w:val="00285780"/>
    <w:rsid w:val="00285785"/>
    <w:rsid w:val="00285F4D"/>
    <w:rsid w:val="00286004"/>
    <w:rsid w:val="00286020"/>
    <w:rsid w:val="0028606E"/>
    <w:rsid w:val="002860F1"/>
    <w:rsid w:val="002860F9"/>
    <w:rsid w:val="002861A2"/>
    <w:rsid w:val="0028654D"/>
    <w:rsid w:val="00286696"/>
    <w:rsid w:val="00286735"/>
    <w:rsid w:val="00286879"/>
    <w:rsid w:val="00286903"/>
    <w:rsid w:val="00286919"/>
    <w:rsid w:val="002870DD"/>
    <w:rsid w:val="002871F9"/>
    <w:rsid w:val="00287259"/>
    <w:rsid w:val="002872E6"/>
    <w:rsid w:val="0028737C"/>
    <w:rsid w:val="00287852"/>
    <w:rsid w:val="002878E3"/>
    <w:rsid w:val="00287A4C"/>
    <w:rsid w:val="00287ABF"/>
    <w:rsid w:val="00287ADA"/>
    <w:rsid w:val="00287D69"/>
    <w:rsid w:val="0029032E"/>
    <w:rsid w:val="00290690"/>
    <w:rsid w:val="00290696"/>
    <w:rsid w:val="0029073F"/>
    <w:rsid w:val="00290994"/>
    <w:rsid w:val="00290EC3"/>
    <w:rsid w:val="00290F75"/>
    <w:rsid w:val="002912B8"/>
    <w:rsid w:val="00291A3D"/>
    <w:rsid w:val="00291EB7"/>
    <w:rsid w:val="00291EE5"/>
    <w:rsid w:val="00291F3F"/>
    <w:rsid w:val="0029218F"/>
    <w:rsid w:val="0029233C"/>
    <w:rsid w:val="002924A0"/>
    <w:rsid w:val="002926EF"/>
    <w:rsid w:val="002926FB"/>
    <w:rsid w:val="002928E2"/>
    <w:rsid w:val="00292A9D"/>
    <w:rsid w:val="00292BC1"/>
    <w:rsid w:val="00292D25"/>
    <w:rsid w:val="00292FE8"/>
    <w:rsid w:val="0029328E"/>
    <w:rsid w:val="0029329F"/>
    <w:rsid w:val="00293351"/>
    <w:rsid w:val="00293657"/>
    <w:rsid w:val="00293722"/>
    <w:rsid w:val="00293797"/>
    <w:rsid w:val="002938B2"/>
    <w:rsid w:val="00293A38"/>
    <w:rsid w:val="00293AF0"/>
    <w:rsid w:val="00294025"/>
    <w:rsid w:val="002941AC"/>
    <w:rsid w:val="00294471"/>
    <w:rsid w:val="002944A2"/>
    <w:rsid w:val="0029459A"/>
    <w:rsid w:val="002946CA"/>
    <w:rsid w:val="0029472A"/>
    <w:rsid w:val="00294921"/>
    <w:rsid w:val="002949E9"/>
    <w:rsid w:val="00294B7C"/>
    <w:rsid w:val="00294C6C"/>
    <w:rsid w:val="00294F53"/>
    <w:rsid w:val="002950BE"/>
    <w:rsid w:val="00295233"/>
    <w:rsid w:val="00295291"/>
    <w:rsid w:val="00295344"/>
    <w:rsid w:val="002955D4"/>
    <w:rsid w:val="002955D9"/>
    <w:rsid w:val="002957F8"/>
    <w:rsid w:val="00295D8A"/>
    <w:rsid w:val="00295F14"/>
    <w:rsid w:val="00296261"/>
    <w:rsid w:val="00296381"/>
    <w:rsid w:val="0029643F"/>
    <w:rsid w:val="002966D8"/>
    <w:rsid w:val="00296AE1"/>
    <w:rsid w:val="00296CAC"/>
    <w:rsid w:val="00296EEA"/>
    <w:rsid w:val="00297673"/>
    <w:rsid w:val="002977CD"/>
    <w:rsid w:val="00297FAB"/>
    <w:rsid w:val="002A0151"/>
    <w:rsid w:val="002A0F19"/>
    <w:rsid w:val="002A100F"/>
    <w:rsid w:val="002A1552"/>
    <w:rsid w:val="002A16BB"/>
    <w:rsid w:val="002A1D78"/>
    <w:rsid w:val="002A1F08"/>
    <w:rsid w:val="002A1FCB"/>
    <w:rsid w:val="002A25D1"/>
    <w:rsid w:val="002A29AD"/>
    <w:rsid w:val="002A2A03"/>
    <w:rsid w:val="002A2F3E"/>
    <w:rsid w:val="002A3092"/>
    <w:rsid w:val="002A324F"/>
    <w:rsid w:val="002A400A"/>
    <w:rsid w:val="002A4266"/>
    <w:rsid w:val="002A4B60"/>
    <w:rsid w:val="002A514A"/>
    <w:rsid w:val="002A5648"/>
    <w:rsid w:val="002A56A3"/>
    <w:rsid w:val="002A59B1"/>
    <w:rsid w:val="002A5A8F"/>
    <w:rsid w:val="002A5B45"/>
    <w:rsid w:val="002A5DEE"/>
    <w:rsid w:val="002A604B"/>
    <w:rsid w:val="002A608F"/>
    <w:rsid w:val="002A644C"/>
    <w:rsid w:val="002A653D"/>
    <w:rsid w:val="002A6546"/>
    <w:rsid w:val="002A65D1"/>
    <w:rsid w:val="002A675D"/>
    <w:rsid w:val="002A6795"/>
    <w:rsid w:val="002A67EE"/>
    <w:rsid w:val="002A6A13"/>
    <w:rsid w:val="002A6B61"/>
    <w:rsid w:val="002A6D1A"/>
    <w:rsid w:val="002A6EA7"/>
    <w:rsid w:val="002A701C"/>
    <w:rsid w:val="002A70FD"/>
    <w:rsid w:val="002A7986"/>
    <w:rsid w:val="002A79EB"/>
    <w:rsid w:val="002A7ECD"/>
    <w:rsid w:val="002B0093"/>
    <w:rsid w:val="002B01BA"/>
    <w:rsid w:val="002B0872"/>
    <w:rsid w:val="002B0897"/>
    <w:rsid w:val="002B0B36"/>
    <w:rsid w:val="002B0ECC"/>
    <w:rsid w:val="002B1133"/>
    <w:rsid w:val="002B134D"/>
    <w:rsid w:val="002B1428"/>
    <w:rsid w:val="002B1490"/>
    <w:rsid w:val="002B188A"/>
    <w:rsid w:val="002B188F"/>
    <w:rsid w:val="002B1CCD"/>
    <w:rsid w:val="002B2563"/>
    <w:rsid w:val="002B27B5"/>
    <w:rsid w:val="002B289C"/>
    <w:rsid w:val="002B2A65"/>
    <w:rsid w:val="002B2E4C"/>
    <w:rsid w:val="002B30B3"/>
    <w:rsid w:val="002B35B9"/>
    <w:rsid w:val="002B3861"/>
    <w:rsid w:val="002B42DC"/>
    <w:rsid w:val="002B4412"/>
    <w:rsid w:val="002B4651"/>
    <w:rsid w:val="002B4975"/>
    <w:rsid w:val="002B4A30"/>
    <w:rsid w:val="002B4C27"/>
    <w:rsid w:val="002B4C99"/>
    <w:rsid w:val="002B4CF3"/>
    <w:rsid w:val="002B5151"/>
    <w:rsid w:val="002B540E"/>
    <w:rsid w:val="002B5569"/>
    <w:rsid w:val="002B561B"/>
    <w:rsid w:val="002B5987"/>
    <w:rsid w:val="002B5C49"/>
    <w:rsid w:val="002B6525"/>
    <w:rsid w:val="002B65AE"/>
    <w:rsid w:val="002B697C"/>
    <w:rsid w:val="002B6F68"/>
    <w:rsid w:val="002B739F"/>
    <w:rsid w:val="002B74C8"/>
    <w:rsid w:val="002B7766"/>
    <w:rsid w:val="002B7ACE"/>
    <w:rsid w:val="002B7C68"/>
    <w:rsid w:val="002B7CEC"/>
    <w:rsid w:val="002B7E90"/>
    <w:rsid w:val="002C03B0"/>
    <w:rsid w:val="002C09CF"/>
    <w:rsid w:val="002C0B06"/>
    <w:rsid w:val="002C0E29"/>
    <w:rsid w:val="002C1487"/>
    <w:rsid w:val="002C1904"/>
    <w:rsid w:val="002C19C1"/>
    <w:rsid w:val="002C1EC5"/>
    <w:rsid w:val="002C1FE4"/>
    <w:rsid w:val="002C24D2"/>
    <w:rsid w:val="002C2626"/>
    <w:rsid w:val="002C2CF9"/>
    <w:rsid w:val="002C2D4A"/>
    <w:rsid w:val="002C2EC1"/>
    <w:rsid w:val="002C307F"/>
    <w:rsid w:val="002C30B0"/>
    <w:rsid w:val="002C3119"/>
    <w:rsid w:val="002C31A3"/>
    <w:rsid w:val="002C35BA"/>
    <w:rsid w:val="002C3A73"/>
    <w:rsid w:val="002C43F1"/>
    <w:rsid w:val="002C4483"/>
    <w:rsid w:val="002C4998"/>
    <w:rsid w:val="002C4D0E"/>
    <w:rsid w:val="002C50F4"/>
    <w:rsid w:val="002C5114"/>
    <w:rsid w:val="002C5342"/>
    <w:rsid w:val="002C5A5E"/>
    <w:rsid w:val="002C5B72"/>
    <w:rsid w:val="002C5B7D"/>
    <w:rsid w:val="002C62C3"/>
    <w:rsid w:val="002C642E"/>
    <w:rsid w:val="002C6568"/>
    <w:rsid w:val="002C66CD"/>
    <w:rsid w:val="002C6739"/>
    <w:rsid w:val="002C6837"/>
    <w:rsid w:val="002C6BD9"/>
    <w:rsid w:val="002C6C9B"/>
    <w:rsid w:val="002C6D5D"/>
    <w:rsid w:val="002C7075"/>
    <w:rsid w:val="002C7133"/>
    <w:rsid w:val="002C7515"/>
    <w:rsid w:val="002C769B"/>
    <w:rsid w:val="002C76BB"/>
    <w:rsid w:val="002C76C9"/>
    <w:rsid w:val="002C76DD"/>
    <w:rsid w:val="002C7750"/>
    <w:rsid w:val="002C77F1"/>
    <w:rsid w:val="002C7ADC"/>
    <w:rsid w:val="002C7C67"/>
    <w:rsid w:val="002C7ED6"/>
    <w:rsid w:val="002C7F6A"/>
    <w:rsid w:val="002D0196"/>
    <w:rsid w:val="002D0291"/>
    <w:rsid w:val="002D048D"/>
    <w:rsid w:val="002D0540"/>
    <w:rsid w:val="002D075A"/>
    <w:rsid w:val="002D0CFC"/>
    <w:rsid w:val="002D0D7F"/>
    <w:rsid w:val="002D0F74"/>
    <w:rsid w:val="002D1059"/>
    <w:rsid w:val="002D11EC"/>
    <w:rsid w:val="002D11EE"/>
    <w:rsid w:val="002D12A0"/>
    <w:rsid w:val="002D131A"/>
    <w:rsid w:val="002D1555"/>
    <w:rsid w:val="002D15CB"/>
    <w:rsid w:val="002D17A3"/>
    <w:rsid w:val="002D1B3D"/>
    <w:rsid w:val="002D1F96"/>
    <w:rsid w:val="002D20CA"/>
    <w:rsid w:val="002D2548"/>
    <w:rsid w:val="002D258B"/>
    <w:rsid w:val="002D2AD1"/>
    <w:rsid w:val="002D2D3F"/>
    <w:rsid w:val="002D3691"/>
    <w:rsid w:val="002D475C"/>
    <w:rsid w:val="002D477B"/>
    <w:rsid w:val="002D479E"/>
    <w:rsid w:val="002D4858"/>
    <w:rsid w:val="002D4E72"/>
    <w:rsid w:val="002D508B"/>
    <w:rsid w:val="002D5161"/>
    <w:rsid w:val="002D5AE5"/>
    <w:rsid w:val="002D6445"/>
    <w:rsid w:val="002D65B1"/>
    <w:rsid w:val="002D6600"/>
    <w:rsid w:val="002D6A53"/>
    <w:rsid w:val="002D6E61"/>
    <w:rsid w:val="002D7418"/>
    <w:rsid w:val="002D7768"/>
    <w:rsid w:val="002D7A56"/>
    <w:rsid w:val="002D7AC0"/>
    <w:rsid w:val="002E0920"/>
    <w:rsid w:val="002E0AAC"/>
    <w:rsid w:val="002E0D0B"/>
    <w:rsid w:val="002E1002"/>
    <w:rsid w:val="002E1296"/>
    <w:rsid w:val="002E134B"/>
    <w:rsid w:val="002E13C2"/>
    <w:rsid w:val="002E1879"/>
    <w:rsid w:val="002E1B72"/>
    <w:rsid w:val="002E1E84"/>
    <w:rsid w:val="002E1EA2"/>
    <w:rsid w:val="002E1F3A"/>
    <w:rsid w:val="002E2040"/>
    <w:rsid w:val="002E2317"/>
    <w:rsid w:val="002E232F"/>
    <w:rsid w:val="002E23FF"/>
    <w:rsid w:val="002E255A"/>
    <w:rsid w:val="002E28AF"/>
    <w:rsid w:val="002E295A"/>
    <w:rsid w:val="002E29D1"/>
    <w:rsid w:val="002E2EC3"/>
    <w:rsid w:val="002E3229"/>
    <w:rsid w:val="002E3397"/>
    <w:rsid w:val="002E3A54"/>
    <w:rsid w:val="002E3A69"/>
    <w:rsid w:val="002E3EB5"/>
    <w:rsid w:val="002E3F97"/>
    <w:rsid w:val="002E4000"/>
    <w:rsid w:val="002E4A20"/>
    <w:rsid w:val="002E4F44"/>
    <w:rsid w:val="002E4FDB"/>
    <w:rsid w:val="002E50BE"/>
    <w:rsid w:val="002E563E"/>
    <w:rsid w:val="002E568A"/>
    <w:rsid w:val="002E59DD"/>
    <w:rsid w:val="002E5C1A"/>
    <w:rsid w:val="002E5D96"/>
    <w:rsid w:val="002E60E1"/>
    <w:rsid w:val="002E6220"/>
    <w:rsid w:val="002E639F"/>
    <w:rsid w:val="002E65F7"/>
    <w:rsid w:val="002E6AC3"/>
    <w:rsid w:val="002E6EE2"/>
    <w:rsid w:val="002E6FAF"/>
    <w:rsid w:val="002E7A2E"/>
    <w:rsid w:val="002E7A45"/>
    <w:rsid w:val="002E7CC2"/>
    <w:rsid w:val="002E7CEC"/>
    <w:rsid w:val="002E7DC6"/>
    <w:rsid w:val="002F0154"/>
    <w:rsid w:val="002F0592"/>
    <w:rsid w:val="002F07AC"/>
    <w:rsid w:val="002F11EF"/>
    <w:rsid w:val="002F17FF"/>
    <w:rsid w:val="002F1D0F"/>
    <w:rsid w:val="002F1DDF"/>
    <w:rsid w:val="002F1FFE"/>
    <w:rsid w:val="002F2647"/>
    <w:rsid w:val="002F286C"/>
    <w:rsid w:val="002F2C7E"/>
    <w:rsid w:val="002F3091"/>
    <w:rsid w:val="002F352E"/>
    <w:rsid w:val="002F3A78"/>
    <w:rsid w:val="002F3B05"/>
    <w:rsid w:val="002F3BA7"/>
    <w:rsid w:val="002F3C82"/>
    <w:rsid w:val="002F3DB7"/>
    <w:rsid w:val="002F4185"/>
    <w:rsid w:val="002F4242"/>
    <w:rsid w:val="002F4676"/>
    <w:rsid w:val="002F46F0"/>
    <w:rsid w:val="002F48EB"/>
    <w:rsid w:val="002F4CA1"/>
    <w:rsid w:val="002F50A0"/>
    <w:rsid w:val="002F52D4"/>
    <w:rsid w:val="002F5369"/>
    <w:rsid w:val="002F6400"/>
    <w:rsid w:val="002F643C"/>
    <w:rsid w:val="002F652E"/>
    <w:rsid w:val="002F680B"/>
    <w:rsid w:val="002F6B5E"/>
    <w:rsid w:val="002F6B7F"/>
    <w:rsid w:val="002F6CE1"/>
    <w:rsid w:val="002F6F91"/>
    <w:rsid w:val="002F738C"/>
    <w:rsid w:val="002F744B"/>
    <w:rsid w:val="002F78C8"/>
    <w:rsid w:val="002F7A03"/>
    <w:rsid w:val="002F7A4E"/>
    <w:rsid w:val="002F7D33"/>
    <w:rsid w:val="0030029D"/>
    <w:rsid w:val="00300370"/>
    <w:rsid w:val="003006D2"/>
    <w:rsid w:val="00300A9A"/>
    <w:rsid w:val="00300C49"/>
    <w:rsid w:val="00300D33"/>
    <w:rsid w:val="0030114F"/>
    <w:rsid w:val="003017AF"/>
    <w:rsid w:val="00301946"/>
    <w:rsid w:val="00301BA7"/>
    <w:rsid w:val="00301DB8"/>
    <w:rsid w:val="00301FB8"/>
    <w:rsid w:val="0030216E"/>
    <w:rsid w:val="003024E7"/>
    <w:rsid w:val="00302591"/>
    <w:rsid w:val="00302892"/>
    <w:rsid w:val="0030293E"/>
    <w:rsid w:val="00302D73"/>
    <w:rsid w:val="00302DE0"/>
    <w:rsid w:val="00302E6B"/>
    <w:rsid w:val="003030A8"/>
    <w:rsid w:val="003031F5"/>
    <w:rsid w:val="00303352"/>
    <w:rsid w:val="003039CB"/>
    <w:rsid w:val="00303E9B"/>
    <w:rsid w:val="00304001"/>
    <w:rsid w:val="003041C1"/>
    <w:rsid w:val="0030431D"/>
    <w:rsid w:val="003044E6"/>
    <w:rsid w:val="00304502"/>
    <w:rsid w:val="0030490E"/>
    <w:rsid w:val="00304D82"/>
    <w:rsid w:val="0030558B"/>
    <w:rsid w:val="003055BC"/>
    <w:rsid w:val="00305720"/>
    <w:rsid w:val="003058EB"/>
    <w:rsid w:val="003059DD"/>
    <w:rsid w:val="00305A97"/>
    <w:rsid w:val="00305C63"/>
    <w:rsid w:val="003062F5"/>
    <w:rsid w:val="00306B85"/>
    <w:rsid w:val="00306B99"/>
    <w:rsid w:val="00306CC3"/>
    <w:rsid w:val="00306E31"/>
    <w:rsid w:val="003077E6"/>
    <w:rsid w:val="00307D96"/>
    <w:rsid w:val="00310435"/>
    <w:rsid w:val="00310AE4"/>
    <w:rsid w:val="00310D56"/>
    <w:rsid w:val="00310E45"/>
    <w:rsid w:val="00310E6F"/>
    <w:rsid w:val="00310E7F"/>
    <w:rsid w:val="00311214"/>
    <w:rsid w:val="00311345"/>
    <w:rsid w:val="00311A6F"/>
    <w:rsid w:val="00311AB0"/>
    <w:rsid w:val="003124AD"/>
    <w:rsid w:val="003127B7"/>
    <w:rsid w:val="0031296E"/>
    <w:rsid w:val="00312BF2"/>
    <w:rsid w:val="00312C80"/>
    <w:rsid w:val="003131AF"/>
    <w:rsid w:val="003134C0"/>
    <w:rsid w:val="003138A1"/>
    <w:rsid w:val="00314132"/>
    <w:rsid w:val="00314407"/>
    <w:rsid w:val="003144F5"/>
    <w:rsid w:val="00314778"/>
    <w:rsid w:val="00314BD8"/>
    <w:rsid w:val="00314C26"/>
    <w:rsid w:val="00314E87"/>
    <w:rsid w:val="003151A6"/>
    <w:rsid w:val="003155AC"/>
    <w:rsid w:val="00315E3A"/>
    <w:rsid w:val="00316528"/>
    <w:rsid w:val="00316A82"/>
    <w:rsid w:val="00316B16"/>
    <w:rsid w:val="00317513"/>
    <w:rsid w:val="00317D71"/>
    <w:rsid w:val="00317F0F"/>
    <w:rsid w:val="00320018"/>
    <w:rsid w:val="0032002A"/>
    <w:rsid w:val="003201BF"/>
    <w:rsid w:val="00320261"/>
    <w:rsid w:val="003203B4"/>
    <w:rsid w:val="00320E58"/>
    <w:rsid w:val="003211E1"/>
    <w:rsid w:val="00321440"/>
    <w:rsid w:val="00321574"/>
    <w:rsid w:val="00321D59"/>
    <w:rsid w:val="00321F55"/>
    <w:rsid w:val="00322024"/>
    <w:rsid w:val="0032281F"/>
    <w:rsid w:val="00322AE5"/>
    <w:rsid w:val="00322C55"/>
    <w:rsid w:val="00323020"/>
    <w:rsid w:val="003230EA"/>
    <w:rsid w:val="00323123"/>
    <w:rsid w:val="00323847"/>
    <w:rsid w:val="00323902"/>
    <w:rsid w:val="00323D90"/>
    <w:rsid w:val="00323F97"/>
    <w:rsid w:val="0032401E"/>
    <w:rsid w:val="003245BB"/>
    <w:rsid w:val="00324696"/>
    <w:rsid w:val="00324ABD"/>
    <w:rsid w:val="00324FFF"/>
    <w:rsid w:val="0032511D"/>
    <w:rsid w:val="003251A4"/>
    <w:rsid w:val="00325262"/>
    <w:rsid w:val="0032595C"/>
    <w:rsid w:val="00325A3C"/>
    <w:rsid w:val="00325B89"/>
    <w:rsid w:val="00325FE1"/>
    <w:rsid w:val="00326143"/>
    <w:rsid w:val="0032688A"/>
    <w:rsid w:val="00326943"/>
    <w:rsid w:val="00326E30"/>
    <w:rsid w:val="00326F43"/>
    <w:rsid w:val="003272FB"/>
    <w:rsid w:val="003279DB"/>
    <w:rsid w:val="003279F4"/>
    <w:rsid w:val="00327B76"/>
    <w:rsid w:val="00327BE7"/>
    <w:rsid w:val="00327CEC"/>
    <w:rsid w:val="003305E2"/>
    <w:rsid w:val="00330764"/>
    <w:rsid w:val="003315D5"/>
    <w:rsid w:val="003317C0"/>
    <w:rsid w:val="00331973"/>
    <w:rsid w:val="00331A6D"/>
    <w:rsid w:val="00331A9F"/>
    <w:rsid w:val="00331CCA"/>
    <w:rsid w:val="00331CD3"/>
    <w:rsid w:val="00331F12"/>
    <w:rsid w:val="00331FAB"/>
    <w:rsid w:val="003321EC"/>
    <w:rsid w:val="003322D4"/>
    <w:rsid w:val="003322E7"/>
    <w:rsid w:val="00332933"/>
    <w:rsid w:val="00332C07"/>
    <w:rsid w:val="00332ED1"/>
    <w:rsid w:val="00332FDC"/>
    <w:rsid w:val="0033300F"/>
    <w:rsid w:val="0033314C"/>
    <w:rsid w:val="003332BB"/>
    <w:rsid w:val="0033341A"/>
    <w:rsid w:val="0033347C"/>
    <w:rsid w:val="0033376C"/>
    <w:rsid w:val="003337F1"/>
    <w:rsid w:val="00333975"/>
    <w:rsid w:val="003339A4"/>
    <w:rsid w:val="00333B50"/>
    <w:rsid w:val="00333BF4"/>
    <w:rsid w:val="00333D30"/>
    <w:rsid w:val="00333ED0"/>
    <w:rsid w:val="00333F6F"/>
    <w:rsid w:val="003342FE"/>
    <w:rsid w:val="00334757"/>
    <w:rsid w:val="0033488F"/>
    <w:rsid w:val="00335085"/>
    <w:rsid w:val="003358F2"/>
    <w:rsid w:val="00335994"/>
    <w:rsid w:val="00335E25"/>
    <w:rsid w:val="00335F4C"/>
    <w:rsid w:val="00335FAE"/>
    <w:rsid w:val="00336139"/>
    <w:rsid w:val="00336199"/>
    <w:rsid w:val="003365CF"/>
    <w:rsid w:val="003367C9"/>
    <w:rsid w:val="003369E0"/>
    <w:rsid w:val="00337053"/>
    <w:rsid w:val="003370CC"/>
    <w:rsid w:val="0033719F"/>
    <w:rsid w:val="003372A8"/>
    <w:rsid w:val="003372DA"/>
    <w:rsid w:val="003375C2"/>
    <w:rsid w:val="00337709"/>
    <w:rsid w:val="00337750"/>
    <w:rsid w:val="00337790"/>
    <w:rsid w:val="003377B9"/>
    <w:rsid w:val="0033788F"/>
    <w:rsid w:val="00337974"/>
    <w:rsid w:val="00337EBF"/>
    <w:rsid w:val="00340501"/>
    <w:rsid w:val="003406B9"/>
    <w:rsid w:val="0034096B"/>
    <w:rsid w:val="00340982"/>
    <w:rsid w:val="003409C7"/>
    <w:rsid w:val="00340D2B"/>
    <w:rsid w:val="00340E93"/>
    <w:rsid w:val="00340F23"/>
    <w:rsid w:val="0034100C"/>
    <w:rsid w:val="00341100"/>
    <w:rsid w:val="00341319"/>
    <w:rsid w:val="003413D4"/>
    <w:rsid w:val="003414FF"/>
    <w:rsid w:val="00341845"/>
    <w:rsid w:val="003419DE"/>
    <w:rsid w:val="00341BEE"/>
    <w:rsid w:val="003422B8"/>
    <w:rsid w:val="00342433"/>
    <w:rsid w:val="0034260D"/>
    <w:rsid w:val="003426F0"/>
    <w:rsid w:val="00342727"/>
    <w:rsid w:val="003427DE"/>
    <w:rsid w:val="00342AD8"/>
    <w:rsid w:val="00342C61"/>
    <w:rsid w:val="003430EC"/>
    <w:rsid w:val="003432CE"/>
    <w:rsid w:val="003433CA"/>
    <w:rsid w:val="00343412"/>
    <w:rsid w:val="00343642"/>
    <w:rsid w:val="00343650"/>
    <w:rsid w:val="00343C60"/>
    <w:rsid w:val="00343C9A"/>
    <w:rsid w:val="003440D8"/>
    <w:rsid w:val="003442D5"/>
    <w:rsid w:val="00344541"/>
    <w:rsid w:val="00344893"/>
    <w:rsid w:val="003448BB"/>
    <w:rsid w:val="00344BA2"/>
    <w:rsid w:val="0034500C"/>
    <w:rsid w:val="003453F6"/>
    <w:rsid w:val="003456DF"/>
    <w:rsid w:val="0034576D"/>
    <w:rsid w:val="00345803"/>
    <w:rsid w:val="00345805"/>
    <w:rsid w:val="00345BED"/>
    <w:rsid w:val="00345F13"/>
    <w:rsid w:val="003466FB"/>
    <w:rsid w:val="003468AB"/>
    <w:rsid w:val="00346A35"/>
    <w:rsid w:val="00347310"/>
    <w:rsid w:val="00347526"/>
    <w:rsid w:val="003476A8"/>
    <w:rsid w:val="00347930"/>
    <w:rsid w:val="00347B17"/>
    <w:rsid w:val="00347B47"/>
    <w:rsid w:val="00347E32"/>
    <w:rsid w:val="0035005A"/>
    <w:rsid w:val="003500FD"/>
    <w:rsid w:val="00350871"/>
    <w:rsid w:val="00350D86"/>
    <w:rsid w:val="00350E9D"/>
    <w:rsid w:val="00351098"/>
    <w:rsid w:val="003510F7"/>
    <w:rsid w:val="003517B9"/>
    <w:rsid w:val="00351BD8"/>
    <w:rsid w:val="00351D61"/>
    <w:rsid w:val="00352077"/>
    <w:rsid w:val="003526BB"/>
    <w:rsid w:val="00352893"/>
    <w:rsid w:val="00352A74"/>
    <w:rsid w:val="00352BF0"/>
    <w:rsid w:val="00352CB4"/>
    <w:rsid w:val="00352E2E"/>
    <w:rsid w:val="00352EBD"/>
    <w:rsid w:val="003531C7"/>
    <w:rsid w:val="003536C1"/>
    <w:rsid w:val="00353777"/>
    <w:rsid w:val="00353972"/>
    <w:rsid w:val="00353C88"/>
    <w:rsid w:val="0035400B"/>
    <w:rsid w:val="00354195"/>
    <w:rsid w:val="003541DC"/>
    <w:rsid w:val="003548A1"/>
    <w:rsid w:val="00354A48"/>
    <w:rsid w:val="00354D0A"/>
    <w:rsid w:val="00354DB3"/>
    <w:rsid w:val="00354F52"/>
    <w:rsid w:val="003552A0"/>
    <w:rsid w:val="00355447"/>
    <w:rsid w:val="0035574E"/>
    <w:rsid w:val="00355A0A"/>
    <w:rsid w:val="00355B37"/>
    <w:rsid w:val="00355F34"/>
    <w:rsid w:val="0035607F"/>
    <w:rsid w:val="003563BF"/>
    <w:rsid w:val="00356456"/>
    <w:rsid w:val="003564C7"/>
    <w:rsid w:val="0035651E"/>
    <w:rsid w:val="003565B7"/>
    <w:rsid w:val="003569FD"/>
    <w:rsid w:val="00356AAE"/>
    <w:rsid w:val="00356D28"/>
    <w:rsid w:val="00357122"/>
    <w:rsid w:val="00357433"/>
    <w:rsid w:val="003574E9"/>
    <w:rsid w:val="0035765D"/>
    <w:rsid w:val="003579F3"/>
    <w:rsid w:val="00357CBB"/>
    <w:rsid w:val="00360068"/>
    <w:rsid w:val="00360295"/>
    <w:rsid w:val="003605A4"/>
    <w:rsid w:val="0036060E"/>
    <w:rsid w:val="0036071F"/>
    <w:rsid w:val="003607E9"/>
    <w:rsid w:val="00360BA8"/>
    <w:rsid w:val="00360F23"/>
    <w:rsid w:val="00361120"/>
    <w:rsid w:val="00361226"/>
    <w:rsid w:val="00361227"/>
    <w:rsid w:val="0036158F"/>
    <w:rsid w:val="003615EE"/>
    <w:rsid w:val="0036164E"/>
    <w:rsid w:val="00361712"/>
    <w:rsid w:val="00361C9F"/>
    <w:rsid w:val="00361D3E"/>
    <w:rsid w:val="00361F1D"/>
    <w:rsid w:val="0036252D"/>
    <w:rsid w:val="00362C37"/>
    <w:rsid w:val="00362DA4"/>
    <w:rsid w:val="00363866"/>
    <w:rsid w:val="00363B20"/>
    <w:rsid w:val="00363E37"/>
    <w:rsid w:val="003640EB"/>
    <w:rsid w:val="00364381"/>
    <w:rsid w:val="003645A1"/>
    <w:rsid w:val="00364734"/>
    <w:rsid w:val="0036476E"/>
    <w:rsid w:val="00364882"/>
    <w:rsid w:val="0036489A"/>
    <w:rsid w:val="00364943"/>
    <w:rsid w:val="00364B21"/>
    <w:rsid w:val="00364D97"/>
    <w:rsid w:val="00365081"/>
    <w:rsid w:val="0036524E"/>
    <w:rsid w:val="00365264"/>
    <w:rsid w:val="00365630"/>
    <w:rsid w:val="003659AB"/>
    <w:rsid w:val="00365DB2"/>
    <w:rsid w:val="00366199"/>
    <w:rsid w:val="003664CD"/>
    <w:rsid w:val="00366C9B"/>
    <w:rsid w:val="00366F03"/>
    <w:rsid w:val="003670CA"/>
    <w:rsid w:val="0036725D"/>
    <w:rsid w:val="00367262"/>
    <w:rsid w:val="00367353"/>
    <w:rsid w:val="003676ED"/>
    <w:rsid w:val="00367852"/>
    <w:rsid w:val="00367A8D"/>
    <w:rsid w:val="00367B1A"/>
    <w:rsid w:val="00367CAD"/>
    <w:rsid w:val="00367F5A"/>
    <w:rsid w:val="003702A2"/>
    <w:rsid w:val="003703A1"/>
    <w:rsid w:val="00370965"/>
    <w:rsid w:val="00370CD7"/>
    <w:rsid w:val="00371110"/>
    <w:rsid w:val="00371177"/>
    <w:rsid w:val="00371246"/>
    <w:rsid w:val="00371550"/>
    <w:rsid w:val="003718D8"/>
    <w:rsid w:val="00371C4F"/>
    <w:rsid w:val="00371FBC"/>
    <w:rsid w:val="00372215"/>
    <w:rsid w:val="003726DC"/>
    <w:rsid w:val="00372B64"/>
    <w:rsid w:val="00372C24"/>
    <w:rsid w:val="00372EDA"/>
    <w:rsid w:val="0037327E"/>
    <w:rsid w:val="0037364E"/>
    <w:rsid w:val="003736CC"/>
    <w:rsid w:val="00373749"/>
    <w:rsid w:val="00373A88"/>
    <w:rsid w:val="00373EBA"/>
    <w:rsid w:val="0037430B"/>
    <w:rsid w:val="0037489E"/>
    <w:rsid w:val="00374955"/>
    <w:rsid w:val="00374BEA"/>
    <w:rsid w:val="00374C20"/>
    <w:rsid w:val="003751ED"/>
    <w:rsid w:val="0037523D"/>
    <w:rsid w:val="00375412"/>
    <w:rsid w:val="00375646"/>
    <w:rsid w:val="00375707"/>
    <w:rsid w:val="00375C5B"/>
    <w:rsid w:val="00375CE8"/>
    <w:rsid w:val="00375E8D"/>
    <w:rsid w:val="00375F0C"/>
    <w:rsid w:val="00375F33"/>
    <w:rsid w:val="00375FCA"/>
    <w:rsid w:val="0037630B"/>
    <w:rsid w:val="00376338"/>
    <w:rsid w:val="00376923"/>
    <w:rsid w:val="00376A82"/>
    <w:rsid w:val="00376CE3"/>
    <w:rsid w:val="00377185"/>
    <w:rsid w:val="003772D7"/>
    <w:rsid w:val="0037751A"/>
    <w:rsid w:val="00377D8D"/>
    <w:rsid w:val="00377DE3"/>
    <w:rsid w:val="003801A2"/>
    <w:rsid w:val="00380204"/>
    <w:rsid w:val="00380304"/>
    <w:rsid w:val="003803C0"/>
    <w:rsid w:val="00380464"/>
    <w:rsid w:val="0038048C"/>
    <w:rsid w:val="00380593"/>
    <w:rsid w:val="003805FA"/>
    <w:rsid w:val="00380611"/>
    <w:rsid w:val="00380BD9"/>
    <w:rsid w:val="0038146B"/>
    <w:rsid w:val="00381527"/>
    <w:rsid w:val="00381560"/>
    <w:rsid w:val="0038187C"/>
    <w:rsid w:val="00381952"/>
    <w:rsid w:val="00381C1A"/>
    <w:rsid w:val="00381C1E"/>
    <w:rsid w:val="00381E93"/>
    <w:rsid w:val="00381EF2"/>
    <w:rsid w:val="0038200C"/>
    <w:rsid w:val="00382153"/>
    <w:rsid w:val="0038217A"/>
    <w:rsid w:val="00382CF8"/>
    <w:rsid w:val="00382E24"/>
    <w:rsid w:val="00382E30"/>
    <w:rsid w:val="00383093"/>
    <w:rsid w:val="00383D75"/>
    <w:rsid w:val="003844AB"/>
    <w:rsid w:val="00384542"/>
    <w:rsid w:val="003845BE"/>
    <w:rsid w:val="00384759"/>
    <w:rsid w:val="003848D7"/>
    <w:rsid w:val="00384B25"/>
    <w:rsid w:val="00384D4A"/>
    <w:rsid w:val="00384F14"/>
    <w:rsid w:val="003852BC"/>
    <w:rsid w:val="003853F2"/>
    <w:rsid w:val="003853F7"/>
    <w:rsid w:val="00385612"/>
    <w:rsid w:val="00385A5D"/>
    <w:rsid w:val="00385B37"/>
    <w:rsid w:val="00385BC3"/>
    <w:rsid w:val="00385DF1"/>
    <w:rsid w:val="00385ED9"/>
    <w:rsid w:val="00385F5A"/>
    <w:rsid w:val="0038605B"/>
    <w:rsid w:val="003866AD"/>
    <w:rsid w:val="0038670C"/>
    <w:rsid w:val="003867C4"/>
    <w:rsid w:val="0038694E"/>
    <w:rsid w:val="00386A37"/>
    <w:rsid w:val="00386DC9"/>
    <w:rsid w:val="00386FFE"/>
    <w:rsid w:val="0038744F"/>
    <w:rsid w:val="0038776D"/>
    <w:rsid w:val="003878A8"/>
    <w:rsid w:val="00387A79"/>
    <w:rsid w:val="00387E6A"/>
    <w:rsid w:val="00387FFB"/>
    <w:rsid w:val="00390029"/>
    <w:rsid w:val="00390043"/>
    <w:rsid w:val="0039013B"/>
    <w:rsid w:val="003901EC"/>
    <w:rsid w:val="003903E7"/>
    <w:rsid w:val="003904DE"/>
    <w:rsid w:val="0039059C"/>
    <w:rsid w:val="00390950"/>
    <w:rsid w:val="003909D8"/>
    <w:rsid w:val="00390C71"/>
    <w:rsid w:val="00390D37"/>
    <w:rsid w:val="00390DED"/>
    <w:rsid w:val="00390DEF"/>
    <w:rsid w:val="003911FE"/>
    <w:rsid w:val="00391587"/>
    <w:rsid w:val="00391A06"/>
    <w:rsid w:val="00391AC6"/>
    <w:rsid w:val="00391B8A"/>
    <w:rsid w:val="00391C10"/>
    <w:rsid w:val="00391C5B"/>
    <w:rsid w:val="003923D5"/>
    <w:rsid w:val="00392432"/>
    <w:rsid w:val="00392873"/>
    <w:rsid w:val="00392A14"/>
    <w:rsid w:val="00392B78"/>
    <w:rsid w:val="00392EA9"/>
    <w:rsid w:val="00393345"/>
    <w:rsid w:val="003936DD"/>
    <w:rsid w:val="00393813"/>
    <w:rsid w:val="00393B74"/>
    <w:rsid w:val="00393DF0"/>
    <w:rsid w:val="00393EB1"/>
    <w:rsid w:val="00393F46"/>
    <w:rsid w:val="00394046"/>
    <w:rsid w:val="00394273"/>
    <w:rsid w:val="003942A8"/>
    <w:rsid w:val="003945F8"/>
    <w:rsid w:val="00394742"/>
    <w:rsid w:val="00394A7E"/>
    <w:rsid w:val="00394AFD"/>
    <w:rsid w:val="00394BB3"/>
    <w:rsid w:val="00394DA1"/>
    <w:rsid w:val="00394E85"/>
    <w:rsid w:val="003950A5"/>
    <w:rsid w:val="0039527A"/>
    <w:rsid w:val="0039530F"/>
    <w:rsid w:val="003957B6"/>
    <w:rsid w:val="00395B57"/>
    <w:rsid w:val="003962E6"/>
    <w:rsid w:val="0039694D"/>
    <w:rsid w:val="00396AC7"/>
    <w:rsid w:val="00396AF0"/>
    <w:rsid w:val="00396BAE"/>
    <w:rsid w:val="0039715B"/>
    <w:rsid w:val="00397375"/>
    <w:rsid w:val="00397D4B"/>
    <w:rsid w:val="00397FE2"/>
    <w:rsid w:val="003A0367"/>
    <w:rsid w:val="003A05CC"/>
    <w:rsid w:val="003A0708"/>
    <w:rsid w:val="003A0835"/>
    <w:rsid w:val="003A0E2A"/>
    <w:rsid w:val="003A1169"/>
    <w:rsid w:val="003A15FB"/>
    <w:rsid w:val="003A18C3"/>
    <w:rsid w:val="003A192F"/>
    <w:rsid w:val="003A1C02"/>
    <w:rsid w:val="003A1FD4"/>
    <w:rsid w:val="003A2435"/>
    <w:rsid w:val="003A24AC"/>
    <w:rsid w:val="003A26F9"/>
    <w:rsid w:val="003A2A79"/>
    <w:rsid w:val="003A2C7B"/>
    <w:rsid w:val="003A2F75"/>
    <w:rsid w:val="003A301D"/>
    <w:rsid w:val="003A3229"/>
    <w:rsid w:val="003A372A"/>
    <w:rsid w:val="003A394F"/>
    <w:rsid w:val="003A3A07"/>
    <w:rsid w:val="003A3C0E"/>
    <w:rsid w:val="003A3CA9"/>
    <w:rsid w:val="003A3D1C"/>
    <w:rsid w:val="003A3DB2"/>
    <w:rsid w:val="003A3E33"/>
    <w:rsid w:val="003A3E4F"/>
    <w:rsid w:val="003A3E67"/>
    <w:rsid w:val="003A3E82"/>
    <w:rsid w:val="003A3FD0"/>
    <w:rsid w:val="003A41F4"/>
    <w:rsid w:val="003A44B0"/>
    <w:rsid w:val="003A4532"/>
    <w:rsid w:val="003A4590"/>
    <w:rsid w:val="003A4655"/>
    <w:rsid w:val="003A46EA"/>
    <w:rsid w:val="003A4964"/>
    <w:rsid w:val="003A4A20"/>
    <w:rsid w:val="003A4EE8"/>
    <w:rsid w:val="003A4FD7"/>
    <w:rsid w:val="003A5249"/>
    <w:rsid w:val="003A5640"/>
    <w:rsid w:val="003A5D65"/>
    <w:rsid w:val="003A5F0D"/>
    <w:rsid w:val="003A61A0"/>
    <w:rsid w:val="003A61C8"/>
    <w:rsid w:val="003A6659"/>
    <w:rsid w:val="003A6760"/>
    <w:rsid w:val="003A691D"/>
    <w:rsid w:val="003A6D86"/>
    <w:rsid w:val="003A6DC0"/>
    <w:rsid w:val="003A6FF2"/>
    <w:rsid w:val="003A705D"/>
    <w:rsid w:val="003A70F2"/>
    <w:rsid w:val="003A7305"/>
    <w:rsid w:val="003A7B4B"/>
    <w:rsid w:val="003A7C63"/>
    <w:rsid w:val="003A7DDF"/>
    <w:rsid w:val="003A7E5F"/>
    <w:rsid w:val="003A7ED0"/>
    <w:rsid w:val="003A7FD9"/>
    <w:rsid w:val="003B0118"/>
    <w:rsid w:val="003B03B6"/>
    <w:rsid w:val="003B03C7"/>
    <w:rsid w:val="003B0566"/>
    <w:rsid w:val="003B0A08"/>
    <w:rsid w:val="003B0A46"/>
    <w:rsid w:val="003B0C4C"/>
    <w:rsid w:val="003B0FE0"/>
    <w:rsid w:val="003B1259"/>
    <w:rsid w:val="003B132D"/>
    <w:rsid w:val="003B15DE"/>
    <w:rsid w:val="003B1696"/>
    <w:rsid w:val="003B184B"/>
    <w:rsid w:val="003B1A6A"/>
    <w:rsid w:val="003B1D14"/>
    <w:rsid w:val="003B1F4B"/>
    <w:rsid w:val="003B208E"/>
    <w:rsid w:val="003B276A"/>
    <w:rsid w:val="003B2B6E"/>
    <w:rsid w:val="003B34DC"/>
    <w:rsid w:val="003B37B9"/>
    <w:rsid w:val="003B396B"/>
    <w:rsid w:val="003B3CCE"/>
    <w:rsid w:val="003B403D"/>
    <w:rsid w:val="003B44FF"/>
    <w:rsid w:val="003B46CF"/>
    <w:rsid w:val="003B487B"/>
    <w:rsid w:val="003B48B8"/>
    <w:rsid w:val="003B4906"/>
    <w:rsid w:val="003B55BC"/>
    <w:rsid w:val="003B5686"/>
    <w:rsid w:val="003B58F9"/>
    <w:rsid w:val="003B5A72"/>
    <w:rsid w:val="003B6069"/>
    <w:rsid w:val="003B6093"/>
    <w:rsid w:val="003B60C4"/>
    <w:rsid w:val="003B623A"/>
    <w:rsid w:val="003B637F"/>
    <w:rsid w:val="003B657F"/>
    <w:rsid w:val="003B6751"/>
    <w:rsid w:val="003B6BF1"/>
    <w:rsid w:val="003B6D56"/>
    <w:rsid w:val="003B6ECC"/>
    <w:rsid w:val="003B70CD"/>
    <w:rsid w:val="003B73C6"/>
    <w:rsid w:val="003B7919"/>
    <w:rsid w:val="003B7C37"/>
    <w:rsid w:val="003B7C3E"/>
    <w:rsid w:val="003C0605"/>
    <w:rsid w:val="003C07F9"/>
    <w:rsid w:val="003C08DA"/>
    <w:rsid w:val="003C1317"/>
    <w:rsid w:val="003C19E3"/>
    <w:rsid w:val="003C1AE6"/>
    <w:rsid w:val="003C1C9A"/>
    <w:rsid w:val="003C2036"/>
    <w:rsid w:val="003C23C9"/>
    <w:rsid w:val="003C2436"/>
    <w:rsid w:val="003C2C52"/>
    <w:rsid w:val="003C3730"/>
    <w:rsid w:val="003C4114"/>
    <w:rsid w:val="003C458D"/>
    <w:rsid w:val="003C45F8"/>
    <w:rsid w:val="003C4669"/>
    <w:rsid w:val="003C4BB7"/>
    <w:rsid w:val="003C4CB8"/>
    <w:rsid w:val="003C566D"/>
    <w:rsid w:val="003C56AC"/>
    <w:rsid w:val="003C5A87"/>
    <w:rsid w:val="003C5DBE"/>
    <w:rsid w:val="003C5DE6"/>
    <w:rsid w:val="003C5F93"/>
    <w:rsid w:val="003C624F"/>
    <w:rsid w:val="003C62C9"/>
    <w:rsid w:val="003C63F4"/>
    <w:rsid w:val="003C643E"/>
    <w:rsid w:val="003C649C"/>
    <w:rsid w:val="003C665A"/>
    <w:rsid w:val="003C6BCB"/>
    <w:rsid w:val="003C6D36"/>
    <w:rsid w:val="003C6D7B"/>
    <w:rsid w:val="003C6E56"/>
    <w:rsid w:val="003C7377"/>
    <w:rsid w:val="003C73E8"/>
    <w:rsid w:val="003C748B"/>
    <w:rsid w:val="003C7543"/>
    <w:rsid w:val="003C7569"/>
    <w:rsid w:val="003C7C3B"/>
    <w:rsid w:val="003D00BE"/>
    <w:rsid w:val="003D00C9"/>
    <w:rsid w:val="003D05E0"/>
    <w:rsid w:val="003D07AA"/>
    <w:rsid w:val="003D07E2"/>
    <w:rsid w:val="003D0B3B"/>
    <w:rsid w:val="003D0B76"/>
    <w:rsid w:val="003D0E78"/>
    <w:rsid w:val="003D11E2"/>
    <w:rsid w:val="003D1241"/>
    <w:rsid w:val="003D13A7"/>
    <w:rsid w:val="003D153A"/>
    <w:rsid w:val="003D156E"/>
    <w:rsid w:val="003D1659"/>
    <w:rsid w:val="003D177B"/>
    <w:rsid w:val="003D1994"/>
    <w:rsid w:val="003D1BE2"/>
    <w:rsid w:val="003D1DBF"/>
    <w:rsid w:val="003D240D"/>
    <w:rsid w:val="003D2644"/>
    <w:rsid w:val="003D2786"/>
    <w:rsid w:val="003D27CD"/>
    <w:rsid w:val="003D2D71"/>
    <w:rsid w:val="003D3036"/>
    <w:rsid w:val="003D31EC"/>
    <w:rsid w:val="003D351F"/>
    <w:rsid w:val="003D3556"/>
    <w:rsid w:val="003D39AD"/>
    <w:rsid w:val="003D3BC2"/>
    <w:rsid w:val="003D3DF6"/>
    <w:rsid w:val="003D3E7F"/>
    <w:rsid w:val="003D4006"/>
    <w:rsid w:val="003D404E"/>
    <w:rsid w:val="003D48A9"/>
    <w:rsid w:val="003D48FC"/>
    <w:rsid w:val="003D4BC2"/>
    <w:rsid w:val="003D532D"/>
    <w:rsid w:val="003D54F6"/>
    <w:rsid w:val="003D5892"/>
    <w:rsid w:val="003D5C42"/>
    <w:rsid w:val="003D6210"/>
    <w:rsid w:val="003D65E1"/>
    <w:rsid w:val="003D6EE0"/>
    <w:rsid w:val="003D7101"/>
    <w:rsid w:val="003D760C"/>
    <w:rsid w:val="003D76ED"/>
    <w:rsid w:val="003D7B7B"/>
    <w:rsid w:val="003E0205"/>
    <w:rsid w:val="003E078A"/>
    <w:rsid w:val="003E080A"/>
    <w:rsid w:val="003E082F"/>
    <w:rsid w:val="003E09A2"/>
    <w:rsid w:val="003E0FA1"/>
    <w:rsid w:val="003E1079"/>
    <w:rsid w:val="003E110F"/>
    <w:rsid w:val="003E13BF"/>
    <w:rsid w:val="003E14A9"/>
    <w:rsid w:val="003E17BF"/>
    <w:rsid w:val="003E1829"/>
    <w:rsid w:val="003E1C91"/>
    <w:rsid w:val="003E1C99"/>
    <w:rsid w:val="003E2A4D"/>
    <w:rsid w:val="003E2B1B"/>
    <w:rsid w:val="003E2F61"/>
    <w:rsid w:val="003E31D7"/>
    <w:rsid w:val="003E32D3"/>
    <w:rsid w:val="003E3728"/>
    <w:rsid w:val="003E3AAD"/>
    <w:rsid w:val="003E3B01"/>
    <w:rsid w:val="003E3D0C"/>
    <w:rsid w:val="003E3D78"/>
    <w:rsid w:val="003E41F0"/>
    <w:rsid w:val="003E4997"/>
    <w:rsid w:val="003E4C51"/>
    <w:rsid w:val="003E5254"/>
    <w:rsid w:val="003E53F0"/>
    <w:rsid w:val="003E5719"/>
    <w:rsid w:val="003E57C1"/>
    <w:rsid w:val="003E5C35"/>
    <w:rsid w:val="003E5DE0"/>
    <w:rsid w:val="003E5E9B"/>
    <w:rsid w:val="003E661C"/>
    <w:rsid w:val="003E6758"/>
    <w:rsid w:val="003E6FCA"/>
    <w:rsid w:val="003E70E5"/>
    <w:rsid w:val="003E7796"/>
    <w:rsid w:val="003E7ABF"/>
    <w:rsid w:val="003E7C09"/>
    <w:rsid w:val="003E7C76"/>
    <w:rsid w:val="003F010A"/>
    <w:rsid w:val="003F049A"/>
    <w:rsid w:val="003F04A6"/>
    <w:rsid w:val="003F04B0"/>
    <w:rsid w:val="003F04F6"/>
    <w:rsid w:val="003F0769"/>
    <w:rsid w:val="003F080E"/>
    <w:rsid w:val="003F08D7"/>
    <w:rsid w:val="003F0A65"/>
    <w:rsid w:val="003F0BA8"/>
    <w:rsid w:val="003F0C14"/>
    <w:rsid w:val="003F0D3B"/>
    <w:rsid w:val="003F1202"/>
    <w:rsid w:val="003F133C"/>
    <w:rsid w:val="003F146D"/>
    <w:rsid w:val="003F1777"/>
    <w:rsid w:val="003F19D4"/>
    <w:rsid w:val="003F1A4A"/>
    <w:rsid w:val="003F1D8E"/>
    <w:rsid w:val="003F1DF7"/>
    <w:rsid w:val="003F1F7B"/>
    <w:rsid w:val="003F2529"/>
    <w:rsid w:val="003F2DC8"/>
    <w:rsid w:val="003F32C3"/>
    <w:rsid w:val="003F33EB"/>
    <w:rsid w:val="003F34E2"/>
    <w:rsid w:val="003F3620"/>
    <w:rsid w:val="003F38B1"/>
    <w:rsid w:val="003F3918"/>
    <w:rsid w:val="003F3BB1"/>
    <w:rsid w:val="003F3BC0"/>
    <w:rsid w:val="003F3F70"/>
    <w:rsid w:val="003F42BC"/>
    <w:rsid w:val="003F4354"/>
    <w:rsid w:val="003F435D"/>
    <w:rsid w:val="003F43AB"/>
    <w:rsid w:val="003F46A6"/>
    <w:rsid w:val="003F4992"/>
    <w:rsid w:val="003F4B09"/>
    <w:rsid w:val="003F550B"/>
    <w:rsid w:val="003F5649"/>
    <w:rsid w:val="003F5B36"/>
    <w:rsid w:val="003F5DFA"/>
    <w:rsid w:val="003F624A"/>
    <w:rsid w:val="003F645D"/>
    <w:rsid w:val="003F6B20"/>
    <w:rsid w:val="003F7354"/>
    <w:rsid w:val="003F744A"/>
    <w:rsid w:val="003F74D2"/>
    <w:rsid w:val="003F7763"/>
    <w:rsid w:val="003F7913"/>
    <w:rsid w:val="003F79BF"/>
    <w:rsid w:val="003F7A0A"/>
    <w:rsid w:val="003F7C4C"/>
    <w:rsid w:val="00400091"/>
    <w:rsid w:val="0040047B"/>
    <w:rsid w:val="00400568"/>
    <w:rsid w:val="00400983"/>
    <w:rsid w:val="00400A60"/>
    <w:rsid w:val="00400D5F"/>
    <w:rsid w:val="00400DC2"/>
    <w:rsid w:val="00400E37"/>
    <w:rsid w:val="00400E3A"/>
    <w:rsid w:val="00400F52"/>
    <w:rsid w:val="004015B2"/>
    <w:rsid w:val="00401672"/>
    <w:rsid w:val="00401824"/>
    <w:rsid w:val="0040190A"/>
    <w:rsid w:val="0040194D"/>
    <w:rsid w:val="00401B6A"/>
    <w:rsid w:val="00401CE7"/>
    <w:rsid w:val="00402013"/>
    <w:rsid w:val="0040241F"/>
    <w:rsid w:val="00402436"/>
    <w:rsid w:val="00402451"/>
    <w:rsid w:val="00402588"/>
    <w:rsid w:val="00402669"/>
    <w:rsid w:val="00402A40"/>
    <w:rsid w:val="00402A53"/>
    <w:rsid w:val="00402B50"/>
    <w:rsid w:val="00402CF4"/>
    <w:rsid w:val="00402EB5"/>
    <w:rsid w:val="00402F3C"/>
    <w:rsid w:val="00403041"/>
    <w:rsid w:val="004031F7"/>
    <w:rsid w:val="00403303"/>
    <w:rsid w:val="00403571"/>
    <w:rsid w:val="00403ED0"/>
    <w:rsid w:val="004040C8"/>
    <w:rsid w:val="004043E9"/>
    <w:rsid w:val="0040479D"/>
    <w:rsid w:val="00404D4A"/>
    <w:rsid w:val="004051AF"/>
    <w:rsid w:val="004054C1"/>
    <w:rsid w:val="004054DE"/>
    <w:rsid w:val="0040572C"/>
    <w:rsid w:val="004058C1"/>
    <w:rsid w:val="00405907"/>
    <w:rsid w:val="00405E98"/>
    <w:rsid w:val="0040620D"/>
    <w:rsid w:val="004067D8"/>
    <w:rsid w:val="0040680B"/>
    <w:rsid w:val="00406C29"/>
    <w:rsid w:val="00406C4D"/>
    <w:rsid w:val="00406D61"/>
    <w:rsid w:val="00406E4D"/>
    <w:rsid w:val="004073DC"/>
    <w:rsid w:val="004076D9"/>
    <w:rsid w:val="00407D06"/>
    <w:rsid w:val="00410142"/>
    <w:rsid w:val="004101C1"/>
    <w:rsid w:val="004103CC"/>
    <w:rsid w:val="004104D3"/>
    <w:rsid w:val="004105F8"/>
    <w:rsid w:val="00410FA5"/>
    <w:rsid w:val="004112F6"/>
    <w:rsid w:val="004114AB"/>
    <w:rsid w:val="004117C9"/>
    <w:rsid w:val="004120FD"/>
    <w:rsid w:val="004123F7"/>
    <w:rsid w:val="00412885"/>
    <w:rsid w:val="004129DD"/>
    <w:rsid w:val="00412A63"/>
    <w:rsid w:val="00412BA6"/>
    <w:rsid w:val="00412C93"/>
    <w:rsid w:val="00412DD4"/>
    <w:rsid w:val="00412E1B"/>
    <w:rsid w:val="00412FDB"/>
    <w:rsid w:val="00413019"/>
    <w:rsid w:val="004130BF"/>
    <w:rsid w:val="0041341D"/>
    <w:rsid w:val="00413524"/>
    <w:rsid w:val="004135BC"/>
    <w:rsid w:val="00413805"/>
    <w:rsid w:val="004138A7"/>
    <w:rsid w:val="00413B61"/>
    <w:rsid w:val="00413F6A"/>
    <w:rsid w:val="00414177"/>
    <w:rsid w:val="00414338"/>
    <w:rsid w:val="00414565"/>
    <w:rsid w:val="0041467D"/>
    <w:rsid w:val="004146D0"/>
    <w:rsid w:val="004148E5"/>
    <w:rsid w:val="004149C1"/>
    <w:rsid w:val="00414AD9"/>
    <w:rsid w:val="00414CED"/>
    <w:rsid w:val="00414DAB"/>
    <w:rsid w:val="00414E16"/>
    <w:rsid w:val="0041523D"/>
    <w:rsid w:val="00415357"/>
    <w:rsid w:val="00415783"/>
    <w:rsid w:val="00415823"/>
    <w:rsid w:val="0041589F"/>
    <w:rsid w:val="004159E4"/>
    <w:rsid w:val="00415AD9"/>
    <w:rsid w:val="00415E29"/>
    <w:rsid w:val="004161AB"/>
    <w:rsid w:val="00416442"/>
    <w:rsid w:val="00416672"/>
    <w:rsid w:val="00416717"/>
    <w:rsid w:val="0041683E"/>
    <w:rsid w:val="00416871"/>
    <w:rsid w:val="00416887"/>
    <w:rsid w:val="00416A14"/>
    <w:rsid w:val="00416BB0"/>
    <w:rsid w:val="00416D1E"/>
    <w:rsid w:val="00416E2B"/>
    <w:rsid w:val="00416EC0"/>
    <w:rsid w:val="00416ED2"/>
    <w:rsid w:val="00417434"/>
    <w:rsid w:val="004174F3"/>
    <w:rsid w:val="00417563"/>
    <w:rsid w:val="004179DC"/>
    <w:rsid w:val="00417CBA"/>
    <w:rsid w:val="00417E27"/>
    <w:rsid w:val="00417F8A"/>
    <w:rsid w:val="0042041A"/>
    <w:rsid w:val="00420556"/>
    <w:rsid w:val="00420C28"/>
    <w:rsid w:val="004214F1"/>
    <w:rsid w:val="004215B8"/>
    <w:rsid w:val="0042177F"/>
    <w:rsid w:val="0042178F"/>
    <w:rsid w:val="00421EDD"/>
    <w:rsid w:val="00422134"/>
    <w:rsid w:val="00422256"/>
    <w:rsid w:val="00422351"/>
    <w:rsid w:val="004229AA"/>
    <w:rsid w:val="00422C64"/>
    <w:rsid w:val="00422CEA"/>
    <w:rsid w:val="004231E2"/>
    <w:rsid w:val="004236A5"/>
    <w:rsid w:val="004236E0"/>
    <w:rsid w:val="00423843"/>
    <w:rsid w:val="00423931"/>
    <w:rsid w:val="00423AA0"/>
    <w:rsid w:val="00423E75"/>
    <w:rsid w:val="00424376"/>
    <w:rsid w:val="00424485"/>
    <w:rsid w:val="004245C0"/>
    <w:rsid w:val="004247F6"/>
    <w:rsid w:val="00424808"/>
    <w:rsid w:val="00424B57"/>
    <w:rsid w:val="00424BF2"/>
    <w:rsid w:val="00424CC7"/>
    <w:rsid w:val="004252AB"/>
    <w:rsid w:val="00425395"/>
    <w:rsid w:val="004253BA"/>
    <w:rsid w:val="004253C7"/>
    <w:rsid w:val="004254AC"/>
    <w:rsid w:val="004257CE"/>
    <w:rsid w:val="00425C67"/>
    <w:rsid w:val="00425CB2"/>
    <w:rsid w:val="0042626C"/>
    <w:rsid w:val="0042659D"/>
    <w:rsid w:val="00426B77"/>
    <w:rsid w:val="00426D33"/>
    <w:rsid w:val="0042707D"/>
    <w:rsid w:val="0042719C"/>
    <w:rsid w:val="00427263"/>
    <w:rsid w:val="00427B05"/>
    <w:rsid w:val="00427B36"/>
    <w:rsid w:val="004303A2"/>
    <w:rsid w:val="004304C6"/>
    <w:rsid w:val="00430B26"/>
    <w:rsid w:val="00430B97"/>
    <w:rsid w:val="00430F48"/>
    <w:rsid w:val="004311AF"/>
    <w:rsid w:val="004312F7"/>
    <w:rsid w:val="0043138E"/>
    <w:rsid w:val="0043139B"/>
    <w:rsid w:val="00431439"/>
    <w:rsid w:val="00431C58"/>
    <w:rsid w:val="00432101"/>
    <w:rsid w:val="00432338"/>
    <w:rsid w:val="0043242C"/>
    <w:rsid w:val="0043247A"/>
    <w:rsid w:val="004326F4"/>
    <w:rsid w:val="0043291A"/>
    <w:rsid w:val="00433488"/>
    <w:rsid w:val="00433542"/>
    <w:rsid w:val="0043368F"/>
    <w:rsid w:val="004345F6"/>
    <w:rsid w:val="004346DE"/>
    <w:rsid w:val="00434751"/>
    <w:rsid w:val="00434AC5"/>
    <w:rsid w:val="00435018"/>
    <w:rsid w:val="0043529B"/>
    <w:rsid w:val="00435546"/>
    <w:rsid w:val="00435909"/>
    <w:rsid w:val="00435920"/>
    <w:rsid w:val="00435A93"/>
    <w:rsid w:val="00435B74"/>
    <w:rsid w:val="00435BB2"/>
    <w:rsid w:val="00435BED"/>
    <w:rsid w:val="004367FF"/>
    <w:rsid w:val="004369E7"/>
    <w:rsid w:val="00436D10"/>
    <w:rsid w:val="00436F7D"/>
    <w:rsid w:val="00437354"/>
    <w:rsid w:val="0043754A"/>
    <w:rsid w:val="0043761D"/>
    <w:rsid w:val="004379EA"/>
    <w:rsid w:val="00437F42"/>
    <w:rsid w:val="00440106"/>
    <w:rsid w:val="00440548"/>
    <w:rsid w:val="00440731"/>
    <w:rsid w:val="004408A7"/>
    <w:rsid w:val="004409E2"/>
    <w:rsid w:val="004409EF"/>
    <w:rsid w:val="00441011"/>
    <w:rsid w:val="004411DD"/>
    <w:rsid w:val="004412F0"/>
    <w:rsid w:val="00441481"/>
    <w:rsid w:val="00441AB7"/>
    <w:rsid w:val="00441BC2"/>
    <w:rsid w:val="00441DEF"/>
    <w:rsid w:val="00441EF9"/>
    <w:rsid w:val="00441F31"/>
    <w:rsid w:val="00442279"/>
    <w:rsid w:val="0044360E"/>
    <w:rsid w:val="00443B90"/>
    <w:rsid w:val="00443E4B"/>
    <w:rsid w:val="004441C7"/>
    <w:rsid w:val="0044451F"/>
    <w:rsid w:val="0044457F"/>
    <w:rsid w:val="00444735"/>
    <w:rsid w:val="00444883"/>
    <w:rsid w:val="00445220"/>
    <w:rsid w:val="0044585E"/>
    <w:rsid w:val="004459BE"/>
    <w:rsid w:val="00445A57"/>
    <w:rsid w:val="00445BB0"/>
    <w:rsid w:val="00445C46"/>
    <w:rsid w:val="00445F47"/>
    <w:rsid w:val="0044609A"/>
    <w:rsid w:val="00446422"/>
    <w:rsid w:val="0044671C"/>
    <w:rsid w:val="0044698F"/>
    <w:rsid w:val="00446B02"/>
    <w:rsid w:val="00446E96"/>
    <w:rsid w:val="00446F5C"/>
    <w:rsid w:val="0044763E"/>
    <w:rsid w:val="00447824"/>
    <w:rsid w:val="00447932"/>
    <w:rsid w:val="00447AC5"/>
    <w:rsid w:val="00447BEF"/>
    <w:rsid w:val="00447C66"/>
    <w:rsid w:val="00447DE0"/>
    <w:rsid w:val="00447F47"/>
    <w:rsid w:val="004501B6"/>
    <w:rsid w:val="004502B1"/>
    <w:rsid w:val="004502BA"/>
    <w:rsid w:val="00450402"/>
    <w:rsid w:val="00450507"/>
    <w:rsid w:val="00450CD2"/>
    <w:rsid w:val="00450D95"/>
    <w:rsid w:val="00450E83"/>
    <w:rsid w:val="00450F21"/>
    <w:rsid w:val="00451183"/>
    <w:rsid w:val="00451915"/>
    <w:rsid w:val="004519FD"/>
    <w:rsid w:val="0045202D"/>
    <w:rsid w:val="004522DB"/>
    <w:rsid w:val="00452469"/>
    <w:rsid w:val="00452571"/>
    <w:rsid w:val="004525FE"/>
    <w:rsid w:val="0045264B"/>
    <w:rsid w:val="004526ED"/>
    <w:rsid w:val="00452982"/>
    <w:rsid w:val="004529C6"/>
    <w:rsid w:val="00452DA9"/>
    <w:rsid w:val="0045345D"/>
    <w:rsid w:val="004536D0"/>
    <w:rsid w:val="00453757"/>
    <w:rsid w:val="0045399F"/>
    <w:rsid w:val="00453C49"/>
    <w:rsid w:val="00454539"/>
    <w:rsid w:val="004545B2"/>
    <w:rsid w:val="0045462C"/>
    <w:rsid w:val="00454645"/>
    <w:rsid w:val="00454860"/>
    <w:rsid w:val="004548AD"/>
    <w:rsid w:val="0045498F"/>
    <w:rsid w:val="00454DAC"/>
    <w:rsid w:val="00454DF5"/>
    <w:rsid w:val="00454DF6"/>
    <w:rsid w:val="0045500E"/>
    <w:rsid w:val="0045515C"/>
    <w:rsid w:val="00455334"/>
    <w:rsid w:val="0045553B"/>
    <w:rsid w:val="00455720"/>
    <w:rsid w:val="004557A4"/>
    <w:rsid w:val="0045594B"/>
    <w:rsid w:val="00455BA8"/>
    <w:rsid w:val="00455D75"/>
    <w:rsid w:val="0045615B"/>
    <w:rsid w:val="004562F7"/>
    <w:rsid w:val="004564BC"/>
    <w:rsid w:val="0045671F"/>
    <w:rsid w:val="00456920"/>
    <w:rsid w:val="00456B79"/>
    <w:rsid w:val="00456CC3"/>
    <w:rsid w:val="00456D11"/>
    <w:rsid w:val="00457015"/>
    <w:rsid w:val="0045704E"/>
    <w:rsid w:val="004571D5"/>
    <w:rsid w:val="004577D9"/>
    <w:rsid w:val="0045783B"/>
    <w:rsid w:val="004579DA"/>
    <w:rsid w:val="00457B6F"/>
    <w:rsid w:val="00457F5C"/>
    <w:rsid w:val="0046000F"/>
    <w:rsid w:val="0046015C"/>
    <w:rsid w:val="004601FF"/>
    <w:rsid w:val="004604B7"/>
    <w:rsid w:val="0046050F"/>
    <w:rsid w:val="00460513"/>
    <w:rsid w:val="00460A08"/>
    <w:rsid w:val="00460BF3"/>
    <w:rsid w:val="0046127F"/>
    <w:rsid w:val="0046131A"/>
    <w:rsid w:val="00461499"/>
    <w:rsid w:val="00461531"/>
    <w:rsid w:val="00462008"/>
    <w:rsid w:val="004620AA"/>
    <w:rsid w:val="00462AF5"/>
    <w:rsid w:val="00462E1B"/>
    <w:rsid w:val="004633CF"/>
    <w:rsid w:val="0046384F"/>
    <w:rsid w:val="00463F67"/>
    <w:rsid w:val="004644A1"/>
    <w:rsid w:val="00464734"/>
    <w:rsid w:val="0046490D"/>
    <w:rsid w:val="00464BC2"/>
    <w:rsid w:val="00464C20"/>
    <w:rsid w:val="00465215"/>
    <w:rsid w:val="00465C68"/>
    <w:rsid w:val="00465DED"/>
    <w:rsid w:val="00465EF6"/>
    <w:rsid w:val="004660E9"/>
    <w:rsid w:val="004664BB"/>
    <w:rsid w:val="00466696"/>
    <w:rsid w:val="00466727"/>
    <w:rsid w:val="00466A9B"/>
    <w:rsid w:val="00466BD3"/>
    <w:rsid w:val="00466FCC"/>
    <w:rsid w:val="00467249"/>
    <w:rsid w:val="00467862"/>
    <w:rsid w:val="00467A24"/>
    <w:rsid w:val="00467D43"/>
    <w:rsid w:val="00467E84"/>
    <w:rsid w:val="00470473"/>
    <w:rsid w:val="00470499"/>
    <w:rsid w:val="0047054D"/>
    <w:rsid w:val="00470605"/>
    <w:rsid w:val="00470672"/>
    <w:rsid w:val="004706E0"/>
    <w:rsid w:val="00470AFD"/>
    <w:rsid w:val="00470D90"/>
    <w:rsid w:val="00470E62"/>
    <w:rsid w:val="00471068"/>
    <w:rsid w:val="004715DB"/>
    <w:rsid w:val="00471B0E"/>
    <w:rsid w:val="00471C1B"/>
    <w:rsid w:val="00471C84"/>
    <w:rsid w:val="00471D34"/>
    <w:rsid w:val="00471F6C"/>
    <w:rsid w:val="004723D0"/>
    <w:rsid w:val="004723F4"/>
    <w:rsid w:val="00472656"/>
    <w:rsid w:val="00472852"/>
    <w:rsid w:val="00472CC8"/>
    <w:rsid w:val="00472D5C"/>
    <w:rsid w:val="004731A7"/>
    <w:rsid w:val="004735B8"/>
    <w:rsid w:val="00473686"/>
    <w:rsid w:val="004736C3"/>
    <w:rsid w:val="00473888"/>
    <w:rsid w:val="004738E1"/>
    <w:rsid w:val="00473946"/>
    <w:rsid w:val="00473B4A"/>
    <w:rsid w:val="00473B8D"/>
    <w:rsid w:val="00473D07"/>
    <w:rsid w:val="00473D2B"/>
    <w:rsid w:val="0047408A"/>
    <w:rsid w:val="004741ED"/>
    <w:rsid w:val="00474509"/>
    <w:rsid w:val="00474762"/>
    <w:rsid w:val="00474865"/>
    <w:rsid w:val="00474991"/>
    <w:rsid w:val="00474A93"/>
    <w:rsid w:val="00474DAC"/>
    <w:rsid w:val="004752FB"/>
    <w:rsid w:val="00475462"/>
    <w:rsid w:val="0047551A"/>
    <w:rsid w:val="00475951"/>
    <w:rsid w:val="00475954"/>
    <w:rsid w:val="00475F95"/>
    <w:rsid w:val="0047616A"/>
    <w:rsid w:val="0047631C"/>
    <w:rsid w:val="00476A3F"/>
    <w:rsid w:val="00476A46"/>
    <w:rsid w:val="004771FA"/>
    <w:rsid w:val="00477307"/>
    <w:rsid w:val="00477348"/>
    <w:rsid w:val="0047747D"/>
    <w:rsid w:val="0047753E"/>
    <w:rsid w:val="0047771F"/>
    <w:rsid w:val="00477BEB"/>
    <w:rsid w:val="00480077"/>
    <w:rsid w:val="00480300"/>
    <w:rsid w:val="0048069B"/>
    <w:rsid w:val="0048093A"/>
    <w:rsid w:val="0048098A"/>
    <w:rsid w:val="00480EA6"/>
    <w:rsid w:val="004811FC"/>
    <w:rsid w:val="004812E3"/>
    <w:rsid w:val="004818EB"/>
    <w:rsid w:val="00481F5B"/>
    <w:rsid w:val="0048201E"/>
    <w:rsid w:val="004825EC"/>
    <w:rsid w:val="00482626"/>
    <w:rsid w:val="004827BD"/>
    <w:rsid w:val="0048284D"/>
    <w:rsid w:val="00482903"/>
    <w:rsid w:val="00482C02"/>
    <w:rsid w:val="00482DAD"/>
    <w:rsid w:val="00482E8B"/>
    <w:rsid w:val="00483518"/>
    <w:rsid w:val="0048386A"/>
    <w:rsid w:val="004838BA"/>
    <w:rsid w:val="00484033"/>
    <w:rsid w:val="00484942"/>
    <w:rsid w:val="00484B6F"/>
    <w:rsid w:val="00484DD4"/>
    <w:rsid w:val="004851A9"/>
    <w:rsid w:val="004853DC"/>
    <w:rsid w:val="0048540E"/>
    <w:rsid w:val="00485650"/>
    <w:rsid w:val="004856D1"/>
    <w:rsid w:val="004857EF"/>
    <w:rsid w:val="00485C4F"/>
    <w:rsid w:val="00485CD1"/>
    <w:rsid w:val="0048663B"/>
    <w:rsid w:val="00486669"/>
    <w:rsid w:val="00486B6D"/>
    <w:rsid w:val="00486BF3"/>
    <w:rsid w:val="00486CCE"/>
    <w:rsid w:val="0048767E"/>
    <w:rsid w:val="004878C3"/>
    <w:rsid w:val="0048793C"/>
    <w:rsid w:val="00487964"/>
    <w:rsid w:val="00487971"/>
    <w:rsid w:val="00487DB1"/>
    <w:rsid w:val="00487F44"/>
    <w:rsid w:val="00487F7B"/>
    <w:rsid w:val="004900DE"/>
    <w:rsid w:val="00490129"/>
    <w:rsid w:val="004908F9"/>
    <w:rsid w:val="00490AF3"/>
    <w:rsid w:val="00490CAE"/>
    <w:rsid w:val="00490D45"/>
    <w:rsid w:val="00490D81"/>
    <w:rsid w:val="00490EAA"/>
    <w:rsid w:val="00490F7D"/>
    <w:rsid w:val="0049124E"/>
    <w:rsid w:val="00491328"/>
    <w:rsid w:val="00491433"/>
    <w:rsid w:val="00491A3E"/>
    <w:rsid w:val="00491D1D"/>
    <w:rsid w:val="00491E50"/>
    <w:rsid w:val="004920D7"/>
    <w:rsid w:val="004925AA"/>
    <w:rsid w:val="00492BA0"/>
    <w:rsid w:val="00492E36"/>
    <w:rsid w:val="004930BB"/>
    <w:rsid w:val="0049314B"/>
    <w:rsid w:val="004931C1"/>
    <w:rsid w:val="004931E8"/>
    <w:rsid w:val="00493606"/>
    <w:rsid w:val="004936A3"/>
    <w:rsid w:val="004937E7"/>
    <w:rsid w:val="0049381E"/>
    <w:rsid w:val="00493CC3"/>
    <w:rsid w:val="00493F97"/>
    <w:rsid w:val="004942D3"/>
    <w:rsid w:val="00494C86"/>
    <w:rsid w:val="0049517E"/>
    <w:rsid w:val="004957B5"/>
    <w:rsid w:val="00495B80"/>
    <w:rsid w:val="00495CA5"/>
    <w:rsid w:val="00495F95"/>
    <w:rsid w:val="00496261"/>
    <w:rsid w:val="00496361"/>
    <w:rsid w:val="004966F4"/>
    <w:rsid w:val="00496993"/>
    <w:rsid w:val="00496B2D"/>
    <w:rsid w:val="00496D6D"/>
    <w:rsid w:val="00496DFA"/>
    <w:rsid w:val="004971AF"/>
    <w:rsid w:val="004972BF"/>
    <w:rsid w:val="0049740C"/>
    <w:rsid w:val="00497435"/>
    <w:rsid w:val="00497527"/>
    <w:rsid w:val="0049771A"/>
    <w:rsid w:val="00497819"/>
    <w:rsid w:val="00497933"/>
    <w:rsid w:val="00497B17"/>
    <w:rsid w:val="00497EB6"/>
    <w:rsid w:val="004A0125"/>
    <w:rsid w:val="004A0557"/>
    <w:rsid w:val="004A078C"/>
    <w:rsid w:val="004A0869"/>
    <w:rsid w:val="004A0A1D"/>
    <w:rsid w:val="004A0D64"/>
    <w:rsid w:val="004A0FF1"/>
    <w:rsid w:val="004A107F"/>
    <w:rsid w:val="004A10E9"/>
    <w:rsid w:val="004A111A"/>
    <w:rsid w:val="004A12F0"/>
    <w:rsid w:val="004A1663"/>
    <w:rsid w:val="004A16FC"/>
    <w:rsid w:val="004A18A0"/>
    <w:rsid w:val="004A1A24"/>
    <w:rsid w:val="004A1D90"/>
    <w:rsid w:val="004A1E53"/>
    <w:rsid w:val="004A1EA1"/>
    <w:rsid w:val="004A1FD9"/>
    <w:rsid w:val="004A2224"/>
    <w:rsid w:val="004A22DE"/>
    <w:rsid w:val="004A2D26"/>
    <w:rsid w:val="004A3903"/>
    <w:rsid w:val="004A391D"/>
    <w:rsid w:val="004A3B07"/>
    <w:rsid w:val="004A4134"/>
    <w:rsid w:val="004A415F"/>
    <w:rsid w:val="004A4415"/>
    <w:rsid w:val="004A4C03"/>
    <w:rsid w:val="004A4C49"/>
    <w:rsid w:val="004A4D19"/>
    <w:rsid w:val="004A4D74"/>
    <w:rsid w:val="004A51FD"/>
    <w:rsid w:val="004A5275"/>
    <w:rsid w:val="004A5412"/>
    <w:rsid w:val="004A5B0A"/>
    <w:rsid w:val="004A5E49"/>
    <w:rsid w:val="004A5EF2"/>
    <w:rsid w:val="004A6503"/>
    <w:rsid w:val="004A67D8"/>
    <w:rsid w:val="004A694F"/>
    <w:rsid w:val="004A6A3F"/>
    <w:rsid w:val="004A72A9"/>
    <w:rsid w:val="004A75D9"/>
    <w:rsid w:val="004A7681"/>
    <w:rsid w:val="004A784A"/>
    <w:rsid w:val="004A7ABA"/>
    <w:rsid w:val="004A7DD6"/>
    <w:rsid w:val="004A7F4E"/>
    <w:rsid w:val="004B001A"/>
    <w:rsid w:val="004B0233"/>
    <w:rsid w:val="004B06D3"/>
    <w:rsid w:val="004B0983"/>
    <w:rsid w:val="004B09C1"/>
    <w:rsid w:val="004B0A07"/>
    <w:rsid w:val="004B0F3E"/>
    <w:rsid w:val="004B0F8D"/>
    <w:rsid w:val="004B137D"/>
    <w:rsid w:val="004B164A"/>
    <w:rsid w:val="004B1914"/>
    <w:rsid w:val="004B21CB"/>
    <w:rsid w:val="004B24B8"/>
    <w:rsid w:val="004B26D9"/>
    <w:rsid w:val="004B29E5"/>
    <w:rsid w:val="004B2A96"/>
    <w:rsid w:val="004B2D77"/>
    <w:rsid w:val="004B2D8D"/>
    <w:rsid w:val="004B2FF2"/>
    <w:rsid w:val="004B3217"/>
    <w:rsid w:val="004B3409"/>
    <w:rsid w:val="004B379B"/>
    <w:rsid w:val="004B37C0"/>
    <w:rsid w:val="004B37C1"/>
    <w:rsid w:val="004B38E1"/>
    <w:rsid w:val="004B3E19"/>
    <w:rsid w:val="004B47E3"/>
    <w:rsid w:val="004B482E"/>
    <w:rsid w:val="004B48F1"/>
    <w:rsid w:val="004B4948"/>
    <w:rsid w:val="004B4BC2"/>
    <w:rsid w:val="004B4F0E"/>
    <w:rsid w:val="004B5023"/>
    <w:rsid w:val="004B51D2"/>
    <w:rsid w:val="004B52B0"/>
    <w:rsid w:val="004B5B54"/>
    <w:rsid w:val="004B5B9D"/>
    <w:rsid w:val="004B5D96"/>
    <w:rsid w:val="004B5EA7"/>
    <w:rsid w:val="004B616D"/>
    <w:rsid w:val="004B620F"/>
    <w:rsid w:val="004B626D"/>
    <w:rsid w:val="004B62CD"/>
    <w:rsid w:val="004B66B3"/>
    <w:rsid w:val="004B690E"/>
    <w:rsid w:val="004B6E4A"/>
    <w:rsid w:val="004B6F1B"/>
    <w:rsid w:val="004B71A4"/>
    <w:rsid w:val="004B744F"/>
    <w:rsid w:val="004B7469"/>
    <w:rsid w:val="004B7697"/>
    <w:rsid w:val="004B7A29"/>
    <w:rsid w:val="004B7B2B"/>
    <w:rsid w:val="004B7B31"/>
    <w:rsid w:val="004B7DC4"/>
    <w:rsid w:val="004C0112"/>
    <w:rsid w:val="004C0213"/>
    <w:rsid w:val="004C05AF"/>
    <w:rsid w:val="004C10FD"/>
    <w:rsid w:val="004C1236"/>
    <w:rsid w:val="004C13CE"/>
    <w:rsid w:val="004C16EE"/>
    <w:rsid w:val="004C1B1C"/>
    <w:rsid w:val="004C1BBD"/>
    <w:rsid w:val="004C1BD2"/>
    <w:rsid w:val="004C1FC8"/>
    <w:rsid w:val="004C1FE5"/>
    <w:rsid w:val="004C1FE6"/>
    <w:rsid w:val="004C2158"/>
    <w:rsid w:val="004C2420"/>
    <w:rsid w:val="004C24E6"/>
    <w:rsid w:val="004C257C"/>
    <w:rsid w:val="004C272B"/>
    <w:rsid w:val="004C2CA0"/>
    <w:rsid w:val="004C2D61"/>
    <w:rsid w:val="004C2D8C"/>
    <w:rsid w:val="004C2DF1"/>
    <w:rsid w:val="004C2FBA"/>
    <w:rsid w:val="004C3276"/>
    <w:rsid w:val="004C3443"/>
    <w:rsid w:val="004C36AF"/>
    <w:rsid w:val="004C3B40"/>
    <w:rsid w:val="004C3BBE"/>
    <w:rsid w:val="004C3CC5"/>
    <w:rsid w:val="004C3DD3"/>
    <w:rsid w:val="004C3F8F"/>
    <w:rsid w:val="004C41A6"/>
    <w:rsid w:val="004C4209"/>
    <w:rsid w:val="004C4413"/>
    <w:rsid w:val="004C4627"/>
    <w:rsid w:val="004C4710"/>
    <w:rsid w:val="004C4DBC"/>
    <w:rsid w:val="004C5616"/>
    <w:rsid w:val="004C586B"/>
    <w:rsid w:val="004C58E3"/>
    <w:rsid w:val="004C5A7A"/>
    <w:rsid w:val="004C5C77"/>
    <w:rsid w:val="004C5D6F"/>
    <w:rsid w:val="004C622D"/>
    <w:rsid w:val="004C63CB"/>
    <w:rsid w:val="004C6451"/>
    <w:rsid w:val="004C6517"/>
    <w:rsid w:val="004C656E"/>
    <w:rsid w:val="004C6A48"/>
    <w:rsid w:val="004C6CF8"/>
    <w:rsid w:val="004C75CD"/>
    <w:rsid w:val="004C7CE4"/>
    <w:rsid w:val="004D0128"/>
    <w:rsid w:val="004D03EC"/>
    <w:rsid w:val="004D05F5"/>
    <w:rsid w:val="004D0607"/>
    <w:rsid w:val="004D0690"/>
    <w:rsid w:val="004D09B0"/>
    <w:rsid w:val="004D0A64"/>
    <w:rsid w:val="004D0EDB"/>
    <w:rsid w:val="004D0F2C"/>
    <w:rsid w:val="004D1314"/>
    <w:rsid w:val="004D13EE"/>
    <w:rsid w:val="004D15E0"/>
    <w:rsid w:val="004D17E4"/>
    <w:rsid w:val="004D17FB"/>
    <w:rsid w:val="004D1911"/>
    <w:rsid w:val="004D1B32"/>
    <w:rsid w:val="004D1DBA"/>
    <w:rsid w:val="004D1E52"/>
    <w:rsid w:val="004D20DF"/>
    <w:rsid w:val="004D2EB4"/>
    <w:rsid w:val="004D317E"/>
    <w:rsid w:val="004D32E0"/>
    <w:rsid w:val="004D339E"/>
    <w:rsid w:val="004D3481"/>
    <w:rsid w:val="004D370A"/>
    <w:rsid w:val="004D371E"/>
    <w:rsid w:val="004D385E"/>
    <w:rsid w:val="004D38CA"/>
    <w:rsid w:val="004D3F7D"/>
    <w:rsid w:val="004D4226"/>
    <w:rsid w:val="004D4233"/>
    <w:rsid w:val="004D45EA"/>
    <w:rsid w:val="004D46F8"/>
    <w:rsid w:val="004D4AC1"/>
    <w:rsid w:val="004D4EFC"/>
    <w:rsid w:val="004D4FE3"/>
    <w:rsid w:val="004D5015"/>
    <w:rsid w:val="004D56F1"/>
    <w:rsid w:val="004D589E"/>
    <w:rsid w:val="004D5B09"/>
    <w:rsid w:val="004D5EAE"/>
    <w:rsid w:val="004D6012"/>
    <w:rsid w:val="004D62E7"/>
    <w:rsid w:val="004D647D"/>
    <w:rsid w:val="004D6598"/>
    <w:rsid w:val="004D66B7"/>
    <w:rsid w:val="004D6A03"/>
    <w:rsid w:val="004D72AB"/>
    <w:rsid w:val="004D7311"/>
    <w:rsid w:val="004D739E"/>
    <w:rsid w:val="004D74C5"/>
    <w:rsid w:val="004D7C9F"/>
    <w:rsid w:val="004D7CE4"/>
    <w:rsid w:val="004E0215"/>
    <w:rsid w:val="004E043B"/>
    <w:rsid w:val="004E045E"/>
    <w:rsid w:val="004E08B6"/>
    <w:rsid w:val="004E0D71"/>
    <w:rsid w:val="004E12E8"/>
    <w:rsid w:val="004E142C"/>
    <w:rsid w:val="004E15C6"/>
    <w:rsid w:val="004E1D7A"/>
    <w:rsid w:val="004E1DD0"/>
    <w:rsid w:val="004E20AE"/>
    <w:rsid w:val="004E21E8"/>
    <w:rsid w:val="004E2248"/>
    <w:rsid w:val="004E22E1"/>
    <w:rsid w:val="004E259A"/>
    <w:rsid w:val="004E2914"/>
    <w:rsid w:val="004E2939"/>
    <w:rsid w:val="004E2BD4"/>
    <w:rsid w:val="004E2C0A"/>
    <w:rsid w:val="004E2C8F"/>
    <w:rsid w:val="004E2DDB"/>
    <w:rsid w:val="004E2EF9"/>
    <w:rsid w:val="004E2FD8"/>
    <w:rsid w:val="004E328C"/>
    <w:rsid w:val="004E391A"/>
    <w:rsid w:val="004E3C47"/>
    <w:rsid w:val="004E3E7E"/>
    <w:rsid w:val="004E3E82"/>
    <w:rsid w:val="004E4195"/>
    <w:rsid w:val="004E41DD"/>
    <w:rsid w:val="004E42D5"/>
    <w:rsid w:val="004E4355"/>
    <w:rsid w:val="004E4362"/>
    <w:rsid w:val="004E45DB"/>
    <w:rsid w:val="004E474A"/>
    <w:rsid w:val="004E485E"/>
    <w:rsid w:val="004E49D5"/>
    <w:rsid w:val="004E5310"/>
    <w:rsid w:val="004E536C"/>
    <w:rsid w:val="004E5565"/>
    <w:rsid w:val="004E5669"/>
    <w:rsid w:val="004E5AE6"/>
    <w:rsid w:val="004E5C09"/>
    <w:rsid w:val="004E5D2F"/>
    <w:rsid w:val="004E6100"/>
    <w:rsid w:val="004E6172"/>
    <w:rsid w:val="004E63B5"/>
    <w:rsid w:val="004E63D8"/>
    <w:rsid w:val="004E69C2"/>
    <w:rsid w:val="004E7208"/>
    <w:rsid w:val="004E729E"/>
    <w:rsid w:val="004E75AE"/>
    <w:rsid w:val="004E7B31"/>
    <w:rsid w:val="004E7B43"/>
    <w:rsid w:val="004E7BAE"/>
    <w:rsid w:val="004E7BE5"/>
    <w:rsid w:val="004E7CB1"/>
    <w:rsid w:val="004F00F7"/>
    <w:rsid w:val="004F00FB"/>
    <w:rsid w:val="004F0356"/>
    <w:rsid w:val="004F03EC"/>
    <w:rsid w:val="004F055C"/>
    <w:rsid w:val="004F0747"/>
    <w:rsid w:val="004F088F"/>
    <w:rsid w:val="004F0CC6"/>
    <w:rsid w:val="004F0EE3"/>
    <w:rsid w:val="004F160C"/>
    <w:rsid w:val="004F164C"/>
    <w:rsid w:val="004F1A3A"/>
    <w:rsid w:val="004F1BCA"/>
    <w:rsid w:val="004F20FA"/>
    <w:rsid w:val="004F2143"/>
    <w:rsid w:val="004F27A6"/>
    <w:rsid w:val="004F2823"/>
    <w:rsid w:val="004F2989"/>
    <w:rsid w:val="004F2CC8"/>
    <w:rsid w:val="004F2E07"/>
    <w:rsid w:val="004F3107"/>
    <w:rsid w:val="004F3350"/>
    <w:rsid w:val="004F37D7"/>
    <w:rsid w:val="004F38BA"/>
    <w:rsid w:val="004F3B4A"/>
    <w:rsid w:val="004F3D7A"/>
    <w:rsid w:val="004F4304"/>
    <w:rsid w:val="004F470F"/>
    <w:rsid w:val="004F49F7"/>
    <w:rsid w:val="004F4A44"/>
    <w:rsid w:val="004F4A61"/>
    <w:rsid w:val="004F4DE1"/>
    <w:rsid w:val="004F4F96"/>
    <w:rsid w:val="004F507F"/>
    <w:rsid w:val="004F536C"/>
    <w:rsid w:val="004F60F4"/>
    <w:rsid w:val="004F61C0"/>
    <w:rsid w:val="004F61F7"/>
    <w:rsid w:val="004F6331"/>
    <w:rsid w:val="004F66BE"/>
    <w:rsid w:val="004F66E8"/>
    <w:rsid w:val="004F6A9D"/>
    <w:rsid w:val="004F6E14"/>
    <w:rsid w:val="004F7325"/>
    <w:rsid w:val="004F7327"/>
    <w:rsid w:val="004F7348"/>
    <w:rsid w:val="004F7385"/>
    <w:rsid w:val="004F75AA"/>
    <w:rsid w:val="004F7708"/>
    <w:rsid w:val="004F7714"/>
    <w:rsid w:val="004F7C0C"/>
    <w:rsid w:val="004F7D85"/>
    <w:rsid w:val="004F7DA8"/>
    <w:rsid w:val="004F7EC7"/>
    <w:rsid w:val="004F7FEE"/>
    <w:rsid w:val="00500088"/>
    <w:rsid w:val="0050012D"/>
    <w:rsid w:val="0050017D"/>
    <w:rsid w:val="005001F2"/>
    <w:rsid w:val="005002A0"/>
    <w:rsid w:val="00500336"/>
    <w:rsid w:val="0050060F"/>
    <w:rsid w:val="00500973"/>
    <w:rsid w:val="00500A52"/>
    <w:rsid w:val="00500BD6"/>
    <w:rsid w:val="00500C91"/>
    <w:rsid w:val="00500EA3"/>
    <w:rsid w:val="0050104A"/>
    <w:rsid w:val="005013BA"/>
    <w:rsid w:val="0050148D"/>
    <w:rsid w:val="005014F5"/>
    <w:rsid w:val="005016CD"/>
    <w:rsid w:val="00501A8E"/>
    <w:rsid w:val="00501C2C"/>
    <w:rsid w:val="00501CF2"/>
    <w:rsid w:val="00501ED3"/>
    <w:rsid w:val="00501EFA"/>
    <w:rsid w:val="005021BA"/>
    <w:rsid w:val="005024C6"/>
    <w:rsid w:val="0050365F"/>
    <w:rsid w:val="00503BC1"/>
    <w:rsid w:val="00503C79"/>
    <w:rsid w:val="00503DAC"/>
    <w:rsid w:val="00503F98"/>
    <w:rsid w:val="00503FC8"/>
    <w:rsid w:val="005040D1"/>
    <w:rsid w:val="005042DB"/>
    <w:rsid w:val="0050453D"/>
    <w:rsid w:val="00504717"/>
    <w:rsid w:val="00504A24"/>
    <w:rsid w:val="00504A98"/>
    <w:rsid w:val="00504F84"/>
    <w:rsid w:val="005052A1"/>
    <w:rsid w:val="00505549"/>
    <w:rsid w:val="0050561F"/>
    <w:rsid w:val="00505940"/>
    <w:rsid w:val="0050632B"/>
    <w:rsid w:val="0050638A"/>
    <w:rsid w:val="005063F3"/>
    <w:rsid w:val="005064AE"/>
    <w:rsid w:val="00506770"/>
    <w:rsid w:val="00506A80"/>
    <w:rsid w:val="00506A8B"/>
    <w:rsid w:val="00506C2F"/>
    <w:rsid w:val="00506DD5"/>
    <w:rsid w:val="00506E73"/>
    <w:rsid w:val="00506EF2"/>
    <w:rsid w:val="0050730D"/>
    <w:rsid w:val="00507747"/>
    <w:rsid w:val="005077D9"/>
    <w:rsid w:val="00507DD0"/>
    <w:rsid w:val="005102DE"/>
    <w:rsid w:val="0051035A"/>
    <w:rsid w:val="00510636"/>
    <w:rsid w:val="005106E9"/>
    <w:rsid w:val="00510752"/>
    <w:rsid w:val="0051087F"/>
    <w:rsid w:val="005108CB"/>
    <w:rsid w:val="0051093D"/>
    <w:rsid w:val="00510959"/>
    <w:rsid w:val="00510BE1"/>
    <w:rsid w:val="00511349"/>
    <w:rsid w:val="005114CB"/>
    <w:rsid w:val="0051180A"/>
    <w:rsid w:val="00511BA8"/>
    <w:rsid w:val="00511C5D"/>
    <w:rsid w:val="00511D34"/>
    <w:rsid w:val="00511E8C"/>
    <w:rsid w:val="00511EE6"/>
    <w:rsid w:val="0051219D"/>
    <w:rsid w:val="005129F6"/>
    <w:rsid w:val="00512B1B"/>
    <w:rsid w:val="00512B48"/>
    <w:rsid w:val="00513711"/>
    <w:rsid w:val="00513C8E"/>
    <w:rsid w:val="00514425"/>
    <w:rsid w:val="00514505"/>
    <w:rsid w:val="00514C37"/>
    <w:rsid w:val="00514E4A"/>
    <w:rsid w:val="00514FD1"/>
    <w:rsid w:val="00515672"/>
    <w:rsid w:val="005158CD"/>
    <w:rsid w:val="00515AF5"/>
    <w:rsid w:val="00515C51"/>
    <w:rsid w:val="00515F6A"/>
    <w:rsid w:val="00516213"/>
    <w:rsid w:val="0051626D"/>
    <w:rsid w:val="005164B3"/>
    <w:rsid w:val="00516530"/>
    <w:rsid w:val="00516C6F"/>
    <w:rsid w:val="00516CDF"/>
    <w:rsid w:val="0051716E"/>
    <w:rsid w:val="0051721F"/>
    <w:rsid w:val="005173F1"/>
    <w:rsid w:val="005177AF"/>
    <w:rsid w:val="005178AC"/>
    <w:rsid w:val="005178AE"/>
    <w:rsid w:val="00517AC9"/>
    <w:rsid w:val="00517CCC"/>
    <w:rsid w:val="00517CD7"/>
    <w:rsid w:val="00517CD9"/>
    <w:rsid w:val="00520249"/>
    <w:rsid w:val="005203F1"/>
    <w:rsid w:val="005203FC"/>
    <w:rsid w:val="00520A28"/>
    <w:rsid w:val="00521097"/>
    <w:rsid w:val="0052109A"/>
    <w:rsid w:val="005211CC"/>
    <w:rsid w:val="0052136C"/>
    <w:rsid w:val="005217D3"/>
    <w:rsid w:val="00521903"/>
    <w:rsid w:val="00521D1B"/>
    <w:rsid w:val="00521D43"/>
    <w:rsid w:val="00521D99"/>
    <w:rsid w:val="00521E19"/>
    <w:rsid w:val="005221F9"/>
    <w:rsid w:val="00522220"/>
    <w:rsid w:val="00522406"/>
    <w:rsid w:val="00522C3A"/>
    <w:rsid w:val="00522FEE"/>
    <w:rsid w:val="0052315A"/>
    <w:rsid w:val="005231BE"/>
    <w:rsid w:val="0052349E"/>
    <w:rsid w:val="0052352F"/>
    <w:rsid w:val="00523804"/>
    <w:rsid w:val="00524428"/>
    <w:rsid w:val="005244B1"/>
    <w:rsid w:val="005244B7"/>
    <w:rsid w:val="00524867"/>
    <w:rsid w:val="005249B3"/>
    <w:rsid w:val="00524E28"/>
    <w:rsid w:val="005252F9"/>
    <w:rsid w:val="00525381"/>
    <w:rsid w:val="005255DE"/>
    <w:rsid w:val="00525729"/>
    <w:rsid w:val="005257C6"/>
    <w:rsid w:val="0052620A"/>
    <w:rsid w:val="005262C0"/>
    <w:rsid w:val="00526494"/>
    <w:rsid w:val="0052670E"/>
    <w:rsid w:val="00526A74"/>
    <w:rsid w:val="00526C16"/>
    <w:rsid w:val="00526DC3"/>
    <w:rsid w:val="0052739D"/>
    <w:rsid w:val="005273E0"/>
    <w:rsid w:val="005274C9"/>
    <w:rsid w:val="005274E4"/>
    <w:rsid w:val="00527690"/>
    <w:rsid w:val="005278A7"/>
    <w:rsid w:val="005279CF"/>
    <w:rsid w:val="00527BAD"/>
    <w:rsid w:val="00527F04"/>
    <w:rsid w:val="00527FCE"/>
    <w:rsid w:val="00530365"/>
    <w:rsid w:val="0053059E"/>
    <w:rsid w:val="0053061F"/>
    <w:rsid w:val="00530B17"/>
    <w:rsid w:val="00530EB8"/>
    <w:rsid w:val="00530F0B"/>
    <w:rsid w:val="0053107F"/>
    <w:rsid w:val="00531093"/>
    <w:rsid w:val="00531485"/>
    <w:rsid w:val="005314FA"/>
    <w:rsid w:val="0053155D"/>
    <w:rsid w:val="00531646"/>
    <w:rsid w:val="00531809"/>
    <w:rsid w:val="00531913"/>
    <w:rsid w:val="00531A00"/>
    <w:rsid w:val="00531A52"/>
    <w:rsid w:val="00531A78"/>
    <w:rsid w:val="00532416"/>
    <w:rsid w:val="005324B9"/>
    <w:rsid w:val="00532533"/>
    <w:rsid w:val="00532625"/>
    <w:rsid w:val="0053276E"/>
    <w:rsid w:val="00532C37"/>
    <w:rsid w:val="00532E12"/>
    <w:rsid w:val="00532E38"/>
    <w:rsid w:val="00532F14"/>
    <w:rsid w:val="005335E1"/>
    <w:rsid w:val="00533C25"/>
    <w:rsid w:val="00533E29"/>
    <w:rsid w:val="00534054"/>
    <w:rsid w:val="005345F8"/>
    <w:rsid w:val="00534B76"/>
    <w:rsid w:val="0053555E"/>
    <w:rsid w:val="005355A7"/>
    <w:rsid w:val="0053566F"/>
    <w:rsid w:val="0053571F"/>
    <w:rsid w:val="00535888"/>
    <w:rsid w:val="005358B2"/>
    <w:rsid w:val="00535CCD"/>
    <w:rsid w:val="00535F9D"/>
    <w:rsid w:val="00536657"/>
    <w:rsid w:val="005369CB"/>
    <w:rsid w:val="00536D9C"/>
    <w:rsid w:val="005375FC"/>
    <w:rsid w:val="00537841"/>
    <w:rsid w:val="0053797A"/>
    <w:rsid w:val="00537B38"/>
    <w:rsid w:val="00537CCC"/>
    <w:rsid w:val="00537D4B"/>
    <w:rsid w:val="00537DA5"/>
    <w:rsid w:val="0054011E"/>
    <w:rsid w:val="0054021D"/>
    <w:rsid w:val="00540320"/>
    <w:rsid w:val="005404CD"/>
    <w:rsid w:val="00540607"/>
    <w:rsid w:val="0054097D"/>
    <w:rsid w:val="005409CC"/>
    <w:rsid w:val="00540D13"/>
    <w:rsid w:val="00540D21"/>
    <w:rsid w:val="00541278"/>
    <w:rsid w:val="00541801"/>
    <w:rsid w:val="00541955"/>
    <w:rsid w:val="00541A84"/>
    <w:rsid w:val="00541C97"/>
    <w:rsid w:val="00541F42"/>
    <w:rsid w:val="00542209"/>
    <w:rsid w:val="00542725"/>
    <w:rsid w:val="00542759"/>
    <w:rsid w:val="0054277A"/>
    <w:rsid w:val="00542807"/>
    <w:rsid w:val="00542E27"/>
    <w:rsid w:val="00542FCF"/>
    <w:rsid w:val="00543016"/>
    <w:rsid w:val="005432C7"/>
    <w:rsid w:val="005433C7"/>
    <w:rsid w:val="0054359E"/>
    <w:rsid w:val="005435A0"/>
    <w:rsid w:val="005436DE"/>
    <w:rsid w:val="0054376E"/>
    <w:rsid w:val="0054380A"/>
    <w:rsid w:val="00543B44"/>
    <w:rsid w:val="00543BC4"/>
    <w:rsid w:val="00544707"/>
    <w:rsid w:val="005449CF"/>
    <w:rsid w:val="00544BCC"/>
    <w:rsid w:val="00544C68"/>
    <w:rsid w:val="00544DB1"/>
    <w:rsid w:val="0054517C"/>
    <w:rsid w:val="005456C2"/>
    <w:rsid w:val="0054585C"/>
    <w:rsid w:val="00545967"/>
    <w:rsid w:val="0054598B"/>
    <w:rsid w:val="00545D13"/>
    <w:rsid w:val="005460C5"/>
    <w:rsid w:val="0054620F"/>
    <w:rsid w:val="00546321"/>
    <w:rsid w:val="0054646E"/>
    <w:rsid w:val="005464D2"/>
    <w:rsid w:val="00546522"/>
    <w:rsid w:val="0054680B"/>
    <w:rsid w:val="00546C82"/>
    <w:rsid w:val="00546F9D"/>
    <w:rsid w:val="005470B8"/>
    <w:rsid w:val="005474DF"/>
    <w:rsid w:val="005478A8"/>
    <w:rsid w:val="00547987"/>
    <w:rsid w:val="00547CE6"/>
    <w:rsid w:val="00550083"/>
    <w:rsid w:val="00550216"/>
    <w:rsid w:val="005502B0"/>
    <w:rsid w:val="00550ABD"/>
    <w:rsid w:val="00550C2E"/>
    <w:rsid w:val="00551288"/>
    <w:rsid w:val="005513E5"/>
    <w:rsid w:val="0055209D"/>
    <w:rsid w:val="00552439"/>
    <w:rsid w:val="0055261A"/>
    <w:rsid w:val="00552667"/>
    <w:rsid w:val="00552734"/>
    <w:rsid w:val="00552B20"/>
    <w:rsid w:val="00552C4F"/>
    <w:rsid w:val="00552CD6"/>
    <w:rsid w:val="00552CDB"/>
    <w:rsid w:val="00552EF6"/>
    <w:rsid w:val="00552F5E"/>
    <w:rsid w:val="00552FEF"/>
    <w:rsid w:val="005533CF"/>
    <w:rsid w:val="005534C1"/>
    <w:rsid w:val="00553652"/>
    <w:rsid w:val="005537AB"/>
    <w:rsid w:val="005537BD"/>
    <w:rsid w:val="005538A4"/>
    <w:rsid w:val="00553D11"/>
    <w:rsid w:val="00553DE0"/>
    <w:rsid w:val="00553FD6"/>
    <w:rsid w:val="0055450D"/>
    <w:rsid w:val="005549AB"/>
    <w:rsid w:val="00554CE3"/>
    <w:rsid w:val="00554D2B"/>
    <w:rsid w:val="00555138"/>
    <w:rsid w:val="00555596"/>
    <w:rsid w:val="00555B9B"/>
    <w:rsid w:val="00555F8C"/>
    <w:rsid w:val="005560C9"/>
    <w:rsid w:val="005560EE"/>
    <w:rsid w:val="0055615E"/>
    <w:rsid w:val="0055622E"/>
    <w:rsid w:val="005564F6"/>
    <w:rsid w:val="0055694B"/>
    <w:rsid w:val="00556A8C"/>
    <w:rsid w:val="00556C73"/>
    <w:rsid w:val="00556C93"/>
    <w:rsid w:val="00556E7E"/>
    <w:rsid w:val="00556EBC"/>
    <w:rsid w:val="00557353"/>
    <w:rsid w:val="005574D3"/>
    <w:rsid w:val="00557857"/>
    <w:rsid w:val="005579AF"/>
    <w:rsid w:val="00557BC5"/>
    <w:rsid w:val="0056013F"/>
    <w:rsid w:val="0056043D"/>
    <w:rsid w:val="005607F3"/>
    <w:rsid w:val="00560920"/>
    <w:rsid w:val="00560B21"/>
    <w:rsid w:val="005615A7"/>
    <w:rsid w:val="00561853"/>
    <w:rsid w:val="00561E18"/>
    <w:rsid w:val="00561EB1"/>
    <w:rsid w:val="005620A0"/>
    <w:rsid w:val="005620C8"/>
    <w:rsid w:val="00562130"/>
    <w:rsid w:val="00562298"/>
    <w:rsid w:val="005628ED"/>
    <w:rsid w:val="00562987"/>
    <w:rsid w:val="00562AB8"/>
    <w:rsid w:val="00562BD2"/>
    <w:rsid w:val="00562C05"/>
    <w:rsid w:val="00562DAB"/>
    <w:rsid w:val="00562DF5"/>
    <w:rsid w:val="005631EA"/>
    <w:rsid w:val="005632D6"/>
    <w:rsid w:val="00563321"/>
    <w:rsid w:val="0056338E"/>
    <w:rsid w:val="00563703"/>
    <w:rsid w:val="00563877"/>
    <w:rsid w:val="00563BDE"/>
    <w:rsid w:val="00563E8B"/>
    <w:rsid w:val="00563EAE"/>
    <w:rsid w:val="005640CB"/>
    <w:rsid w:val="00564109"/>
    <w:rsid w:val="00564144"/>
    <w:rsid w:val="00564146"/>
    <w:rsid w:val="00564284"/>
    <w:rsid w:val="00564490"/>
    <w:rsid w:val="005644F9"/>
    <w:rsid w:val="00564568"/>
    <w:rsid w:val="00564B03"/>
    <w:rsid w:val="00564D31"/>
    <w:rsid w:val="00564D86"/>
    <w:rsid w:val="00564EEF"/>
    <w:rsid w:val="00564EF8"/>
    <w:rsid w:val="00564F31"/>
    <w:rsid w:val="00565334"/>
    <w:rsid w:val="00565C10"/>
    <w:rsid w:val="00565D90"/>
    <w:rsid w:val="00565E3C"/>
    <w:rsid w:val="00566388"/>
    <w:rsid w:val="00566896"/>
    <w:rsid w:val="00566A94"/>
    <w:rsid w:val="00566DA1"/>
    <w:rsid w:val="00566DE2"/>
    <w:rsid w:val="005674BB"/>
    <w:rsid w:val="00567559"/>
    <w:rsid w:val="005676A1"/>
    <w:rsid w:val="0056783D"/>
    <w:rsid w:val="00567851"/>
    <w:rsid w:val="00567878"/>
    <w:rsid w:val="00567889"/>
    <w:rsid w:val="00567906"/>
    <w:rsid w:val="0056798C"/>
    <w:rsid w:val="00567C07"/>
    <w:rsid w:val="00567ECE"/>
    <w:rsid w:val="00567F53"/>
    <w:rsid w:val="00570A8F"/>
    <w:rsid w:val="00570E4C"/>
    <w:rsid w:val="005713CC"/>
    <w:rsid w:val="005716DF"/>
    <w:rsid w:val="0057196B"/>
    <w:rsid w:val="0057198B"/>
    <w:rsid w:val="00571E79"/>
    <w:rsid w:val="00572088"/>
    <w:rsid w:val="00572315"/>
    <w:rsid w:val="005724BA"/>
    <w:rsid w:val="005725DF"/>
    <w:rsid w:val="00572E00"/>
    <w:rsid w:val="00572E18"/>
    <w:rsid w:val="00573080"/>
    <w:rsid w:val="00573482"/>
    <w:rsid w:val="005736FD"/>
    <w:rsid w:val="00573850"/>
    <w:rsid w:val="00573B60"/>
    <w:rsid w:val="0057409E"/>
    <w:rsid w:val="00574101"/>
    <w:rsid w:val="005742D6"/>
    <w:rsid w:val="005745D0"/>
    <w:rsid w:val="005745EF"/>
    <w:rsid w:val="00574755"/>
    <w:rsid w:val="00574AE9"/>
    <w:rsid w:val="00574BE3"/>
    <w:rsid w:val="00574C70"/>
    <w:rsid w:val="00575018"/>
    <w:rsid w:val="00575778"/>
    <w:rsid w:val="00575907"/>
    <w:rsid w:val="00575B73"/>
    <w:rsid w:val="00575C53"/>
    <w:rsid w:val="00575DC6"/>
    <w:rsid w:val="00575FCA"/>
    <w:rsid w:val="005764D2"/>
    <w:rsid w:val="00576810"/>
    <w:rsid w:val="00576C28"/>
    <w:rsid w:val="00576C39"/>
    <w:rsid w:val="00576CDC"/>
    <w:rsid w:val="00576E92"/>
    <w:rsid w:val="00576F1F"/>
    <w:rsid w:val="0057734A"/>
    <w:rsid w:val="005773B4"/>
    <w:rsid w:val="005777AF"/>
    <w:rsid w:val="00577A64"/>
    <w:rsid w:val="00577C02"/>
    <w:rsid w:val="00577FDA"/>
    <w:rsid w:val="005801E9"/>
    <w:rsid w:val="005804A3"/>
    <w:rsid w:val="0058061D"/>
    <w:rsid w:val="00580721"/>
    <w:rsid w:val="0058078E"/>
    <w:rsid w:val="00580933"/>
    <w:rsid w:val="00580F1A"/>
    <w:rsid w:val="00581138"/>
    <w:rsid w:val="00581258"/>
    <w:rsid w:val="00581548"/>
    <w:rsid w:val="00581673"/>
    <w:rsid w:val="00581717"/>
    <w:rsid w:val="00581ACC"/>
    <w:rsid w:val="00581B3A"/>
    <w:rsid w:val="00581DBD"/>
    <w:rsid w:val="00581EC6"/>
    <w:rsid w:val="00581F4B"/>
    <w:rsid w:val="00581FF9"/>
    <w:rsid w:val="00582083"/>
    <w:rsid w:val="00582182"/>
    <w:rsid w:val="00582192"/>
    <w:rsid w:val="00582463"/>
    <w:rsid w:val="0058247D"/>
    <w:rsid w:val="00582BE6"/>
    <w:rsid w:val="00582C48"/>
    <w:rsid w:val="00583141"/>
    <w:rsid w:val="0058314B"/>
    <w:rsid w:val="00583489"/>
    <w:rsid w:val="005836AF"/>
    <w:rsid w:val="00583A2F"/>
    <w:rsid w:val="00583C06"/>
    <w:rsid w:val="005846D2"/>
    <w:rsid w:val="005849DA"/>
    <w:rsid w:val="00584C8D"/>
    <w:rsid w:val="00584CC3"/>
    <w:rsid w:val="00584D64"/>
    <w:rsid w:val="00584DDB"/>
    <w:rsid w:val="005851FD"/>
    <w:rsid w:val="005854DD"/>
    <w:rsid w:val="00585599"/>
    <w:rsid w:val="00585793"/>
    <w:rsid w:val="00585A24"/>
    <w:rsid w:val="00585B8B"/>
    <w:rsid w:val="00585B8C"/>
    <w:rsid w:val="005860E1"/>
    <w:rsid w:val="00586231"/>
    <w:rsid w:val="00586396"/>
    <w:rsid w:val="00586772"/>
    <w:rsid w:val="00586B04"/>
    <w:rsid w:val="00586B2E"/>
    <w:rsid w:val="00586D83"/>
    <w:rsid w:val="00586DCB"/>
    <w:rsid w:val="00586F5C"/>
    <w:rsid w:val="00587109"/>
    <w:rsid w:val="00587C7D"/>
    <w:rsid w:val="0059071E"/>
    <w:rsid w:val="00590DE1"/>
    <w:rsid w:val="00590E50"/>
    <w:rsid w:val="00590F55"/>
    <w:rsid w:val="0059157F"/>
    <w:rsid w:val="00591811"/>
    <w:rsid w:val="005918D3"/>
    <w:rsid w:val="00591B9F"/>
    <w:rsid w:val="00591FB0"/>
    <w:rsid w:val="0059202E"/>
    <w:rsid w:val="0059264C"/>
    <w:rsid w:val="00592708"/>
    <w:rsid w:val="00592D52"/>
    <w:rsid w:val="00593317"/>
    <w:rsid w:val="005936DB"/>
    <w:rsid w:val="00593829"/>
    <w:rsid w:val="005939F1"/>
    <w:rsid w:val="00593B87"/>
    <w:rsid w:val="00593C63"/>
    <w:rsid w:val="00593FA6"/>
    <w:rsid w:val="0059460F"/>
    <w:rsid w:val="00594756"/>
    <w:rsid w:val="00594945"/>
    <w:rsid w:val="00594960"/>
    <w:rsid w:val="00594A0C"/>
    <w:rsid w:val="00594BB4"/>
    <w:rsid w:val="00594D9A"/>
    <w:rsid w:val="00595062"/>
    <w:rsid w:val="005950EB"/>
    <w:rsid w:val="00595828"/>
    <w:rsid w:val="00595E4D"/>
    <w:rsid w:val="00595ECE"/>
    <w:rsid w:val="00596183"/>
    <w:rsid w:val="005961BF"/>
    <w:rsid w:val="005961FC"/>
    <w:rsid w:val="0059629A"/>
    <w:rsid w:val="00596336"/>
    <w:rsid w:val="005963B7"/>
    <w:rsid w:val="00596531"/>
    <w:rsid w:val="00596867"/>
    <w:rsid w:val="00596F12"/>
    <w:rsid w:val="00597069"/>
    <w:rsid w:val="00597120"/>
    <w:rsid w:val="0059727C"/>
    <w:rsid w:val="0059736D"/>
    <w:rsid w:val="005973EF"/>
    <w:rsid w:val="00597409"/>
    <w:rsid w:val="00597454"/>
    <w:rsid w:val="0059763F"/>
    <w:rsid w:val="005978ED"/>
    <w:rsid w:val="00597DBE"/>
    <w:rsid w:val="00597EA4"/>
    <w:rsid w:val="00597FB9"/>
    <w:rsid w:val="005A0076"/>
    <w:rsid w:val="005A0239"/>
    <w:rsid w:val="005A0291"/>
    <w:rsid w:val="005A02CB"/>
    <w:rsid w:val="005A05C5"/>
    <w:rsid w:val="005A0A62"/>
    <w:rsid w:val="005A0B13"/>
    <w:rsid w:val="005A0C00"/>
    <w:rsid w:val="005A0C75"/>
    <w:rsid w:val="005A0DCD"/>
    <w:rsid w:val="005A0DD6"/>
    <w:rsid w:val="005A0DE3"/>
    <w:rsid w:val="005A0E75"/>
    <w:rsid w:val="005A0F46"/>
    <w:rsid w:val="005A0FAC"/>
    <w:rsid w:val="005A1073"/>
    <w:rsid w:val="005A1432"/>
    <w:rsid w:val="005A16AE"/>
    <w:rsid w:val="005A1A3E"/>
    <w:rsid w:val="005A1A90"/>
    <w:rsid w:val="005A1B73"/>
    <w:rsid w:val="005A1FA1"/>
    <w:rsid w:val="005A2596"/>
    <w:rsid w:val="005A25DC"/>
    <w:rsid w:val="005A26B0"/>
    <w:rsid w:val="005A26C8"/>
    <w:rsid w:val="005A27D1"/>
    <w:rsid w:val="005A29FF"/>
    <w:rsid w:val="005A2F2B"/>
    <w:rsid w:val="005A2FE6"/>
    <w:rsid w:val="005A31CF"/>
    <w:rsid w:val="005A3335"/>
    <w:rsid w:val="005A333F"/>
    <w:rsid w:val="005A37CA"/>
    <w:rsid w:val="005A37DA"/>
    <w:rsid w:val="005A383B"/>
    <w:rsid w:val="005A3C92"/>
    <w:rsid w:val="005A3CA7"/>
    <w:rsid w:val="005A3FB5"/>
    <w:rsid w:val="005A4065"/>
    <w:rsid w:val="005A462B"/>
    <w:rsid w:val="005A4647"/>
    <w:rsid w:val="005A47B4"/>
    <w:rsid w:val="005A4958"/>
    <w:rsid w:val="005A4CD7"/>
    <w:rsid w:val="005A4E63"/>
    <w:rsid w:val="005A4EDE"/>
    <w:rsid w:val="005A52B0"/>
    <w:rsid w:val="005A539A"/>
    <w:rsid w:val="005A54F5"/>
    <w:rsid w:val="005A59E7"/>
    <w:rsid w:val="005A5AAF"/>
    <w:rsid w:val="005A5F60"/>
    <w:rsid w:val="005A5FBF"/>
    <w:rsid w:val="005A60C6"/>
    <w:rsid w:val="005A63B0"/>
    <w:rsid w:val="005A63DE"/>
    <w:rsid w:val="005A6546"/>
    <w:rsid w:val="005A6896"/>
    <w:rsid w:val="005A6CA6"/>
    <w:rsid w:val="005A6E68"/>
    <w:rsid w:val="005A7300"/>
    <w:rsid w:val="005A7677"/>
    <w:rsid w:val="005A7C72"/>
    <w:rsid w:val="005A7CE1"/>
    <w:rsid w:val="005A7FCA"/>
    <w:rsid w:val="005B00DA"/>
    <w:rsid w:val="005B028C"/>
    <w:rsid w:val="005B02DC"/>
    <w:rsid w:val="005B0A5C"/>
    <w:rsid w:val="005B0F3D"/>
    <w:rsid w:val="005B11C9"/>
    <w:rsid w:val="005B177B"/>
    <w:rsid w:val="005B1888"/>
    <w:rsid w:val="005B1CB8"/>
    <w:rsid w:val="005B1D7C"/>
    <w:rsid w:val="005B1FCE"/>
    <w:rsid w:val="005B235A"/>
    <w:rsid w:val="005B2AA4"/>
    <w:rsid w:val="005B2AB8"/>
    <w:rsid w:val="005B2BC1"/>
    <w:rsid w:val="005B2C5A"/>
    <w:rsid w:val="005B31A9"/>
    <w:rsid w:val="005B3326"/>
    <w:rsid w:val="005B3B18"/>
    <w:rsid w:val="005B3E97"/>
    <w:rsid w:val="005B3FD5"/>
    <w:rsid w:val="005B3FF6"/>
    <w:rsid w:val="005B4105"/>
    <w:rsid w:val="005B41B3"/>
    <w:rsid w:val="005B4243"/>
    <w:rsid w:val="005B432F"/>
    <w:rsid w:val="005B4A37"/>
    <w:rsid w:val="005B4ACB"/>
    <w:rsid w:val="005B4E93"/>
    <w:rsid w:val="005B5427"/>
    <w:rsid w:val="005B5462"/>
    <w:rsid w:val="005B5D73"/>
    <w:rsid w:val="005B5E72"/>
    <w:rsid w:val="005B5FE2"/>
    <w:rsid w:val="005B6004"/>
    <w:rsid w:val="005B6135"/>
    <w:rsid w:val="005B613A"/>
    <w:rsid w:val="005B61BC"/>
    <w:rsid w:val="005B6406"/>
    <w:rsid w:val="005B65D4"/>
    <w:rsid w:val="005B6FE4"/>
    <w:rsid w:val="005B71EA"/>
    <w:rsid w:val="005B7627"/>
    <w:rsid w:val="005C0072"/>
    <w:rsid w:val="005C01C2"/>
    <w:rsid w:val="005C03ED"/>
    <w:rsid w:val="005C0563"/>
    <w:rsid w:val="005C0E61"/>
    <w:rsid w:val="005C0F45"/>
    <w:rsid w:val="005C0F60"/>
    <w:rsid w:val="005C10A5"/>
    <w:rsid w:val="005C11E8"/>
    <w:rsid w:val="005C1C9B"/>
    <w:rsid w:val="005C2135"/>
    <w:rsid w:val="005C21EE"/>
    <w:rsid w:val="005C2422"/>
    <w:rsid w:val="005C243C"/>
    <w:rsid w:val="005C25EB"/>
    <w:rsid w:val="005C2BC1"/>
    <w:rsid w:val="005C2FC3"/>
    <w:rsid w:val="005C3009"/>
    <w:rsid w:val="005C32C1"/>
    <w:rsid w:val="005C331F"/>
    <w:rsid w:val="005C36E3"/>
    <w:rsid w:val="005C39F5"/>
    <w:rsid w:val="005C41D9"/>
    <w:rsid w:val="005C45A8"/>
    <w:rsid w:val="005C4BDA"/>
    <w:rsid w:val="005C4EBF"/>
    <w:rsid w:val="005C4FBF"/>
    <w:rsid w:val="005C52FE"/>
    <w:rsid w:val="005C576B"/>
    <w:rsid w:val="005C57BE"/>
    <w:rsid w:val="005C5830"/>
    <w:rsid w:val="005C5F4B"/>
    <w:rsid w:val="005C5F96"/>
    <w:rsid w:val="005C6117"/>
    <w:rsid w:val="005C6412"/>
    <w:rsid w:val="005C6673"/>
    <w:rsid w:val="005C6747"/>
    <w:rsid w:val="005C6A2B"/>
    <w:rsid w:val="005C7012"/>
    <w:rsid w:val="005C714A"/>
    <w:rsid w:val="005C715D"/>
    <w:rsid w:val="005C7642"/>
    <w:rsid w:val="005C7BE0"/>
    <w:rsid w:val="005C7D62"/>
    <w:rsid w:val="005C7D81"/>
    <w:rsid w:val="005C7E7E"/>
    <w:rsid w:val="005D004D"/>
    <w:rsid w:val="005D0248"/>
    <w:rsid w:val="005D081D"/>
    <w:rsid w:val="005D0835"/>
    <w:rsid w:val="005D0875"/>
    <w:rsid w:val="005D0B50"/>
    <w:rsid w:val="005D0E4E"/>
    <w:rsid w:val="005D103F"/>
    <w:rsid w:val="005D123F"/>
    <w:rsid w:val="005D12DB"/>
    <w:rsid w:val="005D1387"/>
    <w:rsid w:val="005D14DC"/>
    <w:rsid w:val="005D19BC"/>
    <w:rsid w:val="005D1B7B"/>
    <w:rsid w:val="005D1D62"/>
    <w:rsid w:val="005D1D65"/>
    <w:rsid w:val="005D1D90"/>
    <w:rsid w:val="005D1DBB"/>
    <w:rsid w:val="005D1F28"/>
    <w:rsid w:val="005D2044"/>
    <w:rsid w:val="005D2416"/>
    <w:rsid w:val="005D25AA"/>
    <w:rsid w:val="005D25AE"/>
    <w:rsid w:val="005D2841"/>
    <w:rsid w:val="005D2C80"/>
    <w:rsid w:val="005D2F9D"/>
    <w:rsid w:val="005D33CC"/>
    <w:rsid w:val="005D37FE"/>
    <w:rsid w:val="005D3FCD"/>
    <w:rsid w:val="005D3FCF"/>
    <w:rsid w:val="005D4598"/>
    <w:rsid w:val="005D48BA"/>
    <w:rsid w:val="005D48FA"/>
    <w:rsid w:val="005D48FC"/>
    <w:rsid w:val="005D49F4"/>
    <w:rsid w:val="005D49F5"/>
    <w:rsid w:val="005D50AB"/>
    <w:rsid w:val="005D522E"/>
    <w:rsid w:val="005D523A"/>
    <w:rsid w:val="005D54F9"/>
    <w:rsid w:val="005D56C0"/>
    <w:rsid w:val="005D5CD4"/>
    <w:rsid w:val="005D5E0F"/>
    <w:rsid w:val="005D632B"/>
    <w:rsid w:val="005D64B6"/>
    <w:rsid w:val="005D6AB0"/>
    <w:rsid w:val="005D6F9D"/>
    <w:rsid w:val="005D712F"/>
    <w:rsid w:val="005D713E"/>
    <w:rsid w:val="005D7142"/>
    <w:rsid w:val="005D7261"/>
    <w:rsid w:val="005D7BEA"/>
    <w:rsid w:val="005D7C4B"/>
    <w:rsid w:val="005D7C77"/>
    <w:rsid w:val="005D7E0C"/>
    <w:rsid w:val="005E0129"/>
    <w:rsid w:val="005E0213"/>
    <w:rsid w:val="005E0315"/>
    <w:rsid w:val="005E0A15"/>
    <w:rsid w:val="005E0A40"/>
    <w:rsid w:val="005E0ADE"/>
    <w:rsid w:val="005E1687"/>
    <w:rsid w:val="005E17AB"/>
    <w:rsid w:val="005E17D6"/>
    <w:rsid w:val="005E18D7"/>
    <w:rsid w:val="005E19EC"/>
    <w:rsid w:val="005E1CC6"/>
    <w:rsid w:val="005E2106"/>
    <w:rsid w:val="005E2189"/>
    <w:rsid w:val="005E2565"/>
    <w:rsid w:val="005E25E4"/>
    <w:rsid w:val="005E27FA"/>
    <w:rsid w:val="005E289A"/>
    <w:rsid w:val="005E28A8"/>
    <w:rsid w:val="005E308C"/>
    <w:rsid w:val="005E3371"/>
    <w:rsid w:val="005E33FE"/>
    <w:rsid w:val="005E3777"/>
    <w:rsid w:val="005E380F"/>
    <w:rsid w:val="005E3EC3"/>
    <w:rsid w:val="005E3FA2"/>
    <w:rsid w:val="005E415B"/>
    <w:rsid w:val="005E4178"/>
    <w:rsid w:val="005E41F7"/>
    <w:rsid w:val="005E4200"/>
    <w:rsid w:val="005E4262"/>
    <w:rsid w:val="005E4397"/>
    <w:rsid w:val="005E4451"/>
    <w:rsid w:val="005E45E3"/>
    <w:rsid w:val="005E4652"/>
    <w:rsid w:val="005E4BCE"/>
    <w:rsid w:val="005E4CC9"/>
    <w:rsid w:val="005E4D2F"/>
    <w:rsid w:val="005E5754"/>
    <w:rsid w:val="005E57D6"/>
    <w:rsid w:val="005E5828"/>
    <w:rsid w:val="005E59F3"/>
    <w:rsid w:val="005E5BFA"/>
    <w:rsid w:val="005E625D"/>
    <w:rsid w:val="005E6428"/>
    <w:rsid w:val="005E6CC5"/>
    <w:rsid w:val="005E6EDE"/>
    <w:rsid w:val="005E7265"/>
    <w:rsid w:val="005E73FE"/>
    <w:rsid w:val="005E7541"/>
    <w:rsid w:val="005E755D"/>
    <w:rsid w:val="005E774A"/>
    <w:rsid w:val="005E7938"/>
    <w:rsid w:val="005E7978"/>
    <w:rsid w:val="005E7A99"/>
    <w:rsid w:val="005E7B5C"/>
    <w:rsid w:val="005E7F58"/>
    <w:rsid w:val="005F0224"/>
    <w:rsid w:val="005F035F"/>
    <w:rsid w:val="005F05E9"/>
    <w:rsid w:val="005F089F"/>
    <w:rsid w:val="005F08BC"/>
    <w:rsid w:val="005F0A84"/>
    <w:rsid w:val="005F11AE"/>
    <w:rsid w:val="005F1254"/>
    <w:rsid w:val="005F14DE"/>
    <w:rsid w:val="005F15A8"/>
    <w:rsid w:val="005F16C9"/>
    <w:rsid w:val="005F19AC"/>
    <w:rsid w:val="005F19C7"/>
    <w:rsid w:val="005F1C7E"/>
    <w:rsid w:val="005F1DCF"/>
    <w:rsid w:val="005F1F13"/>
    <w:rsid w:val="005F1F1C"/>
    <w:rsid w:val="005F1F34"/>
    <w:rsid w:val="005F2050"/>
    <w:rsid w:val="005F2140"/>
    <w:rsid w:val="005F22FB"/>
    <w:rsid w:val="005F268E"/>
    <w:rsid w:val="005F2871"/>
    <w:rsid w:val="005F2A74"/>
    <w:rsid w:val="005F2B9C"/>
    <w:rsid w:val="005F2F3A"/>
    <w:rsid w:val="005F323F"/>
    <w:rsid w:val="005F3246"/>
    <w:rsid w:val="005F3488"/>
    <w:rsid w:val="005F3CBC"/>
    <w:rsid w:val="005F4A93"/>
    <w:rsid w:val="005F4B97"/>
    <w:rsid w:val="005F5097"/>
    <w:rsid w:val="005F57BD"/>
    <w:rsid w:val="005F5B32"/>
    <w:rsid w:val="005F5D79"/>
    <w:rsid w:val="005F626E"/>
    <w:rsid w:val="005F652D"/>
    <w:rsid w:val="005F667C"/>
    <w:rsid w:val="005F6915"/>
    <w:rsid w:val="005F6B9D"/>
    <w:rsid w:val="005F6C56"/>
    <w:rsid w:val="005F6C9E"/>
    <w:rsid w:val="005F6F05"/>
    <w:rsid w:val="005F7061"/>
    <w:rsid w:val="005F7360"/>
    <w:rsid w:val="005F75BF"/>
    <w:rsid w:val="005F7624"/>
    <w:rsid w:val="005F76B2"/>
    <w:rsid w:val="005F796C"/>
    <w:rsid w:val="005F7976"/>
    <w:rsid w:val="005F7B1C"/>
    <w:rsid w:val="005F7CEC"/>
    <w:rsid w:val="005F7D45"/>
    <w:rsid w:val="00600313"/>
    <w:rsid w:val="006003EF"/>
    <w:rsid w:val="00600480"/>
    <w:rsid w:val="006008E5"/>
    <w:rsid w:val="00600902"/>
    <w:rsid w:val="00600986"/>
    <w:rsid w:val="00600A33"/>
    <w:rsid w:val="00600A8F"/>
    <w:rsid w:val="00601160"/>
    <w:rsid w:val="0060139C"/>
    <w:rsid w:val="00601592"/>
    <w:rsid w:val="0060159B"/>
    <w:rsid w:val="0060171E"/>
    <w:rsid w:val="0060179B"/>
    <w:rsid w:val="006017DE"/>
    <w:rsid w:val="00601909"/>
    <w:rsid w:val="00601D07"/>
    <w:rsid w:val="00602384"/>
    <w:rsid w:val="00602596"/>
    <w:rsid w:val="006027D3"/>
    <w:rsid w:val="00602AA0"/>
    <w:rsid w:val="00602BD5"/>
    <w:rsid w:val="00602C7E"/>
    <w:rsid w:val="00602CCB"/>
    <w:rsid w:val="00602D4D"/>
    <w:rsid w:val="00602EF3"/>
    <w:rsid w:val="00602FD0"/>
    <w:rsid w:val="00602FFC"/>
    <w:rsid w:val="0060330E"/>
    <w:rsid w:val="00603807"/>
    <w:rsid w:val="00603AC5"/>
    <w:rsid w:val="00603B02"/>
    <w:rsid w:val="00603BF1"/>
    <w:rsid w:val="00603EC4"/>
    <w:rsid w:val="006042D7"/>
    <w:rsid w:val="006043CB"/>
    <w:rsid w:val="00604702"/>
    <w:rsid w:val="00604DBE"/>
    <w:rsid w:val="00605244"/>
    <w:rsid w:val="006053CF"/>
    <w:rsid w:val="00605BA4"/>
    <w:rsid w:val="00605C83"/>
    <w:rsid w:val="006063DA"/>
    <w:rsid w:val="0060654F"/>
    <w:rsid w:val="006066B7"/>
    <w:rsid w:val="00606B76"/>
    <w:rsid w:val="00606E3C"/>
    <w:rsid w:val="00607124"/>
    <w:rsid w:val="0060790D"/>
    <w:rsid w:val="006100BC"/>
    <w:rsid w:val="006102AE"/>
    <w:rsid w:val="006102B6"/>
    <w:rsid w:val="0061033C"/>
    <w:rsid w:val="006105B9"/>
    <w:rsid w:val="006105F3"/>
    <w:rsid w:val="00610688"/>
    <w:rsid w:val="006108B2"/>
    <w:rsid w:val="00610E86"/>
    <w:rsid w:val="00610FDA"/>
    <w:rsid w:val="00611270"/>
    <w:rsid w:val="006112EE"/>
    <w:rsid w:val="0061132C"/>
    <w:rsid w:val="0061142A"/>
    <w:rsid w:val="00611497"/>
    <w:rsid w:val="006116E0"/>
    <w:rsid w:val="00611835"/>
    <w:rsid w:val="006118C0"/>
    <w:rsid w:val="006119BB"/>
    <w:rsid w:val="00611BF8"/>
    <w:rsid w:val="00611F85"/>
    <w:rsid w:val="006124B2"/>
    <w:rsid w:val="00613069"/>
    <w:rsid w:val="00613133"/>
    <w:rsid w:val="00613190"/>
    <w:rsid w:val="00613325"/>
    <w:rsid w:val="00613384"/>
    <w:rsid w:val="0061358D"/>
    <w:rsid w:val="006135E8"/>
    <w:rsid w:val="00613883"/>
    <w:rsid w:val="00613C19"/>
    <w:rsid w:val="00613C9C"/>
    <w:rsid w:val="00614068"/>
    <w:rsid w:val="006142BF"/>
    <w:rsid w:val="00614524"/>
    <w:rsid w:val="006146DF"/>
    <w:rsid w:val="006147A6"/>
    <w:rsid w:val="006148EE"/>
    <w:rsid w:val="00615305"/>
    <w:rsid w:val="00615445"/>
    <w:rsid w:val="006154ED"/>
    <w:rsid w:val="00615705"/>
    <w:rsid w:val="0061646B"/>
    <w:rsid w:val="00616978"/>
    <w:rsid w:val="00616B38"/>
    <w:rsid w:val="00616C16"/>
    <w:rsid w:val="006174AF"/>
    <w:rsid w:val="00617808"/>
    <w:rsid w:val="00617868"/>
    <w:rsid w:val="0062005C"/>
    <w:rsid w:val="0062049D"/>
    <w:rsid w:val="006207CA"/>
    <w:rsid w:val="00620DA9"/>
    <w:rsid w:val="00621298"/>
    <w:rsid w:val="006212D4"/>
    <w:rsid w:val="00621644"/>
    <w:rsid w:val="006216C9"/>
    <w:rsid w:val="0062182E"/>
    <w:rsid w:val="00621A82"/>
    <w:rsid w:val="00621ABB"/>
    <w:rsid w:val="00621E40"/>
    <w:rsid w:val="00621F88"/>
    <w:rsid w:val="00621F8E"/>
    <w:rsid w:val="00621F92"/>
    <w:rsid w:val="00622189"/>
    <w:rsid w:val="006221C5"/>
    <w:rsid w:val="0062236D"/>
    <w:rsid w:val="006223B5"/>
    <w:rsid w:val="00622625"/>
    <w:rsid w:val="006227AF"/>
    <w:rsid w:val="00623008"/>
    <w:rsid w:val="006236B4"/>
    <w:rsid w:val="00623CFE"/>
    <w:rsid w:val="00623DFD"/>
    <w:rsid w:val="00624134"/>
    <w:rsid w:val="0062463B"/>
    <w:rsid w:val="006246F6"/>
    <w:rsid w:val="00624BFD"/>
    <w:rsid w:val="00624D4C"/>
    <w:rsid w:val="00624E16"/>
    <w:rsid w:val="00625294"/>
    <w:rsid w:val="006253C8"/>
    <w:rsid w:val="006257CE"/>
    <w:rsid w:val="00625ACB"/>
    <w:rsid w:val="00625DAA"/>
    <w:rsid w:val="00625E46"/>
    <w:rsid w:val="00626261"/>
    <w:rsid w:val="006262C2"/>
    <w:rsid w:val="00626537"/>
    <w:rsid w:val="006266FE"/>
    <w:rsid w:val="00626747"/>
    <w:rsid w:val="00626758"/>
    <w:rsid w:val="00626767"/>
    <w:rsid w:val="00626924"/>
    <w:rsid w:val="00626C3F"/>
    <w:rsid w:val="00626DAB"/>
    <w:rsid w:val="00626E64"/>
    <w:rsid w:val="00626FF3"/>
    <w:rsid w:val="006272A9"/>
    <w:rsid w:val="006272EB"/>
    <w:rsid w:val="006273D8"/>
    <w:rsid w:val="006275FD"/>
    <w:rsid w:val="006278F8"/>
    <w:rsid w:val="00630CD6"/>
    <w:rsid w:val="00630D2D"/>
    <w:rsid w:val="00630DA4"/>
    <w:rsid w:val="00630F77"/>
    <w:rsid w:val="00630F81"/>
    <w:rsid w:val="006310AD"/>
    <w:rsid w:val="0063111A"/>
    <w:rsid w:val="006318AD"/>
    <w:rsid w:val="00631BA5"/>
    <w:rsid w:val="00632096"/>
    <w:rsid w:val="006321E3"/>
    <w:rsid w:val="0063242D"/>
    <w:rsid w:val="00632C62"/>
    <w:rsid w:val="00632F24"/>
    <w:rsid w:val="00633003"/>
    <w:rsid w:val="0063337C"/>
    <w:rsid w:val="006333A3"/>
    <w:rsid w:val="006338C6"/>
    <w:rsid w:val="0063392C"/>
    <w:rsid w:val="00633986"/>
    <w:rsid w:val="00633A54"/>
    <w:rsid w:val="0063409A"/>
    <w:rsid w:val="006342C0"/>
    <w:rsid w:val="00634515"/>
    <w:rsid w:val="00634536"/>
    <w:rsid w:val="006346B0"/>
    <w:rsid w:val="00634887"/>
    <w:rsid w:val="006349D3"/>
    <w:rsid w:val="00634EFA"/>
    <w:rsid w:val="0063501C"/>
    <w:rsid w:val="006350F8"/>
    <w:rsid w:val="006351BD"/>
    <w:rsid w:val="006351F8"/>
    <w:rsid w:val="0063566A"/>
    <w:rsid w:val="006356F3"/>
    <w:rsid w:val="00635949"/>
    <w:rsid w:val="00635DD1"/>
    <w:rsid w:val="006360AE"/>
    <w:rsid w:val="006360F3"/>
    <w:rsid w:val="0063611A"/>
    <w:rsid w:val="006361FA"/>
    <w:rsid w:val="0063623B"/>
    <w:rsid w:val="00636532"/>
    <w:rsid w:val="0063659F"/>
    <w:rsid w:val="006365B4"/>
    <w:rsid w:val="00636618"/>
    <w:rsid w:val="0063690D"/>
    <w:rsid w:val="00636CC5"/>
    <w:rsid w:val="00636E6C"/>
    <w:rsid w:val="00636EFE"/>
    <w:rsid w:val="00636F2A"/>
    <w:rsid w:val="00637064"/>
    <w:rsid w:val="0064016C"/>
    <w:rsid w:val="0064067F"/>
    <w:rsid w:val="0064084C"/>
    <w:rsid w:val="00640ABC"/>
    <w:rsid w:val="00640B7A"/>
    <w:rsid w:val="00640DC0"/>
    <w:rsid w:val="00640E06"/>
    <w:rsid w:val="00640EAB"/>
    <w:rsid w:val="0064148D"/>
    <w:rsid w:val="006415BE"/>
    <w:rsid w:val="0064163D"/>
    <w:rsid w:val="0064169B"/>
    <w:rsid w:val="00641709"/>
    <w:rsid w:val="00641769"/>
    <w:rsid w:val="00641896"/>
    <w:rsid w:val="00641AAE"/>
    <w:rsid w:val="00641B11"/>
    <w:rsid w:val="00641D6A"/>
    <w:rsid w:val="006420AD"/>
    <w:rsid w:val="00642166"/>
    <w:rsid w:val="00642202"/>
    <w:rsid w:val="00642451"/>
    <w:rsid w:val="00642482"/>
    <w:rsid w:val="00642CBE"/>
    <w:rsid w:val="00642CE9"/>
    <w:rsid w:val="00642D56"/>
    <w:rsid w:val="00642D8D"/>
    <w:rsid w:val="00642E4E"/>
    <w:rsid w:val="00642E84"/>
    <w:rsid w:val="00642F8D"/>
    <w:rsid w:val="00642FBC"/>
    <w:rsid w:val="006438AB"/>
    <w:rsid w:val="0064396F"/>
    <w:rsid w:val="00643A01"/>
    <w:rsid w:val="00643C38"/>
    <w:rsid w:val="00643C89"/>
    <w:rsid w:val="00643F51"/>
    <w:rsid w:val="0064425B"/>
    <w:rsid w:val="0064445A"/>
    <w:rsid w:val="0064456B"/>
    <w:rsid w:val="00644F5C"/>
    <w:rsid w:val="00644F92"/>
    <w:rsid w:val="00645029"/>
    <w:rsid w:val="00645130"/>
    <w:rsid w:val="0064568F"/>
    <w:rsid w:val="00645964"/>
    <w:rsid w:val="00645976"/>
    <w:rsid w:val="00645B2B"/>
    <w:rsid w:val="00645E7D"/>
    <w:rsid w:val="00645E9A"/>
    <w:rsid w:val="0064617D"/>
    <w:rsid w:val="006463D9"/>
    <w:rsid w:val="0064678C"/>
    <w:rsid w:val="00646E98"/>
    <w:rsid w:val="006473BB"/>
    <w:rsid w:val="00647619"/>
    <w:rsid w:val="0064775A"/>
    <w:rsid w:val="00647FFE"/>
    <w:rsid w:val="0065015B"/>
    <w:rsid w:val="00650327"/>
    <w:rsid w:val="00650C9B"/>
    <w:rsid w:val="00650D46"/>
    <w:rsid w:val="00651056"/>
    <w:rsid w:val="0065120F"/>
    <w:rsid w:val="00651334"/>
    <w:rsid w:val="006514A7"/>
    <w:rsid w:val="0065186B"/>
    <w:rsid w:val="00651C62"/>
    <w:rsid w:val="00651D62"/>
    <w:rsid w:val="00651EA0"/>
    <w:rsid w:val="006520DB"/>
    <w:rsid w:val="006521CB"/>
    <w:rsid w:val="0065227A"/>
    <w:rsid w:val="0065242B"/>
    <w:rsid w:val="0065254E"/>
    <w:rsid w:val="00652956"/>
    <w:rsid w:val="006529C6"/>
    <w:rsid w:val="00652B3B"/>
    <w:rsid w:val="00652DD9"/>
    <w:rsid w:val="006535E9"/>
    <w:rsid w:val="00653AE3"/>
    <w:rsid w:val="00653B17"/>
    <w:rsid w:val="00653C7C"/>
    <w:rsid w:val="0065410B"/>
    <w:rsid w:val="00654241"/>
    <w:rsid w:val="006546C7"/>
    <w:rsid w:val="006548F9"/>
    <w:rsid w:val="0065496D"/>
    <w:rsid w:val="00654DEF"/>
    <w:rsid w:val="00655152"/>
    <w:rsid w:val="0065583B"/>
    <w:rsid w:val="00655B50"/>
    <w:rsid w:val="00655C19"/>
    <w:rsid w:val="0065608E"/>
    <w:rsid w:val="006564E5"/>
    <w:rsid w:val="0065665B"/>
    <w:rsid w:val="006567A2"/>
    <w:rsid w:val="00656B11"/>
    <w:rsid w:val="00656BB2"/>
    <w:rsid w:val="00656CC0"/>
    <w:rsid w:val="006571FC"/>
    <w:rsid w:val="0065759D"/>
    <w:rsid w:val="0065767D"/>
    <w:rsid w:val="0065780C"/>
    <w:rsid w:val="00657E53"/>
    <w:rsid w:val="00657EB0"/>
    <w:rsid w:val="00660A95"/>
    <w:rsid w:val="00660ACC"/>
    <w:rsid w:val="00660EB5"/>
    <w:rsid w:val="00660EDA"/>
    <w:rsid w:val="0066108A"/>
    <w:rsid w:val="0066121A"/>
    <w:rsid w:val="00661374"/>
    <w:rsid w:val="0066139B"/>
    <w:rsid w:val="00661634"/>
    <w:rsid w:val="00661A25"/>
    <w:rsid w:val="00661AC6"/>
    <w:rsid w:val="00661C8B"/>
    <w:rsid w:val="00661DCC"/>
    <w:rsid w:val="00661EA3"/>
    <w:rsid w:val="0066230B"/>
    <w:rsid w:val="00662B37"/>
    <w:rsid w:val="00662CC9"/>
    <w:rsid w:val="00662DE7"/>
    <w:rsid w:val="00662F5F"/>
    <w:rsid w:val="0066349C"/>
    <w:rsid w:val="00663557"/>
    <w:rsid w:val="006635A2"/>
    <w:rsid w:val="0066374B"/>
    <w:rsid w:val="00663765"/>
    <w:rsid w:val="00663EF0"/>
    <w:rsid w:val="00664203"/>
    <w:rsid w:val="006643F5"/>
    <w:rsid w:val="0066444D"/>
    <w:rsid w:val="0066475A"/>
    <w:rsid w:val="006649A0"/>
    <w:rsid w:val="006649AD"/>
    <w:rsid w:val="00664A99"/>
    <w:rsid w:val="00665092"/>
    <w:rsid w:val="00665333"/>
    <w:rsid w:val="0066538F"/>
    <w:rsid w:val="00665577"/>
    <w:rsid w:val="0066571B"/>
    <w:rsid w:val="00665A7B"/>
    <w:rsid w:val="00666388"/>
    <w:rsid w:val="00666741"/>
    <w:rsid w:val="00666AA6"/>
    <w:rsid w:val="00666EC4"/>
    <w:rsid w:val="00666FB2"/>
    <w:rsid w:val="0066700A"/>
    <w:rsid w:val="006671DC"/>
    <w:rsid w:val="006673DA"/>
    <w:rsid w:val="00667617"/>
    <w:rsid w:val="00667C56"/>
    <w:rsid w:val="006700CE"/>
    <w:rsid w:val="00670149"/>
    <w:rsid w:val="00670164"/>
    <w:rsid w:val="00670670"/>
    <w:rsid w:val="006709DE"/>
    <w:rsid w:val="00670C5A"/>
    <w:rsid w:val="00670EE4"/>
    <w:rsid w:val="00671288"/>
    <w:rsid w:val="00671457"/>
    <w:rsid w:val="00671C5C"/>
    <w:rsid w:val="006721AC"/>
    <w:rsid w:val="006721B7"/>
    <w:rsid w:val="006722D9"/>
    <w:rsid w:val="006724BB"/>
    <w:rsid w:val="00672514"/>
    <w:rsid w:val="00672671"/>
    <w:rsid w:val="00672763"/>
    <w:rsid w:val="0067282A"/>
    <w:rsid w:val="00672932"/>
    <w:rsid w:val="00672AE2"/>
    <w:rsid w:val="00672DC6"/>
    <w:rsid w:val="00672E25"/>
    <w:rsid w:val="006736A8"/>
    <w:rsid w:val="006737A5"/>
    <w:rsid w:val="00673807"/>
    <w:rsid w:val="00673901"/>
    <w:rsid w:val="006739E9"/>
    <w:rsid w:val="00673E12"/>
    <w:rsid w:val="00673E6D"/>
    <w:rsid w:val="00673E9E"/>
    <w:rsid w:val="0067418A"/>
    <w:rsid w:val="00674261"/>
    <w:rsid w:val="006743AF"/>
    <w:rsid w:val="006743E6"/>
    <w:rsid w:val="006744FB"/>
    <w:rsid w:val="00674665"/>
    <w:rsid w:val="0067471C"/>
    <w:rsid w:val="0067472D"/>
    <w:rsid w:val="006748C7"/>
    <w:rsid w:val="00674A15"/>
    <w:rsid w:val="00674D18"/>
    <w:rsid w:val="00674F09"/>
    <w:rsid w:val="00674FF1"/>
    <w:rsid w:val="00675251"/>
    <w:rsid w:val="00675A70"/>
    <w:rsid w:val="00675AF6"/>
    <w:rsid w:val="00675D6C"/>
    <w:rsid w:val="00675E8B"/>
    <w:rsid w:val="00676255"/>
    <w:rsid w:val="006763D1"/>
    <w:rsid w:val="0067653A"/>
    <w:rsid w:val="006765C1"/>
    <w:rsid w:val="00676628"/>
    <w:rsid w:val="006766FC"/>
    <w:rsid w:val="006769B2"/>
    <w:rsid w:val="00676A2C"/>
    <w:rsid w:val="00676AAE"/>
    <w:rsid w:val="00676E20"/>
    <w:rsid w:val="00676FC3"/>
    <w:rsid w:val="00677011"/>
    <w:rsid w:val="0067720C"/>
    <w:rsid w:val="0067750A"/>
    <w:rsid w:val="006775AF"/>
    <w:rsid w:val="00677632"/>
    <w:rsid w:val="00677951"/>
    <w:rsid w:val="00677ABE"/>
    <w:rsid w:val="00677BD5"/>
    <w:rsid w:val="00680184"/>
    <w:rsid w:val="006803F3"/>
    <w:rsid w:val="00680424"/>
    <w:rsid w:val="0068096D"/>
    <w:rsid w:val="00680BC9"/>
    <w:rsid w:val="00680D35"/>
    <w:rsid w:val="006811B2"/>
    <w:rsid w:val="0068132E"/>
    <w:rsid w:val="006813C3"/>
    <w:rsid w:val="006814E7"/>
    <w:rsid w:val="0068161C"/>
    <w:rsid w:val="006817A2"/>
    <w:rsid w:val="006817E1"/>
    <w:rsid w:val="00681AA3"/>
    <w:rsid w:val="00681CD5"/>
    <w:rsid w:val="00681D06"/>
    <w:rsid w:val="00681FB8"/>
    <w:rsid w:val="00682372"/>
    <w:rsid w:val="00682435"/>
    <w:rsid w:val="0068245E"/>
    <w:rsid w:val="00682562"/>
    <w:rsid w:val="006826C9"/>
    <w:rsid w:val="006829ED"/>
    <w:rsid w:val="00682BC5"/>
    <w:rsid w:val="00682E43"/>
    <w:rsid w:val="00683462"/>
    <w:rsid w:val="00683552"/>
    <w:rsid w:val="00683C98"/>
    <w:rsid w:val="00683CB6"/>
    <w:rsid w:val="00683D17"/>
    <w:rsid w:val="00684417"/>
    <w:rsid w:val="00684674"/>
    <w:rsid w:val="00684A20"/>
    <w:rsid w:val="00684C47"/>
    <w:rsid w:val="00684C48"/>
    <w:rsid w:val="00684DFE"/>
    <w:rsid w:val="00684E49"/>
    <w:rsid w:val="006850F7"/>
    <w:rsid w:val="00685638"/>
    <w:rsid w:val="00685AC4"/>
    <w:rsid w:val="00685B4B"/>
    <w:rsid w:val="00685BD2"/>
    <w:rsid w:val="00685E0B"/>
    <w:rsid w:val="00685F11"/>
    <w:rsid w:val="00685F64"/>
    <w:rsid w:val="00686213"/>
    <w:rsid w:val="00686330"/>
    <w:rsid w:val="00686366"/>
    <w:rsid w:val="00686508"/>
    <w:rsid w:val="0068666E"/>
    <w:rsid w:val="0068668A"/>
    <w:rsid w:val="00686B9F"/>
    <w:rsid w:val="00686BA9"/>
    <w:rsid w:val="00686D67"/>
    <w:rsid w:val="00686F7C"/>
    <w:rsid w:val="00687069"/>
    <w:rsid w:val="0068713E"/>
    <w:rsid w:val="006878B6"/>
    <w:rsid w:val="0068798B"/>
    <w:rsid w:val="00687AE5"/>
    <w:rsid w:val="00687B34"/>
    <w:rsid w:val="00687B50"/>
    <w:rsid w:val="00687CD5"/>
    <w:rsid w:val="00687D09"/>
    <w:rsid w:val="00687DEB"/>
    <w:rsid w:val="006902FF"/>
    <w:rsid w:val="0069067E"/>
    <w:rsid w:val="006906C0"/>
    <w:rsid w:val="0069073E"/>
    <w:rsid w:val="00690756"/>
    <w:rsid w:val="00690781"/>
    <w:rsid w:val="006907A6"/>
    <w:rsid w:val="006908DE"/>
    <w:rsid w:val="00690B7F"/>
    <w:rsid w:val="00691449"/>
    <w:rsid w:val="00691543"/>
    <w:rsid w:val="00691B64"/>
    <w:rsid w:val="00691E4D"/>
    <w:rsid w:val="00691FC0"/>
    <w:rsid w:val="006920DC"/>
    <w:rsid w:val="0069242C"/>
    <w:rsid w:val="00692545"/>
    <w:rsid w:val="0069277B"/>
    <w:rsid w:val="0069296F"/>
    <w:rsid w:val="006929B6"/>
    <w:rsid w:val="00692A2A"/>
    <w:rsid w:val="00692A3C"/>
    <w:rsid w:val="00692A56"/>
    <w:rsid w:val="00692A67"/>
    <w:rsid w:val="00692C31"/>
    <w:rsid w:val="0069322C"/>
    <w:rsid w:val="006935AA"/>
    <w:rsid w:val="00693FBB"/>
    <w:rsid w:val="00694124"/>
    <w:rsid w:val="006946D8"/>
    <w:rsid w:val="00694787"/>
    <w:rsid w:val="00694EDB"/>
    <w:rsid w:val="00694F18"/>
    <w:rsid w:val="006951B3"/>
    <w:rsid w:val="0069538A"/>
    <w:rsid w:val="00695487"/>
    <w:rsid w:val="00695FD0"/>
    <w:rsid w:val="0069600C"/>
    <w:rsid w:val="006961F3"/>
    <w:rsid w:val="0069638D"/>
    <w:rsid w:val="00696765"/>
    <w:rsid w:val="00696C91"/>
    <w:rsid w:val="006972E6"/>
    <w:rsid w:val="006974C2"/>
    <w:rsid w:val="00697817"/>
    <w:rsid w:val="00697C05"/>
    <w:rsid w:val="006A0203"/>
    <w:rsid w:val="006A02AA"/>
    <w:rsid w:val="006A02C7"/>
    <w:rsid w:val="006A035E"/>
    <w:rsid w:val="006A039A"/>
    <w:rsid w:val="006A058C"/>
    <w:rsid w:val="006A0820"/>
    <w:rsid w:val="006A096B"/>
    <w:rsid w:val="006A0BEE"/>
    <w:rsid w:val="006A0D50"/>
    <w:rsid w:val="006A1110"/>
    <w:rsid w:val="006A1266"/>
    <w:rsid w:val="006A1688"/>
    <w:rsid w:val="006A1F05"/>
    <w:rsid w:val="006A23A2"/>
    <w:rsid w:val="006A284B"/>
    <w:rsid w:val="006A2C37"/>
    <w:rsid w:val="006A2D0D"/>
    <w:rsid w:val="006A309F"/>
    <w:rsid w:val="006A31DA"/>
    <w:rsid w:val="006A3250"/>
    <w:rsid w:val="006A3301"/>
    <w:rsid w:val="006A3390"/>
    <w:rsid w:val="006A34A3"/>
    <w:rsid w:val="006A3543"/>
    <w:rsid w:val="006A371C"/>
    <w:rsid w:val="006A3BC2"/>
    <w:rsid w:val="006A3C5D"/>
    <w:rsid w:val="006A3CB1"/>
    <w:rsid w:val="006A422D"/>
    <w:rsid w:val="006A4291"/>
    <w:rsid w:val="006A4380"/>
    <w:rsid w:val="006A4774"/>
    <w:rsid w:val="006A4810"/>
    <w:rsid w:val="006A4819"/>
    <w:rsid w:val="006A4843"/>
    <w:rsid w:val="006A48BF"/>
    <w:rsid w:val="006A4F05"/>
    <w:rsid w:val="006A551E"/>
    <w:rsid w:val="006A5B17"/>
    <w:rsid w:val="006A5DD7"/>
    <w:rsid w:val="006A5E28"/>
    <w:rsid w:val="006A5F21"/>
    <w:rsid w:val="006A6046"/>
    <w:rsid w:val="006A6097"/>
    <w:rsid w:val="006A6146"/>
    <w:rsid w:val="006A61A8"/>
    <w:rsid w:val="006A6502"/>
    <w:rsid w:val="006A6616"/>
    <w:rsid w:val="006A6D68"/>
    <w:rsid w:val="006A6D7A"/>
    <w:rsid w:val="006A7120"/>
    <w:rsid w:val="006A7176"/>
    <w:rsid w:val="006A73F4"/>
    <w:rsid w:val="006A746C"/>
    <w:rsid w:val="006A7603"/>
    <w:rsid w:val="006A7965"/>
    <w:rsid w:val="006A7CC0"/>
    <w:rsid w:val="006A7D72"/>
    <w:rsid w:val="006A7E87"/>
    <w:rsid w:val="006B000C"/>
    <w:rsid w:val="006B016D"/>
    <w:rsid w:val="006B119D"/>
    <w:rsid w:val="006B11AC"/>
    <w:rsid w:val="006B12E3"/>
    <w:rsid w:val="006B1818"/>
    <w:rsid w:val="006B1BC8"/>
    <w:rsid w:val="006B1BFB"/>
    <w:rsid w:val="006B1C4E"/>
    <w:rsid w:val="006B1EEE"/>
    <w:rsid w:val="006B2399"/>
    <w:rsid w:val="006B26AB"/>
    <w:rsid w:val="006B2979"/>
    <w:rsid w:val="006B2B27"/>
    <w:rsid w:val="006B2F34"/>
    <w:rsid w:val="006B333B"/>
    <w:rsid w:val="006B33ED"/>
    <w:rsid w:val="006B3765"/>
    <w:rsid w:val="006B37A9"/>
    <w:rsid w:val="006B3B5B"/>
    <w:rsid w:val="006B3E66"/>
    <w:rsid w:val="006B4238"/>
    <w:rsid w:val="006B4327"/>
    <w:rsid w:val="006B445E"/>
    <w:rsid w:val="006B4599"/>
    <w:rsid w:val="006B47EB"/>
    <w:rsid w:val="006B4802"/>
    <w:rsid w:val="006B4BEE"/>
    <w:rsid w:val="006B4BF4"/>
    <w:rsid w:val="006B4D77"/>
    <w:rsid w:val="006B4E69"/>
    <w:rsid w:val="006B518A"/>
    <w:rsid w:val="006B52F1"/>
    <w:rsid w:val="006B5584"/>
    <w:rsid w:val="006B5E4A"/>
    <w:rsid w:val="006B61A8"/>
    <w:rsid w:val="006B61CC"/>
    <w:rsid w:val="006B6522"/>
    <w:rsid w:val="006B6783"/>
    <w:rsid w:val="006B7107"/>
    <w:rsid w:val="006B74C6"/>
    <w:rsid w:val="006B76CD"/>
    <w:rsid w:val="006B773D"/>
    <w:rsid w:val="006B79DF"/>
    <w:rsid w:val="006B7B6A"/>
    <w:rsid w:val="006B7D1E"/>
    <w:rsid w:val="006B7DAE"/>
    <w:rsid w:val="006B7DEF"/>
    <w:rsid w:val="006C003D"/>
    <w:rsid w:val="006C0077"/>
    <w:rsid w:val="006C0AC4"/>
    <w:rsid w:val="006C0B4C"/>
    <w:rsid w:val="006C1848"/>
    <w:rsid w:val="006C18F2"/>
    <w:rsid w:val="006C1CE6"/>
    <w:rsid w:val="006C1FA8"/>
    <w:rsid w:val="006C2038"/>
    <w:rsid w:val="006C248C"/>
    <w:rsid w:val="006C267E"/>
    <w:rsid w:val="006C2763"/>
    <w:rsid w:val="006C2BA2"/>
    <w:rsid w:val="006C2BCC"/>
    <w:rsid w:val="006C2C0A"/>
    <w:rsid w:val="006C327C"/>
    <w:rsid w:val="006C328F"/>
    <w:rsid w:val="006C3301"/>
    <w:rsid w:val="006C3881"/>
    <w:rsid w:val="006C39CE"/>
    <w:rsid w:val="006C3BD6"/>
    <w:rsid w:val="006C3C15"/>
    <w:rsid w:val="006C4026"/>
    <w:rsid w:val="006C4043"/>
    <w:rsid w:val="006C40BA"/>
    <w:rsid w:val="006C463B"/>
    <w:rsid w:val="006C467E"/>
    <w:rsid w:val="006C4730"/>
    <w:rsid w:val="006C487A"/>
    <w:rsid w:val="006C4BEC"/>
    <w:rsid w:val="006C4F9C"/>
    <w:rsid w:val="006C5021"/>
    <w:rsid w:val="006C5555"/>
    <w:rsid w:val="006C5688"/>
    <w:rsid w:val="006C604F"/>
    <w:rsid w:val="006C6073"/>
    <w:rsid w:val="006C661F"/>
    <w:rsid w:val="006C6647"/>
    <w:rsid w:val="006C6AB9"/>
    <w:rsid w:val="006C6D51"/>
    <w:rsid w:val="006C7050"/>
    <w:rsid w:val="006C71DB"/>
    <w:rsid w:val="006C75E5"/>
    <w:rsid w:val="006C7714"/>
    <w:rsid w:val="006C772E"/>
    <w:rsid w:val="006C79DC"/>
    <w:rsid w:val="006C7AAE"/>
    <w:rsid w:val="006C7D2D"/>
    <w:rsid w:val="006D03F6"/>
    <w:rsid w:val="006D053E"/>
    <w:rsid w:val="006D0580"/>
    <w:rsid w:val="006D0CD2"/>
    <w:rsid w:val="006D0F71"/>
    <w:rsid w:val="006D1198"/>
    <w:rsid w:val="006D164E"/>
    <w:rsid w:val="006D20FF"/>
    <w:rsid w:val="006D2949"/>
    <w:rsid w:val="006D2A7B"/>
    <w:rsid w:val="006D3420"/>
    <w:rsid w:val="006D3911"/>
    <w:rsid w:val="006D3C71"/>
    <w:rsid w:val="006D41B4"/>
    <w:rsid w:val="006D47A0"/>
    <w:rsid w:val="006D4848"/>
    <w:rsid w:val="006D4BB8"/>
    <w:rsid w:val="006D5112"/>
    <w:rsid w:val="006D52CE"/>
    <w:rsid w:val="006D54C9"/>
    <w:rsid w:val="006D573F"/>
    <w:rsid w:val="006D57F4"/>
    <w:rsid w:val="006D5BAC"/>
    <w:rsid w:val="006D5EDA"/>
    <w:rsid w:val="006D6050"/>
    <w:rsid w:val="006D6138"/>
    <w:rsid w:val="006D64AC"/>
    <w:rsid w:val="006D6533"/>
    <w:rsid w:val="006D6712"/>
    <w:rsid w:val="006D6A3B"/>
    <w:rsid w:val="006D6D57"/>
    <w:rsid w:val="006D77FD"/>
    <w:rsid w:val="006D789B"/>
    <w:rsid w:val="006D794A"/>
    <w:rsid w:val="006D7CA3"/>
    <w:rsid w:val="006E03BD"/>
    <w:rsid w:val="006E03C9"/>
    <w:rsid w:val="006E056B"/>
    <w:rsid w:val="006E0711"/>
    <w:rsid w:val="006E0751"/>
    <w:rsid w:val="006E0C3C"/>
    <w:rsid w:val="006E0E17"/>
    <w:rsid w:val="006E10FF"/>
    <w:rsid w:val="006E1218"/>
    <w:rsid w:val="006E12D4"/>
    <w:rsid w:val="006E1349"/>
    <w:rsid w:val="006E1764"/>
    <w:rsid w:val="006E1C21"/>
    <w:rsid w:val="006E1F42"/>
    <w:rsid w:val="006E1F87"/>
    <w:rsid w:val="006E2037"/>
    <w:rsid w:val="006E20AB"/>
    <w:rsid w:val="006E20F1"/>
    <w:rsid w:val="006E2562"/>
    <w:rsid w:val="006E2643"/>
    <w:rsid w:val="006E2BD7"/>
    <w:rsid w:val="006E2F40"/>
    <w:rsid w:val="006E3078"/>
    <w:rsid w:val="006E353E"/>
    <w:rsid w:val="006E39D3"/>
    <w:rsid w:val="006E3A9B"/>
    <w:rsid w:val="006E3B72"/>
    <w:rsid w:val="006E409D"/>
    <w:rsid w:val="006E435F"/>
    <w:rsid w:val="006E4387"/>
    <w:rsid w:val="006E455D"/>
    <w:rsid w:val="006E4686"/>
    <w:rsid w:val="006E4D6D"/>
    <w:rsid w:val="006E4E23"/>
    <w:rsid w:val="006E560E"/>
    <w:rsid w:val="006E5660"/>
    <w:rsid w:val="006E5680"/>
    <w:rsid w:val="006E57B6"/>
    <w:rsid w:val="006E5B11"/>
    <w:rsid w:val="006E5C3E"/>
    <w:rsid w:val="006E5FC2"/>
    <w:rsid w:val="006E623F"/>
    <w:rsid w:val="006E6509"/>
    <w:rsid w:val="006E679A"/>
    <w:rsid w:val="006E6888"/>
    <w:rsid w:val="006E6DD6"/>
    <w:rsid w:val="006E6EDB"/>
    <w:rsid w:val="006E6F60"/>
    <w:rsid w:val="006E70AD"/>
    <w:rsid w:val="006E734B"/>
    <w:rsid w:val="006E73AE"/>
    <w:rsid w:val="006E759D"/>
    <w:rsid w:val="006E75A6"/>
    <w:rsid w:val="006E76FE"/>
    <w:rsid w:val="006E7933"/>
    <w:rsid w:val="006E7A93"/>
    <w:rsid w:val="006E7C5B"/>
    <w:rsid w:val="006E7CBB"/>
    <w:rsid w:val="006E7DF5"/>
    <w:rsid w:val="006E7ED8"/>
    <w:rsid w:val="006E7FF7"/>
    <w:rsid w:val="006F01BA"/>
    <w:rsid w:val="006F0355"/>
    <w:rsid w:val="006F04F2"/>
    <w:rsid w:val="006F06C0"/>
    <w:rsid w:val="006F0840"/>
    <w:rsid w:val="006F08CE"/>
    <w:rsid w:val="006F0A99"/>
    <w:rsid w:val="006F0AC8"/>
    <w:rsid w:val="006F0B38"/>
    <w:rsid w:val="006F0C6A"/>
    <w:rsid w:val="006F1127"/>
    <w:rsid w:val="006F1166"/>
    <w:rsid w:val="006F140F"/>
    <w:rsid w:val="006F1AC7"/>
    <w:rsid w:val="006F1ACE"/>
    <w:rsid w:val="006F1AD8"/>
    <w:rsid w:val="006F1E24"/>
    <w:rsid w:val="006F1E4E"/>
    <w:rsid w:val="006F1F8E"/>
    <w:rsid w:val="006F2149"/>
    <w:rsid w:val="006F26EB"/>
    <w:rsid w:val="006F2770"/>
    <w:rsid w:val="006F2771"/>
    <w:rsid w:val="006F27FC"/>
    <w:rsid w:val="006F281C"/>
    <w:rsid w:val="006F2AFD"/>
    <w:rsid w:val="006F2D20"/>
    <w:rsid w:val="006F31AC"/>
    <w:rsid w:val="006F324E"/>
    <w:rsid w:val="006F3255"/>
    <w:rsid w:val="006F34FA"/>
    <w:rsid w:val="006F3A6E"/>
    <w:rsid w:val="006F3A8B"/>
    <w:rsid w:val="006F3AC4"/>
    <w:rsid w:val="006F3BC9"/>
    <w:rsid w:val="006F3D0A"/>
    <w:rsid w:val="006F3F77"/>
    <w:rsid w:val="006F45A8"/>
    <w:rsid w:val="006F47E4"/>
    <w:rsid w:val="006F4812"/>
    <w:rsid w:val="006F4EBC"/>
    <w:rsid w:val="006F4FEF"/>
    <w:rsid w:val="006F5295"/>
    <w:rsid w:val="006F5475"/>
    <w:rsid w:val="006F54A3"/>
    <w:rsid w:val="006F5516"/>
    <w:rsid w:val="006F558D"/>
    <w:rsid w:val="006F5601"/>
    <w:rsid w:val="006F58EF"/>
    <w:rsid w:val="006F5D93"/>
    <w:rsid w:val="006F5F9F"/>
    <w:rsid w:val="006F60F8"/>
    <w:rsid w:val="006F6654"/>
    <w:rsid w:val="006F696D"/>
    <w:rsid w:val="006F6B0F"/>
    <w:rsid w:val="006F6B28"/>
    <w:rsid w:val="006F6B7E"/>
    <w:rsid w:val="006F6D1C"/>
    <w:rsid w:val="006F6FBA"/>
    <w:rsid w:val="006F7054"/>
    <w:rsid w:val="006F780D"/>
    <w:rsid w:val="006F7A30"/>
    <w:rsid w:val="006F7C23"/>
    <w:rsid w:val="006F7D53"/>
    <w:rsid w:val="007003C0"/>
    <w:rsid w:val="007005BD"/>
    <w:rsid w:val="007008C0"/>
    <w:rsid w:val="00700AAA"/>
    <w:rsid w:val="00700DD2"/>
    <w:rsid w:val="00700F12"/>
    <w:rsid w:val="00700F9B"/>
    <w:rsid w:val="0070131E"/>
    <w:rsid w:val="0070183B"/>
    <w:rsid w:val="00701847"/>
    <w:rsid w:val="00701A2A"/>
    <w:rsid w:val="00701A9A"/>
    <w:rsid w:val="00701BE6"/>
    <w:rsid w:val="00701FED"/>
    <w:rsid w:val="00702221"/>
    <w:rsid w:val="007024E1"/>
    <w:rsid w:val="00702914"/>
    <w:rsid w:val="00702BC0"/>
    <w:rsid w:val="00702BE3"/>
    <w:rsid w:val="00702BFC"/>
    <w:rsid w:val="00702C6F"/>
    <w:rsid w:val="00702CC4"/>
    <w:rsid w:val="00702EC4"/>
    <w:rsid w:val="00702ECB"/>
    <w:rsid w:val="00702EDF"/>
    <w:rsid w:val="00702FE8"/>
    <w:rsid w:val="007033F3"/>
    <w:rsid w:val="0070400B"/>
    <w:rsid w:val="0070414B"/>
    <w:rsid w:val="007041A7"/>
    <w:rsid w:val="007042E7"/>
    <w:rsid w:val="00704308"/>
    <w:rsid w:val="0070445D"/>
    <w:rsid w:val="007044DE"/>
    <w:rsid w:val="00704578"/>
    <w:rsid w:val="007045FB"/>
    <w:rsid w:val="007046B4"/>
    <w:rsid w:val="007047A9"/>
    <w:rsid w:val="00704A96"/>
    <w:rsid w:val="00705164"/>
    <w:rsid w:val="007051A4"/>
    <w:rsid w:val="00705234"/>
    <w:rsid w:val="0070525F"/>
    <w:rsid w:val="007052E9"/>
    <w:rsid w:val="00705504"/>
    <w:rsid w:val="007057AD"/>
    <w:rsid w:val="007057E6"/>
    <w:rsid w:val="0070590D"/>
    <w:rsid w:val="00705A8D"/>
    <w:rsid w:val="00705AF5"/>
    <w:rsid w:val="00705E7E"/>
    <w:rsid w:val="007065DC"/>
    <w:rsid w:val="00706604"/>
    <w:rsid w:val="0070670C"/>
    <w:rsid w:val="007067F4"/>
    <w:rsid w:val="00706DA0"/>
    <w:rsid w:val="00706E11"/>
    <w:rsid w:val="00706E25"/>
    <w:rsid w:val="00706FD2"/>
    <w:rsid w:val="0070726D"/>
    <w:rsid w:val="0070745B"/>
    <w:rsid w:val="00707518"/>
    <w:rsid w:val="00707B56"/>
    <w:rsid w:val="00707D09"/>
    <w:rsid w:val="00710326"/>
    <w:rsid w:val="0071059C"/>
    <w:rsid w:val="007105EE"/>
    <w:rsid w:val="00710B0A"/>
    <w:rsid w:val="00710B19"/>
    <w:rsid w:val="00710B72"/>
    <w:rsid w:val="00710EEA"/>
    <w:rsid w:val="007110F7"/>
    <w:rsid w:val="00711B7E"/>
    <w:rsid w:val="00712482"/>
    <w:rsid w:val="007129C5"/>
    <w:rsid w:val="007130C5"/>
    <w:rsid w:val="007131DC"/>
    <w:rsid w:val="0071342B"/>
    <w:rsid w:val="007138A8"/>
    <w:rsid w:val="00713945"/>
    <w:rsid w:val="00713C47"/>
    <w:rsid w:val="00714C48"/>
    <w:rsid w:val="00714C87"/>
    <w:rsid w:val="0071524A"/>
    <w:rsid w:val="00715453"/>
    <w:rsid w:val="007154E8"/>
    <w:rsid w:val="007155C5"/>
    <w:rsid w:val="007159E1"/>
    <w:rsid w:val="0071615B"/>
    <w:rsid w:val="00716735"/>
    <w:rsid w:val="00716825"/>
    <w:rsid w:val="007169BE"/>
    <w:rsid w:val="00716BE9"/>
    <w:rsid w:val="00716BF4"/>
    <w:rsid w:val="00716C94"/>
    <w:rsid w:val="00716EB9"/>
    <w:rsid w:val="0071754E"/>
    <w:rsid w:val="00717758"/>
    <w:rsid w:val="007177E2"/>
    <w:rsid w:val="00717A4C"/>
    <w:rsid w:val="00717BD8"/>
    <w:rsid w:val="00717E32"/>
    <w:rsid w:val="00717E5B"/>
    <w:rsid w:val="00717F04"/>
    <w:rsid w:val="00720155"/>
    <w:rsid w:val="0072038B"/>
    <w:rsid w:val="00720527"/>
    <w:rsid w:val="00720547"/>
    <w:rsid w:val="0072058A"/>
    <w:rsid w:val="007205E3"/>
    <w:rsid w:val="007206D8"/>
    <w:rsid w:val="00720806"/>
    <w:rsid w:val="00720D45"/>
    <w:rsid w:val="00720F81"/>
    <w:rsid w:val="0072131B"/>
    <w:rsid w:val="00721373"/>
    <w:rsid w:val="007215D8"/>
    <w:rsid w:val="00721796"/>
    <w:rsid w:val="007224D1"/>
    <w:rsid w:val="00722572"/>
    <w:rsid w:val="00722764"/>
    <w:rsid w:val="007228CA"/>
    <w:rsid w:val="00722B2F"/>
    <w:rsid w:val="00722C02"/>
    <w:rsid w:val="00723175"/>
    <w:rsid w:val="0072361A"/>
    <w:rsid w:val="00723B47"/>
    <w:rsid w:val="00723F27"/>
    <w:rsid w:val="007240BB"/>
    <w:rsid w:val="007241AE"/>
    <w:rsid w:val="0072445A"/>
    <w:rsid w:val="00724575"/>
    <w:rsid w:val="00724676"/>
    <w:rsid w:val="00724A50"/>
    <w:rsid w:val="00724B08"/>
    <w:rsid w:val="00724D83"/>
    <w:rsid w:val="0072510E"/>
    <w:rsid w:val="0072523C"/>
    <w:rsid w:val="0072540D"/>
    <w:rsid w:val="00725517"/>
    <w:rsid w:val="0072586B"/>
    <w:rsid w:val="007262D7"/>
    <w:rsid w:val="007264CB"/>
    <w:rsid w:val="00726534"/>
    <w:rsid w:val="007268CC"/>
    <w:rsid w:val="00726D11"/>
    <w:rsid w:val="00726DC3"/>
    <w:rsid w:val="00727315"/>
    <w:rsid w:val="0072731D"/>
    <w:rsid w:val="007274D5"/>
    <w:rsid w:val="007277F1"/>
    <w:rsid w:val="007279A2"/>
    <w:rsid w:val="00730168"/>
    <w:rsid w:val="007302A2"/>
    <w:rsid w:val="00730636"/>
    <w:rsid w:val="00730687"/>
    <w:rsid w:val="00730C27"/>
    <w:rsid w:val="00730F45"/>
    <w:rsid w:val="007310FD"/>
    <w:rsid w:val="00731694"/>
    <w:rsid w:val="007318EC"/>
    <w:rsid w:val="00731FAE"/>
    <w:rsid w:val="00731FEC"/>
    <w:rsid w:val="00732237"/>
    <w:rsid w:val="0073256E"/>
    <w:rsid w:val="00732960"/>
    <w:rsid w:val="00732A56"/>
    <w:rsid w:val="00732F00"/>
    <w:rsid w:val="00732F54"/>
    <w:rsid w:val="00733588"/>
    <w:rsid w:val="00733ED1"/>
    <w:rsid w:val="0073443F"/>
    <w:rsid w:val="0073448E"/>
    <w:rsid w:val="0073472B"/>
    <w:rsid w:val="0073477B"/>
    <w:rsid w:val="00734FC2"/>
    <w:rsid w:val="007352EB"/>
    <w:rsid w:val="00735551"/>
    <w:rsid w:val="00735707"/>
    <w:rsid w:val="00735DF9"/>
    <w:rsid w:val="00735FAF"/>
    <w:rsid w:val="0073603F"/>
    <w:rsid w:val="00736919"/>
    <w:rsid w:val="00736B15"/>
    <w:rsid w:val="00736EAA"/>
    <w:rsid w:val="00736F69"/>
    <w:rsid w:val="00736FC7"/>
    <w:rsid w:val="00737005"/>
    <w:rsid w:val="007371EB"/>
    <w:rsid w:val="00737AB9"/>
    <w:rsid w:val="00737D2B"/>
    <w:rsid w:val="00737D2D"/>
    <w:rsid w:val="0074017E"/>
    <w:rsid w:val="00740532"/>
    <w:rsid w:val="00740597"/>
    <w:rsid w:val="007407C2"/>
    <w:rsid w:val="0074083F"/>
    <w:rsid w:val="00740888"/>
    <w:rsid w:val="007410B3"/>
    <w:rsid w:val="0074149E"/>
    <w:rsid w:val="007414D4"/>
    <w:rsid w:val="0074151F"/>
    <w:rsid w:val="00741637"/>
    <w:rsid w:val="0074177E"/>
    <w:rsid w:val="0074179C"/>
    <w:rsid w:val="00741D99"/>
    <w:rsid w:val="00741EA4"/>
    <w:rsid w:val="00741FC3"/>
    <w:rsid w:val="0074200C"/>
    <w:rsid w:val="00742036"/>
    <w:rsid w:val="007420F6"/>
    <w:rsid w:val="007421A7"/>
    <w:rsid w:val="00742291"/>
    <w:rsid w:val="007422BF"/>
    <w:rsid w:val="007422D1"/>
    <w:rsid w:val="007424C9"/>
    <w:rsid w:val="0074285C"/>
    <w:rsid w:val="007428AC"/>
    <w:rsid w:val="00742C87"/>
    <w:rsid w:val="00742E9B"/>
    <w:rsid w:val="00742ECA"/>
    <w:rsid w:val="007431F3"/>
    <w:rsid w:val="007431FB"/>
    <w:rsid w:val="00743859"/>
    <w:rsid w:val="0074386B"/>
    <w:rsid w:val="00743935"/>
    <w:rsid w:val="0074394C"/>
    <w:rsid w:val="00743A43"/>
    <w:rsid w:val="00743B52"/>
    <w:rsid w:val="00743B5D"/>
    <w:rsid w:val="00743CE6"/>
    <w:rsid w:val="00743F8C"/>
    <w:rsid w:val="0074411E"/>
    <w:rsid w:val="007441D7"/>
    <w:rsid w:val="0074421D"/>
    <w:rsid w:val="0074424C"/>
    <w:rsid w:val="00744309"/>
    <w:rsid w:val="0074434B"/>
    <w:rsid w:val="00744483"/>
    <w:rsid w:val="0074464C"/>
    <w:rsid w:val="007446DA"/>
    <w:rsid w:val="00744812"/>
    <w:rsid w:val="00744A5B"/>
    <w:rsid w:val="00744BCE"/>
    <w:rsid w:val="00744C51"/>
    <w:rsid w:val="00744F19"/>
    <w:rsid w:val="007457C8"/>
    <w:rsid w:val="00745ACA"/>
    <w:rsid w:val="00745AF9"/>
    <w:rsid w:val="00745B63"/>
    <w:rsid w:val="00745F74"/>
    <w:rsid w:val="0074600C"/>
    <w:rsid w:val="0074610F"/>
    <w:rsid w:val="00746114"/>
    <w:rsid w:val="0074615C"/>
    <w:rsid w:val="00746AA9"/>
    <w:rsid w:val="00746AB6"/>
    <w:rsid w:val="00746C7B"/>
    <w:rsid w:val="00746DB0"/>
    <w:rsid w:val="00747067"/>
    <w:rsid w:val="0074781B"/>
    <w:rsid w:val="007478D0"/>
    <w:rsid w:val="0074790E"/>
    <w:rsid w:val="007479A1"/>
    <w:rsid w:val="00747FFE"/>
    <w:rsid w:val="007500A5"/>
    <w:rsid w:val="007500A9"/>
    <w:rsid w:val="00750266"/>
    <w:rsid w:val="00750495"/>
    <w:rsid w:val="00750576"/>
    <w:rsid w:val="00750AB2"/>
    <w:rsid w:val="00750F38"/>
    <w:rsid w:val="0075110A"/>
    <w:rsid w:val="00751A0B"/>
    <w:rsid w:val="00751E49"/>
    <w:rsid w:val="00751F46"/>
    <w:rsid w:val="00752459"/>
    <w:rsid w:val="00752B89"/>
    <w:rsid w:val="00752C57"/>
    <w:rsid w:val="00752F0C"/>
    <w:rsid w:val="007534DD"/>
    <w:rsid w:val="007537CB"/>
    <w:rsid w:val="00753DE7"/>
    <w:rsid w:val="00753ED8"/>
    <w:rsid w:val="007540BC"/>
    <w:rsid w:val="00754291"/>
    <w:rsid w:val="0075434D"/>
    <w:rsid w:val="00754373"/>
    <w:rsid w:val="00754471"/>
    <w:rsid w:val="0075456A"/>
    <w:rsid w:val="007548D5"/>
    <w:rsid w:val="00754B8D"/>
    <w:rsid w:val="00754C6C"/>
    <w:rsid w:val="00754DC4"/>
    <w:rsid w:val="00754E36"/>
    <w:rsid w:val="00754E46"/>
    <w:rsid w:val="007550F6"/>
    <w:rsid w:val="0075521A"/>
    <w:rsid w:val="007555FB"/>
    <w:rsid w:val="00755704"/>
    <w:rsid w:val="00755B28"/>
    <w:rsid w:val="00755B95"/>
    <w:rsid w:val="00755EFA"/>
    <w:rsid w:val="00755F3D"/>
    <w:rsid w:val="00755F44"/>
    <w:rsid w:val="00755FA3"/>
    <w:rsid w:val="0075621E"/>
    <w:rsid w:val="007563F3"/>
    <w:rsid w:val="00756427"/>
    <w:rsid w:val="007565FB"/>
    <w:rsid w:val="00756724"/>
    <w:rsid w:val="007567C1"/>
    <w:rsid w:val="00756AD4"/>
    <w:rsid w:val="00757048"/>
    <w:rsid w:val="00757101"/>
    <w:rsid w:val="0075733A"/>
    <w:rsid w:val="00757396"/>
    <w:rsid w:val="00757455"/>
    <w:rsid w:val="007577C1"/>
    <w:rsid w:val="007577DF"/>
    <w:rsid w:val="007577E0"/>
    <w:rsid w:val="00757EDC"/>
    <w:rsid w:val="00760090"/>
    <w:rsid w:val="007600DF"/>
    <w:rsid w:val="007606A3"/>
    <w:rsid w:val="007616FE"/>
    <w:rsid w:val="00761701"/>
    <w:rsid w:val="007618F2"/>
    <w:rsid w:val="007619F2"/>
    <w:rsid w:val="00761DA1"/>
    <w:rsid w:val="00761E17"/>
    <w:rsid w:val="00761E35"/>
    <w:rsid w:val="00761F82"/>
    <w:rsid w:val="007622F0"/>
    <w:rsid w:val="0076240B"/>
    <w:rsid w:val="007624AB"/>
    <w:rsid w:val="00762574"/>
    <w:rsid w:val="0076259E"/>
    <w:rsid w:val="0076272B"/>
    <w:rsid w:val="00762C32"/>
    <w:rsid w:val="00762D6D"/>
    <w:rsid w:val="00762E64"/>
    <w:rsid w:val="00763457"/>
    <w:rsid w:val="0076370E"/>
    <w:rsid w:val="007637B5"/>
    <w:rsid w:val="00763C7B"/>
    <w:rsid w:val="00763CFD"/>
    <w:rsid w:val="00763D60"/>
    <w:rsid w:val="00763F0B"/>
    <w:rsid w:val="0076403E"/>
    <w:rsid w:val="007640A6"/>
    <w:rsid w:val="007642E3"/>
    <w:rsid w:val="00764314"/>
    <w:rsid w:val="007643D6"/>
    <w:rsid w:val="007648C1"/>
    <w:rsid w:val="0076497A"/>
    <w:rsid w:val="00764C95"/>
    <w:rsid w:val="00764CBE"/>
    <w:rsid w:val="00764DD0"/>
    <w:rsid w:val="00764DD1"/>
    <w:rsid w:val="00764E13"/>
    <w:rsid w:val="007650D8"/>
    <w:rsid w:val="007651E4"/>
    <w:rsid w:val="007654F5"/>
    <w:rsid w:val="007658C5"/>
    <w:rsid w:val="0076590B"/>
    <w:rsid w:val="007659AE"/>
    <w:rsid w:val="00765A66"/>
    <w:rsid w:val="00765D2F"/>
    <w:rsid w:val="00765E64"/>
    <w:rsid w:val="00766304"/>
    <w:rsid w:val="00766A61"/>
    <w:rsid w:val="00766C2B"/>
    <w:rsid w:val="00766F9F"/>
    <w:rsid w:val="007671DB"/>
    <w:rsid w:val="00767230"/>
    <w:rsid w:val="007674EC"/>
    <w:rsid w:val="007676AD"/>
    <w:rsid w:val="00767A7C"/>
    <w:rsid w:val="00767B65"/>
    <w:rsid w:val="00767BF1"/>
    <w:rsid w:val="00770036"/>
    <w:rsid w:val="0077035C"/>
    <w:rsid w:val="007703C9"/>
    <w:rsid w:val="0077046D"/>
    <w:rsid w:val="00770BBE"/>
    <w:rsid w:val="00771328"/>
    <w:rsid w:val="007713E1"/>
    <w:rsid w:val="007715F6"/>
    <w:rsid w:val="00771F5F"/>
    <w:rsid w:val="0077232B"/>
    <w:rsid w:val="007724AF"/>
    <w:rsid w:val="0077254E"/>
    <w:rsid w:val="00772732"/>
    <w:rsid w:val="0077275D"/>
    <w:rsid w:val="00772821"/>
    <w:rsid w:val="00772829"/>
    <w:rsid w:val="007728D2"/>
    <w:rsid w:val="007728DA"/>
    <w:rsid w:val="007729EA"/>
    <w:rsid w:val="00772E96"/>
    <w:rsid w:val="00772F26"/>
    <w:rsid w:val="0077333A"/>
    <w:rsid w:val="00773DA2"/>
    <w:rsid w:val="00773E20"/>
    <w:rsid w:val="00773E82"/>
    <w:rsid w:val="00774991"/>
    <w:rsid w:val="00774AFC"/>
    <w:rsid w:val="00774CB8"/>
    <w:rsid w:val="00774EF7"/>
    <w:rsid w:val="007752D4"/>
    <w:rsid w:val="00775481"/>
    <w:rsid w:val="007754E5"/>
    <w:rsid w:val="0077566F"/>
    <w:rsid w:val="0077568A"/>
    <w:rsid w:val="007756E3"/>
    <w:rsid w:val="007757DE"/>
    <w:rsid w:val="00775E52"/>
    <w:rsid w:val="00775EC1"/>
    <w:rsid w:val="0077612F"/>
    <w:rsid w:val="0077648D"/>
    <w:rsid w:val="0077651A"/>
    <w:rsid w:val="00776594"/>
    <w:rsid w:val="007765B5"/>
    <w:rsid w:val="007768DD"/>
    <w:rsid w:val="00776A53"/>
    <w:rsid w:val="00776A98"/>
    <w:rsid w:val="00776A9F"/>
    <w:rsid w:val="00776B73"/>
    <w:rsid w:val="00776F77"/>
    <w:rsid w:val="007770EE"/>
    <w:rsid w:val="007771B6"/>
    <w:rsid w:val="007774B8"/>
    <w:rsid w:val="0077754C"/>
    <w:rsid w:val="007775C1"/>
    <w:rsid w:val="00777732"/>
    <w:rsid w:val="00777ABC"/>
    <w:rsid w:val="00777AC5"/>
    <w:rsid w:val="00777AEE"/>
    <w:rsid w:val="00777DEF"/>
    <w:rsid w:val="00777E3C"/>
    <w:rsid w:val="00780009"/>
    <w:rsid w:val="0078010D"/>
    <w:rsid w:val="0078044B"/>
    <w:rsid w:val="00780915"/>
    <w:rsid w:val="00780D0E"/>
    <w:rsid w:val="00780E8B"/>
    <w:rsid w:val="00781111"/>
    <w:rsid w:val="00781ADF"/>
    <w:rsid w:val="00781E53"/>
    <w:rsid w:val="0078278C"/>
    <w:rsid w:val="00782953"/>
    <w:rsid w:val="0078375A"/>
    <w:rsid w:val="007837D3"/>
    <w:rsid w:val="00783A40"/>
    <w:rsid w:val="00783BAD"/>
    <w:rsid w:val="00783C55"/>
    <w:rsid w:val="00784020"/>
    <w:rsid w:val="0078403B"/>
    <w:rsid w:val="0078409F"/>
    <w:rsid w:val="007840B4"/>
    <w:rsid w:val="007843A0"/>
    <w:rsid w:val="0078467A"/>
    <w:rsid w:val="00784A06"/>
    <w:rsid w:val="00784CD5"/>
    <w:rsid w:val="00784D37"/>
    <w:rsid w:val="0078521A"/>
    <w:rsid w:val="00785703"/>
    <w:rsid w:val="00785760"/>
    <w:rsid w:val="00785B6C"/>
    <w:rsid w:val="00785B87"/>
    <w:rsid w:val="00785BB5"/>
    <w:rsid w:val="00786070"/>
    <w:rsid w:val="0078625F"/>
    <w:rsid w:val="007863A0"/>
    <w:rsid w:val="007863C9"/>
    <w:rsid w:val="007865A0"/>
    <w:rsid w:val="0078762D"/>
    <w:rsid w:val="007876B3"/>
    <w:rsid w:val="00787B8F"/>
    <w:rsid w:val="00787E14"/>
    <w:rsid w:val="00787EE2"/>
    <w:rsid w:val="00790300"/>
    <w:rsid w:val="007906FB"/>
    <w:rsid w:val="0079075F"/>
    <w:rsid w:val="0079077D"/>
    <w:rsid w:val="00790DC7"/>
    <w:rsid w:val="00790E31"/>
    <w:rsid w:val="00790EE8"/>
    <w:rsid w:val="007913E9"/>
    <w:rsid w:val="0079164C"/>
    <w:rsid w:val="00791910"/>
    <w:rsid w:val="00791A5A"/>
    <w:rsid w:val="00791DDE"/>
    <w:rsid w:val="007921AA"/>
    <w:rsid w:val="007921E8"/>
    <w:rsid w:val="007922B8"/>
    <w:rsid w:val="007923D7"/>
    <w:rsid w:val="00792691"/>
    <w:rsid w:val="0079276E"/>
    <w:rsid w:val="00792AA8"/>
    <w:rsid w:val="00792DBB"/>
    <w:rsid w:val="007935D9"/>
    <w:rsid w:val="00793758"/>
    <w:rsid w:val="007937EE"/>
    <w:rsid w:val="00793DB4"/>
    <w:rsid w:val="00793E91"/>
    <w:rsid w:val="007940B2"/>
    <w:rsid w:val="007942A2"/>
    <w:rsid w:val="00794592"/>
    <w:rsid w:val="007946E1"/>
    <w:rsid w:val="0079476F"/>
    <w:rsid w:val="00794820"/>
    <w:rsid w:val="00794ECA"/>
    <w:rsid w:val="00794F2C"/>
    <w:rsid w:val="007951D4"/>
    <w:rsid w:val="00795717"/>
    <w:rsid w:val="007959BC"/>
    <w:rsid w:val="00795AB6"/>
    <w:rsid w:val="00795BD7"/>
    <w:rsid w:val="00795D6B"/>
    <w:rsid w:val="00795E62"/>
    <w:rsid w:val="00795F1C"/>
    <w:rsid w:val="00796419"/>
    <w:rsid w:val="00796599"/>
    <w:rsid w:val="0079683D"/>
    <w:rsid w:val="00796BE4"/>
    <w:rsid w:val="00797267"/>
    <w:rsid w:val="00797442"/>
    <w:rsid w:val="007975E1"/>
    <w:rsid w:val="0079797E"/>
    <w:rsid w:val="00797C44"/>
    <w:rsid w:val="007A0184"/>
    <w:rsid w:val="007A0D20"/>
    <w:rsid w:val="007A0FBD"/>
    <w:rsid w:val="007A1337"/>
    <w:rsid w:val="007A13F2"/>
    <w:rsid w:val="007A195D"/>
    <w:rsid w:val="007A2836"/>
    <w:rsid w:val="007A291F"/>
    <w:rsid w:val="007A2936"/>
    <w:rsid w:val="007A2A26"/>
    <w:rsid w:val="007A2B31"/>
    <w:rsid w:val="007A2B92"/>
    <w:rsid w:val="007A2BD6"/>
    <w:rsid w:val="007A3200"/>
    <w:rsid w:val="007A3238"/>
    <w:rsid w:val="007A3355"/>
    <w:rsid w:val="007A3923"/>
    <w:rsid w:val="007A3978"/>
    <w:rsid w:val="007A3DDC"/>
    <w:rsid w:val="007A3F00"/>
    <w:rsid w:val="007A402A"/>
    <w:rsid w:val="007A420E"/>
    <w:rsid w:val="007A458E"/>
    <w:rsid w:val="007A481A"/>
    <w:rsid w:val="007A4F99"/>
    <w:rsid w:val="007A5008"/>
    <w:rsid w:val="007A550C"/>
    <w:rsid w:val="007A550F"/>
    <w:rsid w:val="007A5804"/>
    <w:rsid w:val="007A5C45"/>
    <w:rsid w:val="007A5D27"/>
    <w:rsid w:val="007A5E0A"/>
    <w:rsid w:val="007A5E8F"/>
    <w:rsid w:val="007A659D"/>
    <w:rsid w:val="007A677E"/>
    <w:rsid w:val="007A6F2D"/>
    <w:rsid w:val="007A71E6"/>
    <w:rsid w:val="007A777A"/>
    <w:rsid w:val="007A78B1"/>
    <w:rsid w:val="007A7A7C"/>
    <w:rsid w:val="007A7C59"/>
    <w:rsid w:val="007A7CFB"/>
    <w:rsid w:val="007A7D70"/>
    <w:rsid w:val="007A7FBB"/>
    <w:rsid w:val="007B0116"/>
    <w:rsid w:val="007B0155"/>
    <w:rsid w:val="007B02CA"/>
    <w:rsid w:val="007B0560"/>
    <w:rsid w:val="007B08DC"/>
    <w:rsid w:val="007B099A"/>
    <w:rsid w:val="007B0A31"/>
    <w:rsid w:val="007B0AEC"/>
    <w:rsid w:val="007B0E84"/>
    <w:rsid w:val="007B10E6"/>
    <w:rsid w:val="007B1248"/>
    <w:rsid w:val="007B12C8"/>
    <w:rsid w:val="007B12EE"/>
    <w:rsid w:val="007B1552"/>
    <w:rsid w:val="007B19A4"/>
    <w:rsid w:val="007B1AF6"/>
    <w:rsid w:val="007B1BE1"/>
    <w:rsid w:val="007B1C06"/>
    <w:rsid w:val="007B1E33"/>
    <w:rsid w:val="007B2010"/>
    <w:rsid w:val="007B20D4"/>
    <w:rsid w:val="007B22B6"/>
    <w:rsid w:val="007B22C6"/>
    <w:rsid w:val="007B2398"/>
    <w:rsid w:val="007B2467"/>
    <w:rsid w:val="007B2494"/>
    <w:rsid w:val="007B257D"/>
    <w:rsid w:val="007B2EE0"/>
    <w:rsid w:val="007B3189"/>
    <w:rsid w:val="007B32BB"/>
    <w:rsid w:val="007B32CF"/>
    <w:rsid w:val="007B382D"/>
    <w:rsid w:val="007B389C"/>
    <w:rsid w:val="007B396F"/>
    <w:rsid w:val="007B3B5D"/>
    <w:rsid w:val="007B3CD4"/>
    <w:rsid w:val="007B4540"/>
    <w:rsid w:val="007B462B"/>
    <w:rsid w:val="007B46E6"/>
    <w:rsid w:val="007B4707"/>
    <w:rsid w:val="007B4774"/>
    <w:rsid w:val="007B485E"/>
    <w:rsid w:val="007B4AD7"/>
    <w:rsid w:val="007B4ADF"/>
    <w:rsid w:val="007B4B79"/>
    <w:rsid w:val="007B4F85"/>
    <w:rsid w:val="007B568A"/>
    <w:rsid w:val="007B5C29"/>
    <w:rsid w:val="007B5E42"/>
    <w:rsid w:val="007B6192"/>
    <w:rsid w:val="007B623B"/>
    <w:rsid w:val="007B6245"/>
    <w:rsid w:val="007B62AD"/>
    <w:rsid w:val="007B636C"/>
    <w:rsid w:val="007B63A1"/>
    <w:rsid w:val="007B64E1"/>
    <w:rsid w:val="007B661A"/>
    <w:rsid w:val="007B6874"/>
    <w:rsid w:val="007B6AA7"/>
    <w:rsid w:val="007B6DAA"/>
    <w:rsid w:val="007B75CC"/>
    <w:rsid w:val="007B76F0"/>
    <w:rsid w:val="007B78AB"/>
    <w:rsid w:val="007B792C"/>
    <w:rsid w:val="007B79FA"/>
    <w:rsid w:val="007B7B69"/>
    <w:rsid w:val="007B7DBF"/>
    <w:rsid w:val="007B7E19"/>
    <w:rsid w:val="007B7FD2"/>
    <w:rsid w:val="007C014D"/>
    <w:rsid w:val="007C0232"/>
    <w:rsid w:val="007C028F"/>
    <w:rsid w:val="007C03C9"/>
    <w:rsid w:val="007C0460"/>
    <w:rsid w:val="007C05C8"/>
    <w:rsid w:val="007C0833"/>
    <w:rsid w:val="007C0C75"/>
    <w:rsid w:val="007C0CC1"/>
    <w:rsid w:val="007C0E34"/>
    <w:rsid w:val="007C0FD5"/>
    <w:rsid w:val="007C1164"/>
    <w:rsid w:val="007C116E"/>
    <w:rsid w:val="007C12C2"/>
    <w:rsid w:val="007C14AB"/>
    <w:rsid w:val="007C14C3"/>
    <w:rsid w:val="007C1C78"/>
    <w:rsid w:val="007C1F78"/>
    <w:rsid w:val="007C1FFB"/>
    <w:rsid w:val="007C1FFC"/>
    <w:rsid w:val="007C2822"/>
    <w:rsid w:val="007C2ABE"/>
    <w:rsid w:val="007C2B66"/>
    <w:rsid w:val="007C2BA7"/>
    <w:rsid w:val="007C2C86"/>
    <w:rsid w:val="007C2EA5"/>
    <w:rsid w:val="007C2F87"/>
    <w:rsid w:val="007C340D"/>
    <w:rsid w:val="007C34E7"/>
    <w:rsid w:val="007C3662"/>
    <w:rsid w:val="007C3E10"/>
    <w:rsid w:val="007C4332"/>
    <w:rsid w:val="007C4A88"/>
    <w:rsid w:val="007C4BFF"/>
    <w:rsid w:val="007C4CAF"/>
    <w:rsid w:val="007C4E0D"/>
    <w:rsid w:val="007C4ED3"/>
    <w:rsid w:val="007C4FCE"/>
    <w:rsid w:val="007C52C0"/>
    <w:rsid w:val="007C573C"/>
    <w:rsid w:val="007C5994"/>
    <w:rsid w:val="007C5A88"/>
    <w:rsid w:val="007C5B23"/>
    <w:rsid w:val="007C5DCA"/>
    <w:rsid w:val="007C5E06"/>
    <w:rsid w:val="007C5F14"/>
    <w:rsid w:val="007C5FFD"/>
    <w:rsid w:val="007C6045"/>
    <w:rsid w:val="007C6050"/>
    <w:rsid w:val="007C6106"/>
    <w:rsid w:val="007C61BB"/>
    <w:rsid w:val="007C65DB"/>
    <w:rsid w:val="007C69DE"/>
    <w:rsid w:val="007C6B14"/>
    <w:rsid w:val="007C6C74"/>
    <w:rsid w:val="007C6D66"/>
    <w:rsid w:val="007C7088"/>
    <w:rsid w:val="007C724A"/>
    <w:rsid w:val="007C739A"/>
    <w:rsid w:val="007C7C7E"/>
    <w:rsid w:val="007C7D03"/>
    <w:rsid w:val="007C7DD8"/>
    <w:rsid w:val="007D0254"/>
    <w:rsid w:val="007D02B8"/>
    <w:rsid w:val="007D02E7"/>
    <w:rsid w:val="007D09DC"/>
    <w:rsid w:val="007D108B"/>
    <w:rsid w:val="007D1181"/>
    <w:rsid w:val="007D137B"/>
    <w:rsid w:val="007D13DA"/>
    <w:rsid w:val="007D145A"/>
    <w:rsid w:val="007D1833"/>
    <w:rsid w:val="007D1858"/>
    <w:rsid w:val="007D1C2B"/>
    <w:rsid w:val="007D1C3C"/>
    <w:rsid w:val="007D2183"/>
    <w:rsid w:val="007D2613"/>
    <w:rsid w:val="007D2842"/>
    <w:rsid w:val="007D28B8"/>
    <w:rsid w:val="007D2BFA"/>
    <w:rsid w:val="007D3298"/>
    <w:rsid w:val="007D32F8"/>
    <w:rsid w:val="007D337A"/>
    <w:rsid w:val="007D3387"/>
    <w:rsid w:val="007D3781"/>
    <w:rsid w:val="007D388C"/>
    <w:rsid w:val="007D3EE0"/>
    <w:rsid w:val="007D3F21"/>
    <w:rsid w:val="007D40FB"/>
    <w:rsid w:val="007D4449"/>
    <w:rsid w:val="007D44ED"/>
    <w:rsid w:val="007D4BD8"/>
    <w:rsid w:val="007D4D6E"/>
    <w:rsid w:val="007D4D71"/>
    <w:rsid w:val="007D50DB"/>
    <w:rsid w:val="007D5246"/>
    <w:rsid w:val="007D54CB"/>
    <w:rsid w:val="007D5769"/>
    <w:rsid w:val="007D5AC4"/>
    <w:rsid w:val="007D5DBB"/>
    <w:rsid w:val="007D5F69"/>
    <w:rsid w:val="007D686E"/>
    <w:rsid w:val="007D690E"/>
    <w:rsid w:val="007D6979"/>
    <w:rsid w:val="007D6A22"/>
    <w:rsid w:val="007D6A2F"/>
    <w:rsid w:val="007D6C41"/>
    <w:rsid w:val="007D7273"/>
    <w:rsid w:val="007D72A2"/>
    <w:rsid w:val="007D7535"/>
    <w:rsid w:val="007D78CF"/>
    <w:rsid w:val="007D7D78"/>
    <w:rsid w:val="007E0348"/>
    <w:rsid w:val="007E056E"/>
    <w:rsid w:val="007E0725"/>
    <w:rsid w:val="007E0DCD"/>
    <w:rsid w:val="007E0EEF"/>
    <w:rsid w:val="007E100D"/>
    <w:rsid w:val="007E15AB"/>
    <w:rsid w:val="007E17E3"/>
    <w:rsid w:val="007E1823"/>
    <w:rsid w:val="007E1825"/>
    <w:rsid w:val="007E1B6B"/>
    <w:rsid w:val="007E1BB3"/>
    <w:rsid w:val="007E1FD1"/>
    <w:rsid w:val="007E213C"/>
    <w:rsid w:val="007E23F9"/>
    <w:rsid w:val="007E35A5"/>
    <w:rsid w:val="007E3C1C"/>
    <w:rsid w:val="007E3DE9"/>
    <w:rsid w:val="007E4042"/>
    <w:rsid w:val="007E4731"/>
    <w:rsid w:val="007E5171"/>
    <w:rsid w:val="007E5589"/>
    <w:rsid w:val="007E5822"/>
    <w:rsid w:val="007E5AF4"/>
    <w:rsid w:val="007E5E87"/>
    <w:rsid w:val="007E5E98"/>
    <w:rsid w:val="007E6446"/>
    <w:rsid w:val="007E6669"/>
    <w:rsid w:val="007E6D3E"/>
    <w:rsid w:val="007E726D"/>
    <w:rsid w:val="007E728C"/>
    <w:rsid w:val="007E76F9"/>
    <w:rsid w:val="007E78B5"/>
    <w:rsid w:val="007E78DA"/>
    <w:rsid w:val="007E7E03"/>
    <w:rsid w:val="007F02E3"/>
    <w:rsid w:val="007F0558"/>
    <w:rsid w:val="007F06AE"/>
    <w:rsid w:val="007F0782"/>
    <w:rsid w:val="007F08F0"/>
    <w:rsid w:val="007F0F22"/>
    <w:rsid w:val="007F134B"/>
    <w:rsid w:val="007F13BB"/>
    <w:rsid w:val="007F145E"/>
    <w:rsid w:val="007F14C5"/>
    <w:rsid w:val="007F151F"/>
    <w:rsid w:val="007F1990"/>
    <w:rsid w:val="007F1A11"/>
    <w:rsid w:val="007F1B14"/>
    <w:rsid w:val="007F1C58"/>
    <w:rsid w:val="007F1E0A"/>
    <w:rsid w:val="007F1F65"/>
    <w:rsid w:val="007F1FA8"/>
    <w:rsid w:val="007F2159"/>
    <w:rsid w:val="007F227C"/>
    <w:rsid w:val="007F22E0"/>
    <w:rsid w:val="007F239F"/>
    <w:rsid w:val="007F2862"/>
    <w:rsid w:val="007F2919"/>
    <w:rsid w:val="007F299B"/>
    <w:rsid w:val="007F2A95"/>
    <w:rsid w:val="007F2CB5"/>
    <w:rsid w:val="007F2EDB"/>
    <w:rsid w:val="007F30F2"/>
    <w:rsid w:val="007F3128"/>
    <w:rsid w:val="007F322E"/>
    <w:rsid w:val="007F374C"/>
    <w:rsid w:val="007F38B2"/>
    <w:rsid w:val="007F3D70"/>
    <w:rsid w:val="007F3E63"/>
    <w:rsid w:val="007F431C"/>
    <w:rsid w:val="007F4399"/>
    <w:rsid w:val="007F4587"/>
    <w:rsid w:val="007F5153"/>
    <w:rsid w:val="007F54FE"/>
    <w:rsid w:val="007F56B1"/>
    <w:rsid w:val="007F5C89"/>
    <w:rsid w:val="007F5E74"/>
    <w:rsid w:val="007F5EBA"/>
    <w:rsid w:val="007F5EDE"/>
    <w:rsid w:val="007F60D2"/>
    <w:rsid w:val="007F684B"/>
    <w:rsid w:val="007F692E"/>
    <w:rsid w:val="007F6E16"/>
    <w:rsid w:val="007F7802"/>
    <w:rsid w:val="007F783F"/>
    <w:rsid w:val="007F7864"/>
    <w:rsid w:val="007F79BC"/>
    <w:rsid w:val="007F7C86"/>
    <w:rsid w:val="007F7CE0"/>
    <w:rsid w:val="007F7F6E"/>
    <w:rsid w:val="007F7FA4"/>
    <w:rsid w:val="0080009D"/>
    <w:rsid w:val="00800386"/>
    <w:rsid w:val="008006CE"/>
    <w:rsid w:val="00801114"/>
    <w:rsid w:val="008012A6"/>
    <w:rsid w:val="008016E0"/>
    <w:rsid w:val="00801CA9"/>
    <w:rsid w:val="00801D14"/>
    <w:rsid w:val="00801E42"/>
    <w:rsid w:val="0080231A"/>
    <w:rsid w:val="00802813"/>
    <w:rsid w:val="00802903"/>
    <w:rsid w:val="00802B47"/>
    <w:rsid w:val="00802D0D"/>
    <w:rsid w:val="008032D5"/>
    <w:rsid w:val="0080335D"/>
    <w:rsid w:val="00803361"/>
    <w:rsid w:val="00803770"/>
    <w:rsid w:val="00803B7E"/>
    <w:rsid w:val="00803D24"/>
    <w:rsid w:val="00803D59"/>
    <w:rsid w:val="00803DBD"/>
    <w:rsid w:val="00803DF5"/>
    <w:rsid w:val="00803EF6"/>
    <w:rsid w:val="0080413F"/>
    <w:rsid w:val="008043BC"/>
    <w:rsid w:val="00804733"/>
    <w:rsid w:val="00804D2D"/>
    <w:rsid w:val="00804F6A"/>
    <w:rsid w:val="00805076"/>
    <w:rsid w:val="00805409"/>
    <w:rsid w:val="008055F6"/>
    <w:rsid w:val="008059E3"/>
    <w:rsid w:val="00805A44"/>
    <w:rsid w:val="00805CD5"/>
    <w:rsid w:val="00805CDA"/>
    <w:rsid w:val="008060B3"/>
    <w:rsid w:val="008062E5"/>
    <w:rsid w:val="0080634A"/>
    <w:rsid w:val="0080643F"/>
    <w:rsid w:val="0080662B"/>
    <w:rsid w:val="00806C42"/>
    <w:rsid w:val="00806E47"/>
    <w:rsid w:val="00806EFA"/>
    <w:rsid w:val="00806F86"/>
    <w:rsid w:val="00806F99"/>
    <w:rsid w:val="0080729F"/>
    <w:rsid w:val="0080746C"/>
    <w:rsid w:val="0080772C"/>
    <w:rsid w:val="0080778C"/>
    <w:rsid w:val="008078BF"/>
    <w:rsid w:val="00807A7A"/>
    <w:rsid w:val="00807C55"/>
    <w:rsid w:val="00807C8C"/>
    <w:rsid w:val="00807F57"/>
    <w:rsid w:val="0081089A"/>
    <w:rsid w:val="00810AFF"/>
    <w:rsid w:val="00810BED"/>
    <w:rsid w:val="00811DD1"/>
    <w:rsid w:val="00811E3C"/>
    <w:rsid w:val="00811E47"/>
    <w:rsid w:val="0081207D"/>
    <w:rsid w:val="0081216C"/>
    <w:rsid w:val="008125A2"/>
    <w:rsid w:val="00812A88"/>
    <w:rsid w:val="00812CFB"/>
    <w:rsid w:val="00812D0A"/>
    <w:rsid w:val="008134BC"/>
    <w:rsid w:val="00813857"/>
    <w:rsid w:val="0081387A"/>
    <w:rsid w:val="00813A51"/>
    <w:rsid w:val="00813AA2"/>
    <w:rsid w:val="00814144"/>
    <w:rsid w:val="00814403"/>
    <w:rsid w:val="00814485"/>
    <w:rsid w:val="00814801"/>
    <w:rsid w:val="008148F4"/>
    <w:rsid w:val="00814959"/>
    <w:rsid w:val="00814EDC"/>
    <w:rsid w:val="00814FBA"/>
    <w:rsid w:val="008151E0"/>
    <w:rsid w:val="0081545E"/>
    <w:rsid w:val="00815681"/>
    <w:rsid w:val="00815756"/>
    <w:rsid w:val="00815CE1"/>
    <w:rsid w:val="00815D65"/>
    <w:rsid w:val="00815DCD"/>
    <w:rsid w:val="0081649C"/>
    <w:rsid w:val="008164CE"/>
    <w:rsid w:val="00817075"/>
    <w:rsid w:val="008172AB"/>
    <w:rsid w:val="00817522"/>
    <w:rsid w:val="008176C3"/>
    <w:rsid w:val="008176EB"/>
    <w:rsid w:val="008202F5"/>
    <w:rsid w:val="00820330"/>
    <w:rsid w:val="00820A0F"/>
    <w:rsid w:val="00820ACA"/>
    <w:rsid w:val="00820C6E"/>
    <w:rsid w:val="00820E0D"/>
    <w:rsid w:val="008214C3"/>
    <w:rsid w:val="00821563"/>
    <w:rsid w:val="00821B35"/>
    <w:rsid w:val="00821CEF"/>
    <w:rsid w:val="00821D4F"/>
    <w:rsid w:val="00821D84"/>
    <w:rsid w:val="00821E8D"/>
    <w:rsid w:val="008222B3"/>
    <w:rsid w:val="0082250A"/>
    <w:rsid w:val="0082307A"/>
    <w:rsid w:val="00823103"/>
    <w:rsid w:val="0082328C"/>
    <w:rsid w:val="008233BB"/>
    <w:rsid w:val="008234E3"/>
    <w:rsid w:val="00823902"/>
    <w:rsid w:val="00823F64"/>
    <w:rsid w:val="008243A5"/>
    <w:rsid w:val="0082451F"/>
    <w:rsid w:val="00824726"/>
    <w:rsid w:val="008249C2"/>
    <w:rsid w:val="00824AA2"/>
    <w:rsid w:val="00824CC7"/>
    <w:rsid w:val="00824FAB"/>
    <w:rsid w:val="008250C4"/>
    <w:rsid w:val="00825387"/>
    <w:rsid w:val="00825987"/>
    <w:rsid w:val="00825E36"/>
    <w:rsid w:val="00825E6B"/>
    <w:rsid w:val="00825F7E"/>
    <w:rsid w:val="008261BB"/>
    <w:rsid w:val="008267B3"/>
    <w:rsid w:val="00826D39"/>
    <w:rsid w:val="00826F48"/>
    <w:rsid w:val="00826FC0"/>
    <w:rsid w:val="008272C9"/>
    <w:rsid w:val="00827488"/>
    <w:rsid w:val="0082753F"/>
    <w:rsid w:val="00827613"/>
    <w:rsid w:val="0082770B"/>
    <w:rsid w:val="008278CD"/>
    <w:rsid w:val="00827C60"/>
    <w:rsid w:val="00827CBC"/>
    <w:rsid w:val="00827E44"/>
    <w:rsid w:val="00830288"/>
    <w:rsid w:val="0083041A"/>
    <w:rsid w:val="0083066B"/>
    <w:rsid w:val="00830B4E"/>
    <w:rsid w:val="00830EF2"/>
    <w:rsid w:val="008314E1"/>
    <w:rsid w:val="0083151D"/>
    <w:rsid w:val="0083152B"/>
    <w:rsid w:val="0083154E"/>
    <w:rsid w:val="00831667"/>
    <w:rsid w:val="008316AD"/>
    <w:rsid w:val="008317A0"/>
    <w:rsid w:val="00831928"/>
    <w:rsid w:val="00832338"/>
    <w:rsid w:val="00832521"/>
    <w:rsid w:val="0083297C"/>
    <w:rsid w:val="00832AB4"/>
    <w:rsid w:val="00832E2F"/>
    <w:rsid w:val="00832F5F"/>
    <w:rsid w:val="008330A6"/>
    <w:rsid w:val="00833177"/>
    <w:rsid w:val="008331B2"/>
    <w:rsid w:val="0083320A"/>
    <w:rsid w:val="00833709"/>
    <w:rsid w:val="00833757"/>
    <w:rsid w:val="0083377D"/>
    <w:rsid w:val="00833C24"/>
    <w:rsid w:val="0083401A"/>
    <w:rsid w:val="00834112"/>
    <w:rsid w:val="00834114"/>
    <w:rsid w:val="00834157"/>
    <w:rsid w:val="0083450E"/>
    <w:rsid w:val="0083480A"/>
    <w:rsid w:val="00834930"/>
    <w:rsid w:val="00834EB7"/>
    <w:rsid w:val="00834F38"/>
    <w:rsid w:val="00834F48"/>
    <w:rsid w:val="0083542D"/>
    <w:rsid w:val="0083563F"/>
    <w:rsid w:val="008356ED"/>
    <w:rsid w:val="008357B2"/>
    <w:rsid w:val="00835F29"/>
    <w:rsid w:val="008360FE"/>
    <w:rsid w:val="00836327"/>
    <w:rsid w:val="008363BA"/>
    <w:rsid w:val="008365D2"/>
    <w:rsid w:val="00836791"/>
    <w:rsid w:val="008367AF"/>
    <w:rsid w:val="00836B65"/>
    <w:rsid w:val="00836C47"/>
    <w:rsid w:val="00836D81"/>
    <w:rsid w:val="00837437"/>
    <w:rsid w:val="00837C1B"/>
    <w:rsid w:val="00837CD8"/>
    <w:rsid w:val="00837D2B"/>
    <w:rsid w:val="00837E96"/>
    <w:rsid w:val="0084027F"/>
    <w:rsid w:val="00840333"/>
    <w:rsid w:val="0084041C"/>
    <w:rsid w:val="00840475"/>
    <w:rsid w:val="00840DB3"/>
    <w:rsid w:val="00840E92"/>
    <w:rsid w:val="00841070"/>
    <w:rsid w:val="00841269"/>
    <w:rsid w:val="00841352"/>
    <w:rsid w:val="008413E2"/>
    <w:rsid w:val="0084178C"/>
    <w:rsid w:val="00841795"/>
    <w:rsid w:val="0084199D"/>
    <w:rsid w:val="00841D1B"/>
    <w:rsid w:val="00841FC4"/>
    <w:rsid w:val="00841FE0"/>
    <w:rsid w:val="00842342"/>
    <w:rsid w:val="00842D0D"/>
    <w:rsid w:val="00842DA0"/>
    <w:rsid w:val="00842E85"/>
    <w:rsid w:val="00843454"/>
    <w:rsid w:val="00843486"/>
    <w:rsid w:val="008435B4"/>
    <w:rsid w:val="00843678"/>
    <w:rsid w:val="0084395B"/>
    <w:rsid w:val="00843A4F"/>
    <w:rsid w:val="00843BC7"/>
    <w:rsid w:val="00843E05"/>
    <w:rsid w:val="00843FA3"/>
    <w:rsid w:val="00844599"/>
    <w:rsid w:val="00844737"/>
    <w:rsid w:val="00844835"/>
    <w:rsid w:val="00844A84"/>
    <w:rsid w:val="00844D42"/>
    <w:rsid w:val="00844E07"/>
    <w:rsid w:val="00844F53"/>
    <w:rsid w:val="00844FD0"/>
    <w:rsid w:val="00845099"/>
    <w:rsid w:val="00845245"/>
    <w:rsid w:val="008452BA"/>
    <w:rsid w:val="00845328"/>
    <w:rsid w:val="00845337"/>
    <w:rsid w:val="0084537F"/>
    <w:rsid w:val="00845B7B"/>
    <w:rsid w:val="00846062"/>
    <w:rsid w:val="0084612E"/>
    <w:rsid w:val="0084634E"/>
    <w:rsid w:val="00846457"/>
    <w:rsid w:val="008464D0"/>
    <w:rsid w:val="0084653B"/>
    <w:rsid w:val="00846620"/>
    <w:rsid w:val="008468F6"/>
    <w:rsid w:val="00846AE6"/>
    <w:rsid w:val="00846B9E"/>
    <w:rsid w:val="00847429"/>
    <w:rsid w:val="0084785A"/>
    <w:rsid w:val="0084787D"/>
    <w:rsid w:val="008478BB"/>
    <w:rsid w:val="00847B74"/>
    <w:rsid w:val="00847BC7"/>
    <w:rsid w:val="00847D51"/>
    <w:rsid w:val="00850636"/>
    <w:rsid w:val="008506F8"/>
    <w:rsid w:val="00850887"/>
    <w:rsid w:val="00850986"/>
    <w:rsid w:val="00850A07"/>
    <w:rsid w:val="00850FFB"/>
    <w:rsid w:val="0085113C"/>
    <w:rsid w:val="0085127F"/>
    <w:rsid w:val="008512BA"/>
    <w:rsid w:val="0085168B"/>
    <w:rsid w:val="008519C4"/>
    <w:rsid w:val="00851ADD"/>
    <w:rsid w:val="00851B9B"/>
    <w:rsid w:val="00851D12"/>
    <w:rsid w:val="00851D72"/>
    <w:rsid w:val="00851D90"/>
    <w:rsid w:val="00851DA5"/>
    <w:rsid w:val="00851F1F"/>
    <w:rsid w:val="008522BE"/>
    <w:rsid w:val="00852380"/>
    <w:rsid w:val="0085238C"/>
    <w:rsid w:val="008524CF"/>
    <w:rsid w:val="0085260C"/>
    <w:rsid w:val="0085291C"/>
    <w:rsid w:val="008529B3"/>
    <w:rsid w:val="00853748"/>
    <w:rsid w:val="00853A87"/>
    <w:rsid w:val="0085415A"/>
    <w:rsid w:val="00854B34"/>
    <w:rsid w:val="00854F65"/>
    <w:rsid w:val="0085501D"/>
    <w:rsid w:val="00855199"/>
    <w:rsid w:val="008558BD"/>
    <w:rsid w:val="00855C23"/>
    <w:rsid w:val="00855CA6"/>
    <w:rsid w:val="008560BF"/>
    <w:rsid w:val="008560C7"/>
    <w:rsid w:val="008563EB"/>
    <w:rsid w:val="008564C6"/>
    <w:rsid w:val="008564F6"/>
    <w:rsid w:val="00856977"/>
    <w:rsid w:val="008569D8"/>
    <w:rsid w:val="00856BFE"/>
    <w:rsid w:val="008572DD"/>
    <w:rsid w:val="0085747C"/>
    <w:rsid w:val="008578A7"/>
    <w:rsid w:val="00857928"/>
    <w:rsid w:val="008579D1"/>
    <w:rsid w:val="00857BEF"/>
    <w:rsid w:val="00857BFD"/>
    <w:rsid w:val="00857D03"/>
    <w:rsid w:val="00860099"/>
    <w:rsid w:val="00860541"/>
    <w:rsid w:val="00860724"/>
    <w:rsid w:val="00861497"/>
    <w:rsid w:val="008614E3"/>
    <w:rsid w:val="00861748"/>
    <w:rsid w:val="00861B5E"/>
    <w:rsid w:val="00862452"/>
    <w:rsid w:val="008627B0"/>
    <w:rsid w:val="00862A63"/>
    <w:rsid w:val="00862B16"/>
    <w:rsid w:val="00862C3F"/>
    <w:rsid w:val="00862D5E"/>
    <w:rsid w:val="00862DD7"/>
    <w:rsid w:val="00862FAF"/>
    <w:rsid w:val="00863454"/>
    <w:rsid w:val="00863525"/>
    <w:rsid w:val="00863529"/>
    <w:rsid w:val="008639FE"/>
    <w:rsid w:val="00863C1C"/>
    <w:rsid w:val="00863DE5"/>
    <w:rsid w:val="00863FE3"/>
    <w:rsid w:val="0086430C"/>
    <w:rsid w:val="00864822"/>
    <w:rsid w:val="00864A2A"/>
    <w:rsid w:val="00864B3E"/>
    <w:rsid w:val="0086519C"/>
    <w:rsid w:val="00865736"/>
    <w:rsid w:val="008658B9"/>
    <w:rsid w:val="00865944"/>
    <w:rsid w:val="0086597B"/>
    <w:rsid w:val="00865B8A"/>
    <w:rsid w:val="008660B6"/>
    <w:rsid w:val="00866883"/>
    <w:rsid w:val="00866B95"/>
    <w:rsid w:val="00866BC8"/>
    <w:rsid w:val="00867189"/>
    <w:rsid w:val="00867549"/>
    <w:rsid w:val="00867723"/>
    <w:rsid w:val="008677F6"/>
    <w:rsid w:val="0087036C"/>
    <w:rsid w:val="0087048B"/>
    <w:rsid w:val="0087070B"/>
    <w:rsid w:val="00870944"/>
    <w:rsid w:val="0087104A"/>
    <w:rsid w:val="0087105E"/>
    <w:rsid w:val="0087105F"/>
    <w:rsid w:val="008710E0"/>
    <w:rsid w:val="0087211B"/>
    <w:rsid w:val="00872125"/>
    <w:rsid w:val="00872136"/>
    <w:rsid w:val="0087213E"/>
    <w:rsid w:val="0087234C"/>
    <w:rsid w:val="00872356"/>
    <w:rsid w:val="00872704"/>
    <w:rsid w:val="008728D6"/>
    <w:rsid w:val="00872A30"/>
    <w:rsid w:val="00872B84"/>
    <w:rsid w:val="00872EB2"/>
    <w:rsid w:val="00872FEB"/>
    <w:rsid w:val="008730A2"/>
    <w:rsid w:val="00873114"/>
    <w:rsid w:val="00873553"/>
    <w:rsid w:val="00873DEC"/>
    <w:rsid w:val="00874371"/>
    <w:rsid w:val="00874411"/>
    <w:rsid w:val="008744AE"/>
    <w:rsid w:val="00874AB6"/>
    <w:rsid w:val="00874C2C"/>
    <w:rsid w:val="00874CDC"/>
    <w:rsid w:val="00874F0B"/>
    <w:rsid w:val="00874F3B"/>
    <w:rsid w:val="00874FC2"/>
    <w:rsid w:val="00875132"/>
    <w:rsid w:val="008751A6"/>
    <w:rsid w:val="008752B7"/>
    <w:rsid w:val="00875700"/>
    <w:rsid w:val="00875CAE"/>
    <w:rsid w:val="008769D2"/>
    <w:rsid w:val="00876C59"/>
    <w:rsid w:val="00876DE4"/>
    <w:rsid w:val="008773B1"/>
    <w:rsid w:val="008774CF"/>
    <w:rsid w:val="00877504"/>
    <w:rsid w:val="00877808"/>
    <w:rsid w:val="00877B87"/>
    <w:rsid w:val="00877CE8"/>
    <w:rsid w:val="00877D18"/>
    <w:rsid w:val="00877E60"/>
    <w:rsid w:val="00880364"/>
    <w:rsid w:val="00880414"/>
    <w:rsid w:val="008804F5"/>
    <w:rsid w:val="0088069D"/>
    <w:rsid w:val="0088146D"/>
    <w:rsid w:val="008814AB"/>
    <w:rsid w:val="00881762"/>
    <w:rsid w:val="008818D4"/>
    <w:rsid w:val="0088192F"/>
    <w:rsid w:val="00881B41"/>
    <w:rsid w:val="00881CD3"/>
    <w:rsid w:val="00881D2C"/>
    <w:rsid w:val="00881D40"/>
    <w:rsid w:val="00881D6C"/>
    <w:rsid w:val="008822EB"/>
    <w:rsid w:val="008824E6"/>
    <w:rsid w:val="00882618"/>
    <w:rsid w:val="0088280E"/>
    <w:rsid w:val="00882835"/>
    <w:rsid w:val="00882E60"/>
    <w:rsid w:val="0088327A"/>
    <w:rsid w:val="008833C2"/>
    <w:rsid w:val="0088394C"/>
    <w:rsid w:val="008839F4"/>
    <w:rsid w:val="00883D19"/>
    <w:rsid w:val="00883D9A"/>
    <w:rsid w:val="00883EB2"/>
    <w:rsid w:val="00883FFC"/>
    <w:rsid w:val="0088447C"/>
    <w:rsid w:val="00884670"/>
    <w:rsid w:val="00884991"/>
    <w:rsid w:val="00884AA4"/>
    <w:rsid w:val="00884BFE"/>
    <w:rsid w:val="00884D65"/>
    <w:rsid w:val="00884FA9"/>
    <w:rsid w:val="00885571"/>
    <w:rsid w:val="00885826"/>
    <w:rsid w:val="00885E19"/>
    <w:rsid w:val="00886022"/>
    <w:rsid w:val="008860F8"/>
    <w:rsid w:val="00887280"/>
    <w:rsid w:val="00887861"/>
    <w:rsid w:val="00887B04"/>
    <w:rsid w:val="00887B14"/>
    <w:rsid w:val="00887D67"/>
    <w:rsid w:val="00890462"/>
    <w:rsid w:val="00890EF3"/>
    <w:rsid w:val="0089164D"/>
    <w:rsid w:val="00891B2B"/>
    <w:rsid w:val="00891ED7"/>
    <w:rsid w:val="0089205C"/>
    <w:rsid w:val="00892123"/>
    <w:rsid w:val="0089220A"/>
    <w:rsid w:val="0089222E"/>
    <w:rsid w:val="008927E3"/>
    <w:rsid w:val="00892A2B"/>
    <w:rsid w:val="00892A9C"/>
    <w:rsid w:val="00892EC0"/>
    <w:rsid w:val="0089306C"/>
    <w:rsid w:val="008935C4"/>
    <w:rsid w:val="0089361A"/>
    <w:rsid w:val="00893725"/>
    <w:rsid w:val="00893C0B"/>
    <w:rsid w:val="00893D80"/>
    <w:rsid w:val="00893E08"/>
    <w:rsid w:val="00893E2E"/>
    <w:rsid w:val="00893E94"/>
    <w:rsid w:val="0089409A"/>
    <w:rsid w:val="008947E3"/>
    <w:rsid w:val="0089486B"/>
    <w:rsid w:val="00894C5C"/>
    <w:rsid w:val="00894EEB"/>
    <w:rsid w:val="0089505B"/>
    <w:rsid w:val="00895358"/>
    <w:rsid w:val="00895D9A"/>
    <w:rsid w:val="0089600D"/>
    <w:rsid w:val="008961B2"/>
    <w:rsid w:val="00896519"/>
    <w:rsid w:val="00896548"/>
    <w:rsid w:val="008968C7"/>
    <w:rsid w:val="00896B0F"/>
    <w:rsid w:val="00896BC6"/>
    <w:rsid w:val="00896C02"/>
    <w:rsid w:val="00896C17"/>
    <w:rsid w:val="00896C22"/>
    <w:rsid w:val="00896C7C"/>
    <w:rsid w:val="00896D16"/>
    <w:rsid w:val="00896E4C"/>
    <w:rsid w:val="00896F77"/>
    <w:rsid w:val="00897301"/>
    <w:rsid w:val="0089733F"/>
    <w:rsid w:val="0089736E"/>
    <w:rsid w:val="00897401"/>
    <w:rsid w:val="008974B8"/>
    <w:rsid w:val="00897AE1"/>
    <w:rsid w:val="008A02A9"/>
    <w:rsid w:val="008A040D"/>
    <w:rsid w:val="008A05A8"/>
    <w:rsid w:val="008A06AF"/>
    <w:rsid w:val="008A09E0"/>
    <w:rsid w:val="008A13DB"/>
    <w:rsid w:val="008A1880"/>
    <w:rsid w:val="008A1B67"/>
    <w:rsid w:val="008A1B6B"/>
    <w:rsid w:val="008A1B7A"/>
    <w:rsid w:val="008A1BF8"/>
    <w:rsid w:val="008A1D09"/>
    <w:rsid w:val="008A1E52"/>
    <w:rsid w:val="008A2471"/>
    <w:rsid w:val="008A24C1"/>
    <w:rsid w:val="008A2E5E"/>
    <w:rsid w:val="008A2F50"/>
    <w:rsid w:val="008A2F98"/>
    <w:rsid w:val="008A34B2"/>
    <w:rsid w:val="008A3704"/>
    <w:rsid w:val="008A3731"/>
    <w:rsid w:val="008A3799"/>
    <w:rsid w:val="008A390F"/>
    <w:rsid w:val="008A39CA"/>
    <w:rsid w:val="008A402A"/>
    <w:rsid w:val="008A413F"/>
    <w:rsid w:val="008A45B1"/>
    <w:rsid w:val="008A46A5"/>
    <w:rsid w:val="008A499C"/>
    <w:rsid w:val="008A4DD2"/>
    <w:rsid w:val="008A54A1"/>
    <w:rsid w:val="008A55A8"/>
    <w:rsid w:val="008A567C"/>
    <w:rsid w:val="008A568A"/>
    <w:rsid w:val="008A56A1"/>
    <w:rsid w:val="008A5869"/>
    <w:rsid w:val="008A5BB5"/>
    <w:rsid w:val="008A5D08"/>
    <w:rsid w:val="008A5FC3"/>
    <w:rsid w:val="008A60AA"/>
    <w:rsid w:val="008A62C9"/>
    <w:rsid w:val="008A658F"/>
    <w:rsid w:val="008A72AE"/>
    <w:rsid w:val="008A7454"/>
    <w:rsid w:val="008A7601"/>
    <w:rsid w:val="008A772A"/>
    <w:rsid w:val="008A7736"/>
    <w:rsid w:val="008A7DCF"/>
    <w:rsid w:val="008A7E84"/>
    <w:rsid w:val="008A7EBC"/>
    <w:rsid w:val="008B044F"/>
    <w:rsid w:val="008B066D"/>
    <w:rsid w:val="008B0A2E"/>
    <w:rsid w:val="008B0A82"/>
    <w:rsid w:val="008B0DB9"/>
    <w:rsid w:val="008B0E22"/>
    <w:rsid w:val="008B20D0"/>
    <w:rsid w:val="008B2156"/>
    <w:rsid w:val="008B26FA"/>
    <w:rsid w:val="008B28AC"/>
    <w:rsid w:val="008B2943"/>
    <w:rsid w:val="008B29F4"/>
    <w:rsid w:val="008B2C4A"/>
    <w:rsid w:val="008B2FCC"/>
    <w:rsid w:val="008B319D"/>
    <w:rsid w:val="008B32C7"/>
    <w:rsid w:val="008B3444"/>
    <w:rsid w:val="008B3745"/>
    <w:rsid w:val="008B48D3"/>
    <w:rsid w:val="008B4A84"/>
    <w:rsid w:val="008B4C6B"/>
    <w:rsid w:val="008B4D13"/>
    <w:rsid w:val="008B4D56"/>
    <w:rsid w:val="008B4D72"/>
    <w:rsid w:val="008B5095"/>
    <w:rsid w:val="008B522D"/>
    <w:rsid w:val="008B523A"/>
    <w:rsid w:val="008B54F5"/>
    <w:rsid w:val="008B5D71"/>
    <w:rsid w:val="008B617B"/>
    <w:rsid w:val="008B64F0"/>
    <w:rsid w:val="008B6549"/>
    <w:rsid w:val="008B6769"/>
    <w:rsid w:val="008B69B3"/>
    <w:rsid w:val="008B6A2E"/>
    <w:rsid w:val="008B6A6A"/>
    <w:rsid w:val="008B713A"/>
    <w:rsid w:val="008B7196"/>
    <w:rsid w:val="008B7248"/>
    <w:rsid w:val="008B72B4"/>
    <w:rsid w:val="008B7B68"/>
    <w:rsid w:val="008B7CF9"/>
    <w:rsid w:val="008B7D3B"/>
    <w:rsid w:val="008B7D5F"/>
    <w:rsid w:val="008B7D78"/>
    <w:rsid w:val="008C04EC"/>
    <w:rsid w:val="008C0729"/>
    <w:rsid w:val="008C0B57"/>
    <w:rsid w:val="008C0FD4"/>
    <w:rsid w:val="008C111D"/>
    <w:rsid w:val="008C12E7"/>
    <w:rsid w:val="008C130D"/>
    <w:rsid w:val="008C1870"/>
    <w:rsid w:val="008C1EE2"/>
    <w:rsid w:val="008C1F22"/>
    <w:rsid w:val="008C2027"/>
    <w:rsid w:val="008C231B"/>
    <w:rsid w:val="008C23E7"/>
    <w:rsid w:val="008C2444"/>
    <w:rsid w:val="008C253F"/>
    <w:rsid w:val="008C2772"/>
    <w:rsid w:val="008C2AD1"/>
    <w:rsid w:val="008C2C84"/>
    <w:rsid w:val="008C2CA5"/>
    <w:rsid w:val="008C2DC7"/>
    <w:rsid w:val="008C2E8E"/>
    <w:rsid w:val="008C3245"/>
    <w:rsid w:val="008C357C"/>
    <w:rsid w:val="008C3592"/>
    <w:rsid w:val="008C36E3"/>
    <w:rsid w:val="008C395D"/>
    <w:rsid w:val="008C408F"/>
    <w:rsid w:val="008C41D8"/>
    <w:rsid w:val="008C44AF"/>
    <w:rsid w:val="008C453B"/>
    <w:rsid w:val="008C4651"/>
    <w:rsid w:val="008C46BE"/>
    <w:rsid w:val="008C4A09"/>
    <w:rsid w:val="008C4B03"/>
    <w:rsid w:val="008C50C8"/>
    <w:rsid w:val="008C55F7"/>
    <w:rsid w:val="008C562B"/>
    <w:rsid w:val="008C5828"/>
    <w:rsid w:val="008C5B71"/>
    <w:rsid w:val="008C5DE7"/>
    <w:rsid w:val="008C6026"/>
    <w:rsid w:val="008C60D6"/>
    <w:rsid w:val="008C60FE"/>
    <w:rsid w:val="008C6762"/>
    <w:rsid w:val="008C6917"/>
    <w:rsid w:val="008C6A8F"/>
    <w:rsid w:val="008C6CF6"/>
    <w:rsid w:val="008C6D9C"/>
    <w:rsid w:val="008C7082"/>
    <w:rsid w:val="008C70E1"/>
    <w:rsid w:val="008C7190"/>
    <w:rsid w:val="008C7197"/>
    <w:rsid w:val="008C7674"/>
    <w:rsid w:val="008C7A46"/>
    <w:rsid w:val="008C7AEB"/>
    <w:rsid w:val="008C7BAB"/>
    <w:rsid w:val="008C7D56"/>
    <w:rsid w:val="008C7E8A"/>
    <w:rsid w:val="008D017A"/>
    <w:rsid w:val="008D02FE"/>
    <w:rsid w:val="008D040C"/>
    <w:rsid w:val="008D0746"/>
    <w:rsid w:val="008D082E"/>
    <w:rsid w:val="008D0B41"/>
    <w:rsid w:val="008D0D47"/>
    <w:rsid w:val="008D0F16"/>
    <w:rsid w:val="008D1019"/>
    <w:rsid w:val="008D12A0"/>
    <w:rsid w:val="008D14FE"/>
    <w:rsid w:val="008D16BB"/>
    <w:rsid w:val="008D179D"/>
    <w:rsid w:val="008D1825"/>
    <w:rsid w:val="008D18C7"/>
    <w:rsid w:val="008D192D"/>
    <w:rsid w:val="008D1D0A"/>
    <w:rsid w:val="008D1D70"/>
    <w:rsid w:val="008D1DF7"/>
    <w:rsid w:val="008D1EEE"/>
    <w:rsid w:val="008D20AB"/>
    <w:rsid w:val="008D23A7"/>
    <w:rsid w:val="008D23BA"/>
    <w:rsid w:val="008D240D"/>
    <w:rsid w:val="008D2794"/>
    <w:rsid w:val="008D2874"/>
    <w:rsid w:val="008D2B5C"/>
    <w:rsid w:val="008D2DAE"/>
    <w:rsid w:val="008D2E58"/>
    <w:rsid w:val="008D2ECD"/>
    <w:rsid w:val="008D30D7"/>
    <w:rsid w:val="008D30E9"/>
    <w:rsid w:val="008D32A7"/>
    <w:rsid w:val="008D32CB"/>
    <w:rsid w:val="008D3494"/>
    <w:rsid w:val="008D356C"/>
    <w:rsid w:val="008D3E1F"/>
    <w:rsid w:val="008D4086"/>
    <w:rsid w:val="008D41C2"/>
    <w:rsid w:val="008D4AC2"/>
    <w:rsid w:val="008D4EA2"/>
    <w:rsid w:val="008D5109"/>
    <w:rsid w:val="008D53D2"/>
    <w:rsid w:val="008D5680"/>
    <w:rsid w:val="008D5939"/>
    <w:rsid w:val="008D5D51"/>
    <w:rsid w:val="008D607E"/>
    <w:rsid w:val="008D6857"/>
    <w:rsid w:val="008D6970"/>
    <w:rsid w:val="008D6C47"/>
    <w:rsid w:val="008D6FD3"/>
    <w:rsid w:val="008D7847"/>
    <w:rsid w:val="008D7D80"/>
    <w:rsid w:val="008E0497"/>
    <w:rsid w:val="008E04BA"/>
    <w:rsid w:val="008E04CD"/>
    <w:rsid w:val="008E0739"/>
    <w:rsid w:val="008E08DE"/>
    <w:rsid w:val="008E0AC8"/>
    <w:rsid w:val="008E0BB3"/>
    <w:rsid w:val="008E0BC7"/>
    <w:rsid w:val="008E0BFE"/>
    <w:rsid w:val="008E0E42"/>
    <w:rsid w:val="008E0EC6"/>
    <w:rsid w:val="008E1187"/>
    <w:rsid w:val="008E11BC"/>
    <w:rsid w:val="008E13FB"/>
    <w:rsid w:val="008E1761"/>
    <w:rsid w:val="008E1DF4"/>
    <w:rsid w:val="008E1E3C"/>
    <w:rsid w:val="008E21C7"/>
    <w:rsid w:val="008E21EA"/>
    <w:rsid w:val="008E220D"/>
    <w:rsid w:val="008E295E"/>
    <w:rsid w:val="008E2A1B"/>
    <w:rsid w:val="008E2AA1"/>
    <w:rsid w:val="008E2C47"/>
    <w:rsid w:val="008E2E4B"/>
    <w:rsid w:val="008E2EE2"/>
    <w:rsid w:val="008E31B1"/>
    <w:rsid w:val="008E33DD"/>
    <w:rsid w:val="008E363B"/>
    <w:rsid w:val="008E37D6"/>
    <w:rsid w:val="008E4EB0"/>
    <w:rsid w:val="008E4F90"/>
    <w:rsid w:val="008E5469"/>
    <w:rsid w:val="008E5990"/>
    <w:rsid w:val="008E5A75"/>
    <w:rsid w:val="008E5B2B"/>
    <w:rsid w:val="008E5B83"/>
    <w:rsid w:val="008E604F"/>
    <w:rsid w:val="008E643A"/>
    <w:rsid w:val="008E6488"/>
    <w:rsid w:val="008E64A9"/>
    <w:rsid w:val="008E653C"/>
    <w:rsid w:val="008E6685"/>
    <w:rsid w:val="008E6836"/>
    <w:rsid w:val="008E6864"/>
    <w:rsid w:val="008E6926"/>
    <w:rsid w:val="008E6A69"/>
    <w:rsid w:val="008E6ACC"/>
    <w:rsid w:val="008E6C18"/>
    <w:rsid w:val="008E6ED7"/>
    <w:rsid w:val="008E6F57"/>
    <w:rsid w:val="008E7AF4"/>
    <w:rsid w:val="008E7D7C"/>
    <w:rsid w:val="008F027D"/>
    <w:rsid w:val="008F04E1"/>
    <w:rsid w:val="008F0797"/>
    <w:rsid w:val="008F07B8"/>
    <w:rsid w:val="008F09E2"/>
    <w:rsid w:val="008F0BFD"/>
    <w:rsid w:val="008F0CA1"/>
    <w:rsid w:val="008F144E"/>
    <w:rsid w:val="008F1544"/>
    <w:rsid w:val="008F170C"/>
    <w:rsid w:val="008F1DEF"/>
    <w:rsid w:val="008F1FDB"/>
    <w:rsid w:val="008F22EA"/>
    <w:rsid w:val="008F290A"/>
    <w:rsid w:val="008F2AC3"/>
    <w:rsid w:val="008F2DC0"/>
    <w:rsid w:val="008F2F6E"/>
    <w:rsid w:val="008F3494"/>
    <w:rsid w:val="008F37A8"/>
    <w:rsid w:val="008F3A9F"/>
    <w:rsid w:val="008F3BC3"/>
    <w:rsid w:val="008F3F4F"/>
    <w:rsid w:val="008F4537"/>
    <w:rsid w:val="008F473A"/>
    <w:rsid w:val="008F4821"/>
    <w:rsid w:val="008F4B46"/>
    <w:rsid w:val="008F51D0"/>
    <w:rsid w:val="008F524C"/>
    <w:rsid w:val="008F5502"/>
    <w:rsid w:val="008F560E"/>
    <w:rsid w:val="008F5C7D"/>
    <w:rsid w:val="008F5EEA"/>
    <w:rsid w:val="008F637C"/>
    <w:rsid w:val="008F6659"/>
    <w:rsid w:val="008F6908"/>
    <w:rsid w:val="008F69A8"/>
    <w:rsid w:val="008F6BBC"/>
    <w:rsid w:val="008F6D70"/>
    <w:rsid w:val="008F73EC"/>
    <w:rsid w:val="008F7A26"/>
    <w:rsid w:val="008F7A96"/>
    <w:rsid w:val="008F7DF2"/>
    <w:rsid w:val="008F7EBD"/>
    <w:rsid w:val="008F7ED4"/>
    <w:rsid w:val="00900457"/>
    <w:rsid w:val="00900F9B"/>
    <w:rsid w:val="009010F3"/>
    <w:rsid w:val="00901789"/>
    <w:rsid w:val="00901AC5"/>
    <w:rsid w:val="00901ACC"/>
    <w:rsid w:val="00902771"/>
    <w:rsid w:val="00902E39"/>
    <w:rsid w:val="009031A4"/>
    <w:rsid w:val="009033E8"/>
    <w:rsid w:val="00903489"/>
    <w:rsid w:val="0090381D"/>
    <w:rsid w:val="00903899"/>
    <w:rsid w:val="00903C2D"/>
    <w:rsid w:val="00903E39"/>
    <w:rsid w:val="00904332"/>
    <w:rsid w:val="009044CB"/>
    <w:rsid w:val="009044F6"/>
    <w:rsid w:val="009045D7"/>
    <w:rsid w:val="009045E4"/>
    <w:rsid w:val="00904877"/>
    <w:rsid w:val="00904999"/>
    <w:rsid w:val="00904A9B"/>
    <w:rsid w:val="00904E12"/>
    <w:rsid w:val="00905105"/>
    <w:rsid w:val="009052C3"/>
    <w:rsid w:val="009052FE"/>
    <w:rsid w:val="0090590F"/>
    <w:rsid w:val="00905A82"/>
    <w:rsid w:val="009063F1"/>
    <w:rsid w:val="009064FA"/>
    <w:rsid w:val="009067C0"/>
    <w:rsid w:val="00906863"/>
    <w:rsid w:val="00906A21"/>
    <w:rsid w:val="00906AA8"/>
    <w:rsid w:val="00906C1B"/>
    <w:rsid w:val="00906D2D"/>
    <w:rsid w:val="00906F82"/>
    <w:rsid w:val="00906FB3"/>
    <w:rsid w:val="009076E0"/>
    <w:rsid w:val="009077A8"/>
    <w:rsid w:val="00907813"/>
    <w:rsid w:val="009078DE"/>
    <w:rsid w:val="00907A57"/>
    <w:rsid w:val="00907D8B"/>
    <w:rsid w:val="00907D99"/>
    <w:rsid w:val="00907F74"/>
    <w:rsid w:val="009100FB"/>
    <w:rsid w:val="00910159"/>
    <w:rsid w:val="009101DE"/>
    <w:rsid w:val="00910503"/>
    <w:rsid w:val="00910870"/>
    <w:rsid w:val="00910D3D"/>
    <w:rsid w:val="00910E26"/>
    <w:rsid w:val="00910E60"/>
    <w:rsid w:val="009115DF"/>
    <w:rsid w:val="009116FB"/>
    <w:rsid w:val="00911ECC"/>
    <w:rsid w:val="009122EC"/>
    <w:rsid w:val="009123E5"/>
    <w:rsid w:val="009128E1"/>
    <w:rsid w:val="009129FD"/>
    <w:rsid w:val="00912BCA"/>
    <w:rsid w:val="00912BF9"/>
    <w:rsid w:val="00912C9F"/>
    <w:rsid w:val="00912E2C"/>
    <w:rsid w:val="009132B8"/>
    <w:rsid w:val="009134CA"/>
    <w:rsid w:val="00913558"/>
    <w:rsid w:val="009137B3"/>
    <w:rsid w:val="00913CF7"/>
    <w:rsid w:val="00913CFF"/>
    <w:rsid w:val="00914674"/>
    <w:rsid w:val="00914ABC"/>
    <w:rsid w:val="00914AD9"/>
    <w:rsid w:val="00914CE0"/>
    <w:rsid w:val="00914EB4"/>
    <w:rsid w:val="00914F04"/>
    <w:rsid w:val="00915587"/>
    <w:rsid w:val="009159FE"/>
    <w:rsid w:val="00915ACC"/>
    <w:rsid w:val="00915D03"/>
    <w:rsid w:val="00915D8F"/>
    <w:rsid w:val="00915F42"/>
    <w:rsid w:val="009165F6"/>
    <w:rsid w:val="0091661D"/>
    <w:rsid w:val="00916AC8"/>
    <w:rsid w:val="00916B71"/>
    <w:rsid w:val="00917103"/>
    <w:rsid w:val="009171CC"/>
    <w:rsid w:val="00917472"/>
    <w:rsid w:val="009176A7"/>
    <w:rsid w:val="00917767"/>
    <w:rsid w:val="009177BF"/>
    <w:rsid w:val="009179CC"/>
    <w:rsid w:val="00917B05"/>
    <w:rsid w:val="00917B36"/>
    <w:rsid w:val="00917B4F"/>
    <w:rsid w:val="00920156"/>
    <w:rsid w:val="009201FE"/>
    <w:rsid w:val="009202D1"/>
    <w:rsid w:val="009204C7"/>
    <w:rsid w:val="009205E8"/>
    <w:rsid w:val="009207D0"/>
    <w:rsid w:val="009208D7"/>
    <w:rsid w:val="00920B1F"/>
    <w:rsid w:val="00920BE4"/>
    <w:rsid w:val="00920BE8"/>
    <w:rsid w:val="00920D9B"/>
    <w:rsid w:val="0092108A"/>
    <w:rsid w:val="0092118D"/>
    <w:rsid w:val="009213F2"/>
    <w:rsid w:val="00921C78"/>
    <w:rsid w:val="00921D02"/>
    <w:rsid w:val="00921FAB"/>
    <w:rsid w:val="00922025"/>
    <w:rsid w:val="0092204F"/>
    <w:rsid w:val="00922626"/>
    <w:rsid w:val="00922D7D"/>
    <w:rsid w:val="0092326A"/>
    <w:rsid w:val="0092332C"/>
    <w:rsid w:val="0092357B"/>
    <w:rsid w:val="0092374D"/>
    <w:rsid w:val="00923834"/>
    <w:rsid w:val="00923AFE"/>
    <w:rsid w:val="00923DF7"/>
    <w:rsid w:val="00924710"/>
    <w:rsid w:val="00924E46"/>
    <w:rsid w:val="009251E0"/>
    <w:rsid w:val="0092540F"/>
    <w:rsid w:val="0092592B"/>
    <w:rsid w:val="00925AE6"/>
    <w:rsid w:val="00925C90"/>
    <w:rsid w:val="00925C9D"/>
    <w:rsid w:val="00925FB1"/>
    <w:rsid w:val="009263DA"/>
    <w:rsid w:val="009265A6"/>
    <w:rsid w:val="009265F0"/>
    <w:rsid w:val="009266D9"/>
    <w:rsid w:val="00926824"/>
    <w:rsid w:val="00927121"/>
    <w:rsid w:val="0092790D"/>
    <w:rsid w:val="00927EC0"/>
    <w:rsid w:val="00927F3B"/>
    <w:rsid w:val="009300A5"/>
    <w:rsid w:val="0093070A"/>
    <w:rsid w:val="009307D0"/>
    <w:rsid w:val="00930921"/>
    <w:rsid w:val="00930A37"/>
    <w:rsid w:val="00930B3E"/>
    <w:rsid w:val="00930DA2"/>
    <w:rsid w:val="00930E8E"/>
    <w:rsid w:val="0093113B"/>
    <w:rsid w:val="009311EB"/>
    <w:rsid w:val="009312D4"/>
    <w:rsid w:val="009317F7"/>
    <w:rsid w:val="00931FD3"/>
    <w:rsid w:val="00932205"/>
    <w:rsid w:val="0093225F"/>
    <w:rsid w:val="00932515"/>
    <w:rsid w:val="00932531"/>
    <w:rsid w:val="00932DEA"/>
    <w:rsid w:val="009331E9"/>
    <w:rsid w:val="0093329A"/>
    <w:rsid w:val="0093372B"/>
    <w:rsid w:val="00933773"/>
    <w:rsid w:val="00933A80"/>
    <w:rsid w:val="00933BD2"/>
    <w:rsid w:val="00933E15"/>
    <w:rsid w:val="00933FC7"/>
    <w:rsid w:val="009342F5"/>
    <w:rsid w:val="009344B8"/>
    <w:rsid w:val="0093470B"/>
    <w:rsid w:val="009349A4"/>
    <w:rsid w:val="00934A61"/>
    <w:rsid w:val="009350CD"/>
    <w:rsid w:val="0093510D"/>
    <w:rsid w:val="00935463"/>
    <w:rsid w:val="009356A0"/>
    <w:rsid w:val="00935784"/>
    <w:rsid w:val="00935A5E"/>
    <w:rsid w:val="00935A93"/>
    <w:rsid w:val="00935BCB"/>
    <w:rsid w:val="00935CD7"/>
    <w:rsid w:val="00935EBD"/>
    <w:rsid w:val="00936366"/>
    <w:rsid w:val="009363C8"/>
    <w:rsid w:val="00936822"/>
    <w:rsid w:val="00936AA0"/>
    <w:rsid w:val="00936B55"/>
    <w:rsid w:val="00936C1C"/>
    <w:rsid w:val="00936EA1"/>
    <w:rsid w:val="009370D2"/>
    <w:rsid w:val="00937190"/>
    <w:rsid w:val="0093767A"/>
    <w:rsid w:val="00937745"/>
    <w:rsid w:val="00937D47"/>
    <w:rsid w:val="00937ED0"/>
    <w:rsid w:val="00940012"/>
    <w:rsid w:val="009406E8"/>
    <w:rsid w:val="0094071B"/>
    <w:rsid w:val="00940ECC"/>
    <w:rsid w:val="00941063"/>
    <w:rsid w:val="009411A9"/>
    <w:rsid w:val="00941383"/>
    <w:rsid w:val="0094153F"/>
    <w:rsid w:val="0094170E"/>
    <w:rsid w:val="009418E2"/>
    <w:rsid w:val="0094190B"/>
    <w:rsid w:val="00941CE0"/>
    <w:rsid w:val="00941DD8"/>
    <w:rsid w:val="009421D4"/>
    <w:rsid w:val="00942274"/>
    <w:rsid w:val="00942E07"/>
    <w:rsid w:val="00942EED"/>
    <w:rsid w:val="00942F5E"/>
    <w:rsid w:val="0094345C"/>
    <w:rsid w:val="00943883"/>
    <w:rsid w:val="00943DFA"/>
    <w:rsid w:val="00944188"/>
    <w:rsid w:val="0094429F"/>
    <w:rsid w:val="009444FB"/>
    <w:rsid w:val="00944774"/>
    <w:rsid w:val="00944A08"/>
    <w:rsid w:val="00944A21"/>
    <w:rsid w:val="00944AE5"/>
    <w:rsid w:val="00944E5B"/>
    <w:rsid w:val="00944EAA"/>
    <w:rsid w:val="00944ED8"/>
    <w:rsid w:val="0094508C"/>
    <w:rsid w:val="0094560D"/>
    <w:rsid w:val="009456B3"/>
    <w:rsid w:val="00945C12"/>
    <w:rsid w:val="00945D36"/>
    <w:rsid w:val="00945D70"/>
    <w:rsid w:val="00945EC0"/>
    <w:rsid w:val="00945F99"/>
    <w:rsid w:val="00946436"/>
    <w:rsid w:val="00946742"/>
    <w:rsid w:val="00946DA7"/>
    <w:rsid w:val="0094748A"/>
    <w:rsid w:val="009477CC"/>
    <w:rsid w:val="00947BE0"/>
    <w:rsid w:val="0095004D"/>
    <w:rsid w:val="00950613"/>
    <w:rsid w:val="009506BD"/>
    <w:rsid w:val="0095131C"/>
    <w:rsid w:val="00951559"/>
    <w:rsid w:val="009515AC"/>
    <w:rsid w:val="00951674"/>
    <w:rsid w:val="00951BD8"/>
    <w:rsid w:val="009520BB"/>
    <w:rsid w:val="00952511"/>
    <w:rsid w:val="00952737"/>
    <w:rsid w:val="0095297E"/>
    <w:rsid w:val="00952A4B"/>
    <w:rsid w:val="00952ACC"/>
    <w:rsid w:val="00952B6F"/>
    <w:rsid w:val="00952FB5"/>
    <w:rsid w:val="009531E0"/>
    <w:rsid w:val="00953248"/>
    <w:rsid w:val="0095337C"/>
    <w:rsid w:val="00953429"/>
    <w:rsid w:val="009537BD"/>
    <w:rsid w:val="00953D89"/>
    <w:rsid w:val="00953E77"/>
    <w:rsid w:val="00954042"/>
    <w:rsid w:val="009541A7"/>
    <w:rsid w:val="00954336"/>
    <w:rsid w:val="0095471B"/>
    <w:rsid w:val="00954759"/>
    <w:rsid w:val="009549F1"/>
    <w:rsid w:val="00954A02"/>
    <w:rsid w:val="00954AB2"/>
    <w:rsid w:val="00954BD9"/>
    <w:rsid w:val="00954CA1"/>
    <w:rsid w:val="00954EAD"/>
    <w:rsid w:val="00954F37"/>
    <w:rsid w:val="009552E2"/>
    <w:rsid w:val="00955366"/>
    <w:rsid w:val="00955544"/>
    <w:rsid w:val="0095586F"/>
    <w:rsid w:val="00955CF3"/>
    <w:rsid w:val="00955D4D"/>
    <w:rsid w:val="00955E89"/>
    <w:rsid w:val="009569AC"/>
    <w:rsid w:val="009571D8"/>
    <w:rsid w:val="009575BC"/>
    <w:rsid w:val="0095769D"/>
    <w:rsid w:val="00957810"/>
    <w:rsid w:val="00957884"/>
    <w:rsid w:val="00957B53"/>
    <w:rsid w:val="00957BBE"/>
    <w:rsid w:val="00957D18"/>
    <w:rsid w:val="00957F15"/>
    <w:rsid w:val="009608BA"/>
    <w:rsid w:val="00960F1E"/>
    <w:rsid w:val="00961165"/>
    <w:rsid w:val="00961B10"/>
    <w:rsid w:val="00961CB3"/>
    <w:rsid w:val="00961DC0"/>
    <w:rsid w:val="00961F85"/>
    <w:rsid w:val="009623AC"/>
    <w:rsid w:val="009624AC"/>
    <w:rsid w:val="009625CB"/>
    <w:rsid w:val="0096278D"/>
    <w:rsid w:val="0096298A"/>
    <w:rsid w:val="00962A28"/>
    <w:rsid w:val="00962AC6"/>
    <w:rsid w:val="00962AED"/>
    <w:rsid w:val="00962CCB"/>
    <w:rsid w:val="00962EEF"/>
    <w:rsid w:val="0096363F"/>
    <w:rsid w:val="0096377F"/>
    <w:rsid w:val="00963DC7"/>
    <w:rsid w:val="0096404F"/>
    <w:rsid w:val="0096411F"/>
    <w:rsid w:val="0096421C"/>
    <w:rsid w:val="009642CB"/>
    <w:rsid w:val="00964479"/>
    <w:rsid w:val="009644E7"/>
    <w:rsid w:val="00964736"/>
    <w:rsid w:val="0096476D"/>
    <w:rsid w:val="00964A47"/>
    <w:rsid w:val="00964DA8"/>
    <w:rsid w:val="00964FA5"/>
    <w:rsid w:val="00965000"/>
    <w:rsid w:val="00965187"/>
    <w:rsid w:val="009651E3"/>
    <w:rsid w:val="009651E9"/>
    <w:rsid w:val="00965497"/>
    <w:rsid w:val="00965523"/>
    <w:rsid w:val="009656E7"/>
    <w:rsid w:val="00965A20"/>
    <w:rsid w:val="00965A64"/>
    <w:rsid w:val="00965B8F"/>
    <w:rsid w:val="00965BBB"/>
    <w:rsid w:val="00965BC4"/>
    <w:rsid w:val="00965EE5"/>
    <w:rsid w:val="0096625B"/>
    <w:rsid w:val="0096651C"/>
    <w:rsid w:val="00966819"/>
    <w:rsid w:val="009669F3"/>
    <w:rsid w:val="00966A67"/>
    <w:rsid w:val="00966D5D"/>
    <w:rsid w:val="00966D75"/>
    <w:rsid w:val="0096703E"/>
    <w:rsid w:val="00967104"/>
    <w:rsid w:val="0096732C"/>
    <w:rsid w:val="0096788C"/>
    <w:rsid w:val="00967C10"/>
    <w:rsid w:val="00967E0F"/>
    <w:rsid w:val="0097002F"/>
    <w:rsid w:val="0097012F"/>
    <w:rsid w:val="009701C1"/>
    <w:rsid w:val="009706BD"/>
    <w:rsid w:val="00970CB5"/>
    <w:rsid w:val="00970D07"/>
    <w:rsid w:val="00970EBC"/>
    <w:rsid w:val="009710F4"/>
    <w:rsid w:val="00971194"/>
    <w:rsid w:val="009712D6"/>
    <w:rsid w:val="009714CF"/>
    <w:rsid w:val="009715AC"/>
    <w:rsid w:val="00971663"/>
    <w:rsid w:val="009719A3"/>
    <w:rsid w:val="00972123"/>
    <w:rsid w:val="00972138"/>
    <w:rsid w:val="009722EE"/>
    <w:rsid w:val="009724DD"/>
    <w:rsid w:val="0097252C"/>
    <w:rsid w:val="00972AC0"/>
    <w:rsid w:val="00972C46"/>
    <w:rsid w:val="00972DC2"/>
    <w:rsid w:val="00973622"/>
    <w:rsid w:val="00973642"/>
    <w:rsid w:val="00973B57"/>
    <w:rsid w:val="00973D28"/>
    <w:rsid w:val="00974170"/>
    <w:rsid w:val="00974300"/>
    <w:rsid w:val="009744A0"/>
    <w:rsid w:val="009746BE"/>
    <w:rsid w:val="00974770"/>
    <w:rsid w:val="00974A28"/>
    <w:rsid w:val="00974B3A"/>
    <w:rsid w:val="00974BFA"/>
    <w:rsid w:val="00974FE4"/>
    <w:rsid w:val="00975240"/>
    <w:rsid w:val="00975660"/>
    <w:rsid w:val="00975764"/>
    <w:rsid w:val="0097577E"/>
    <w:rsid w:val="00975782"/>
    <w:rsid w:val="009757A5"/>
    <w:rsid w:val="009758DD"/>
    <w:rsid w:val="00975C59"/>
    <w:rsid w:val="009763A8"/>
    <w:rsid w:val="009764B5"/>
    <w:rsid w:val="009765AB"/>
    <w:rsid w:val="00976681"/>
    <w:rsid w:val="00976914"/>
    <w:rsid w:val="009769B7"/>
    <w:rsid w:val="009769D4"/>
    <w:rsid w:val="00976A5A"/>
    <w:rsid w:val="00976B7F"/>
    <w:rsid w:val="0097732D"/>
    <w:rsid w:val="00977696"/>
    <w:rsid w:val="00977C41"/>
    <w:rsid w:val="00980269"/>
    <w:rsid w:val="00980915"/>
    <w:rsid w:val="009815AE"/>
    <w:rsid w:val="009815C4"/>
    <w:rsid w:val="009816A4"/>
    <w:rsid w:val="00981E5A"/>
    <w:rsid w:val="00982164"/>
    <w:rsid w:val="009822D9"/>
    <w:rsid w:val="00982A72"/>
    <w:rsid w:val="00982AB4"/>
    <w:rsid w:val="00982B29"/>
    <w:rsid w:val="00982B4E"/>
    <w:rsid w:val="00982CA3"/>
    <w:rsid w:val="00982F49"/>
    <w:rsid w:val="009830C0"/>
    <w:rsid w:val="00983503"/>
    <w:rsid w:val="0098350B"/>
    <w:rsid w:val="00983574"/>
    <w:rsid w:val="0098370E"/>
    <w:rsid w:val="00983788"/>
    <w:rsid w:val="00983951"/>
    <w:rsid w:val="0098425B"/>
    <w:rsid w:val="009843D5"/>
    <w:rsid w:val="0098450A"/>
    <w:rsid w:val="0098459C"/>
    <w:rsid w:val="00984738"/>
    <w:rsid w:val="00984A8F"/>
    <w:rsid w:val="00984BD7"/>
    <w:rsid w:val="0098514D"/>
    <w:rsid w:val="00985441"/>
    <w:rsid w:val="009858C0"/>
    <w:rsid w:val="00985A2A"/>
    <w:rsid w:val="00985A51"/>
    <w:rsid w:val="00985B05"/>
    <w:rsid w:val="00985B64"/>
    <w:rsid w:val="00985E9B"/>
    <w:rsid w:val="009860EC"/>
    <w:rsid w:val="00986443"/>
    <w:rsid w:val="00986660"/>
    <w:rsid w:val="00986AB0"/>
    <w:rsid w:val="00986B2F"/>
    <w:rsid w:val="00986D44"/>
    <w:rsid w:val="00987216"/>
    <w:rsid w:val="00987280"/>
    <w:rsid w:val="009875A7"/>
    <w:rsid w:val="00987B8C"/>
    <w:rsid w:val="00987EEE"/>
    <w:rsid w:val="00987F0D"/>
    <w:rsid w:val="00987F90"/>
    <w:rsid w:val="0099057D"/>
    <w:rsid w:val="009909BF"/>
    <w:rsid w:val="00990CF1"/>
    <w:rsid w:val="0099112E"/>
    <w:rsid w:val="00991280"/>
    <w:rsid w:val="009913D3"/>
    <w:rsid w:val="00991684"/>
    <w:rsid w:val="009918E9"/>
    <w:rsid w:val="0099254F"/>
    <w:rsid w:val="0099286C"/>
    <w:rsid w:val="00992C90"/>
    <w:rsid w:val="00992ED1"/>
    <w:rsid w:val="009930FF"/>
    <w:rsid w:val="00993731"/>
    <w:rsid w:val="00993862"/>
    <w:rsid w:val="00993A6B"/>
    <w:rsid w:val="00993CAD"/>
    <w:rsid w:val="00993FD8"/>
    <w:rsid w:val="0099416E"/>
    <w:rsid w:val="00994399"/>
    <w:rsid w:val="00995F65"/>
    <w:rsid w:val="00995F7D"/>
    <w:rsid w:val="00996563"/>
    <w:rsid w:val="00996577"/>
    <w:rsid w:val="009967BD"/>
    <w:rsid w:val="00996A53"/>
    <w:rsid w:val="00996CC4"/>
    <w:rsid w:val="0099700F"/>
    <w:rsid w:val="00997110"/>
    <w:rsid w:val="0099725D"/>
    <w:rsid w:val="009973F1"/>
    <w:rsid w:val="00997D45"/>
    <w:rsid w:val="00997F0B"/>
    <w:rsid w:val="00997FE5"/>
    <w:rsid w:val="009A0711"/>
    <w:rsid w:val="009A0B27"/>
    <w:rsid w:val="009A0BDB"/>
    <w:rsid w:val="009A0BFC"/>
    <w:rsid w:val="009A0D24"/>
    <w:rsid w:val="009A0D95"/>
    <w:rsid w:val="009A0DC7"/>
    <w:rsid w:val="009A10B4"/>
    <w:rsid w:val="009A1417"/>
    <w:rsid w:val="009A156A"/>
    <w:rsid w:val="009A1696"/>
    <w:rsid w:val="009A17DA"/>
    <w:rsid w:val="009A18AA"/>
    <w:rsid w:val="009A194E"/>
    <w:rsid w:val="009A1BED"/>
    <w:rsid w:val="009A1CDD"/>
    <w:rsid w:val="009A1D35"/>
    <w:rsid w:val="009A214D"/>
    <w:rsid w:val="009A2264"/>
    <w:rsid w:val="009A2360"/>
    <w:rsid w:val="009A2411"/>
    <w:rsid w:val="009A264C"/>
    <w:rsid w:val="009A26E6"/>
    <w:rsid w:val="009A2F5B"/>
    <w:rsid w:val="009A2FCD"/>
    <w:rsid w:val="009A33F3"/>
    <w:rsid w:val="009A34BF"/>
    <w:rsid w:val="009A3519"/>
    <w:rsid w:val="009A352C"/>
    <w:rsid w:val="009A35E4"/>
    <w:rsid w:val="009A37B6"/>
    <w:rsid w:val="009A3E33"/>
    <w:rsid w:val="009A4069"/>
    <w:rsid w:val="009A45AA"/>
    <w:rsid w:val="009A4603"/>
    <w:rsid w:val="009A4DF1"/>
    <w:rsid w:val="009A4E31"/>
    <w:rsid w:val="009A4E50"/>
    <w:rsid w:val="009A4F09"/>
    <w:rsid w:val="009A54BD"/>
    <w:rsid w:val="009A5832"/>
    <w:rsid w:val="009A5836"/>
    <w:rsid w:val="009A5AE4"/>
    <w:rsid w:val="009A5CBC"/>
    <w:rsid w:val="009A5EDF"/>
    <w:rsid w:val="009A5F37"/>
    <w:rsid w:val="009A603E"/>
    <w:rsid w:val="009A61E3"/>
    <w:rsid w:val="009A62B1"/>
    <w:rsid w:val="009A62BD"/>
    <w:rsid w:val="009A639D"/>
    <w:rsid w:val="009A6944"/>
    <w:rsid w:val="009A6A2D"/>
    <w:rsid w:val="009A6A77"/>
    <w:rsid w:val="009A6B67"/>
    <w:rsid w:val="009A6BA7"/>
    <w:rsid w:val="009A6F42"/>
    <w:rsid w:val="009A7145"/>
    <w:rsid w:val="009A74AE"/>
    <w:rsid w:val="009A7825"/>
    <w:rsid w:val="009A783C"/>
    <w:rsid w:val="009A7CB5"/>
    <w:rsid w:val="009A7E36"/>
    <w:rsid w:val="009B0471"/>
    <w:rsid w:val="009B0797"/>
    <w:rsid w:val="009B15FE"/>
    <w:rsid w:val="009B1684"/>
    <w:rsid w:val="009B17ED"/>
    <w:rsid w:val="009B1EA1"/>
    <w:rsid w:val="009B202C"/>
    <w:rsid w:val="009B21E8"/>
    <w:rsid w:val="009B24B8"/>
    <w:rsid w:val="009B2EE0"/>
    <w:rsid w:val="009B2F2F"/>
    <w:rsid w:val="009B2F45"/>
    <w:rsid w:val="009B3219"/>
    <w:rsid w:val="009B33FD"/>
    <w:rsid w:val="009B34A4"/>
    <w:rsid w:val="009B3BE0"/>
    <w:rsid w:val="009B3CD1"/>
    <w:rsid w:val="009B3F08"/>
    <w:rsid w:val="009B402A"/>
    <w:rsid w:val="009B4739"/>
    <w:rsid w:val="009B4976"/>
    <w:rsid w:val="009B4C59"/>
    <w:rsid w:val="009B4DFA"/>
    <w:rsid w:val="009B4E23"/>
    <w:rsid w:val="009B50D9"/>
    <w:rsid w:val="009B5294"/>
    <w:rsid w:val="009B532F"/>
    <w:rsid w:val="009B58B6"/>
    <w:rsid w:val="009B5A47"/>
    <w:rsid w:val="009B5C6F"/>
    <w:rsid w:val="009B5DC5"/>
    <w:rsid w:val="009B5E17"/>
    <w:rsid w:val="009B6497"/>
    <w:rsid w:val="009B6573"/>
    <w:rsid w:val="009B69C4"/>
    <w:rsid w:val="009B7348"/>
    <w:rsid w:val="009B7400"/>
    <w:rsid w:val="009B76B4"/>
    <w:rsid w:val="009B79ED"/>
    <w:rsid w:val="009B7E18"/>
    <w:rsid w:val="009B7F7B"/>
    <w:rsid w:val="009B7FCD"/>
    <w:rsid w:val="009C0131"/>
    <w:rsid w:val="009C0472"/>
    <w:rsid w:val="009C04A8"/>
    <w:rsid w:val="009C07C8"/>
    <w:rsid w:val="009C0800"/>
    <w:rsid w:val="009C09F1"/>
    <w:rsid w:val="009C0C27"/>
    <w:rsid w:val="009C10B3"/>
    <w:rsid w:val="009C10E7"/>
    <w:rsid w:val="009C17AE"/>
    <w:rsid w:val="009C198A"/>
    <w:rsid w:val="009C2095"/>
    <w:rsid w:val="009C224C"/>
    <w:rsid w:val="009C2373"/>
    <w:rsid w:val="009C248C"/>
    <w:rsid w:val="009C2744"/>
    <w:rsid w:val="009C283C"/>
    <w:rsid w:val="009C2AF7"/>
    <w:rsid w:val="009C30CF"/>
    <w:rsid w:val="009C310E"/>
    <w:rsid w:val="009C323D"/>
    <w:rsid w:val="009C32BB"/>
    <w:rsid w:val="009C3763"/>
    <w:rsid w:val="009C3800"/>
    <w:rsid w:val="009C3887"/>
    <w:rsid w:val="009C394A"/>
    <w:rsid w:val="009C39FE"/>
    <w:rsid w:val="009C3BB1"/>
    <w:rsid w:val="009C408B"/>
    <w:rsid w:val="009C41E4"/>
    <w:rsid w:val="009C422C"/>
    <w:rsid w:val="009C488D"/>
    <w:rsid w:val="009C4DB1"/>
    <w:rsid w:val="009C4E0B"/>
    <w:rsid w:val="009C4FAE"/>
    <w:rsid w:val="009C50B3"/>
    <w:rsid w:val="009C5262"/>
    <w:rsid w:val="009C5685"/>
    <w:rsid w:val="009C569F"/>
    <w:rsid w:val="009C56CB"/>
    <w:rsid w:val="009C5BC1"/>
    <w:rsid w:val="009C5C59"/>
    <w:rsid w:val="009C624B"/>
    <w:rsid w:val="009C6312"/>
    <w:rsid w:val="009C63AE"/>
    <w:rsid w:val="009C65FF"/>
    <w:rsid w:val="009C694A"/>
    <w:rsid w:val="009C6A2A"/>
    <w:rsid w:val="009C6DF2"/>
    <w:rsid w:val="009C6E09"/>
    <w:rsid w:val="009C71E3"/>
    <w:rsid w:val="009C7310"/>
    <w:rsid w:val="009C7395"/>
    <w:rsid w:val="009C7C62"/>
    <w:rsid w:val="009C7F4F"/>
    <w:rsid w:val="009D0462"/>
    <w:rsid w:val="009D095E"/>
    <w:rsid w:val="009D09E2"/>
    <w:rsid w:val="009D0A3C"/>
    <w:rsid w:val="009D0AF6"/>
    <w:rsid w:val="009D0C55"/>
    <w:rsid w:val="009D1366"/>
    <w:rsid w:val="009D159B"/>
    <w:rsid w:val="009D18C3"/>
    <w:rsid w:val="009D1C27"/>
    <w:rsid w:val="009D1CD5"/>
    <w:rsid w:val="009D20B5"/>
    <w:rsid w:val="009D252D"/>
    <w:rsid w:val="009D25B6"/>
    <w:rsid w:val="009D274C"/>
    <w:rsid w:val="009D28B1"/>
    <w:rsid w:val="009D2F21"/>
    <w:rsid w:val="009D30B2"/>
    <w:rsid w:val="009D34A2"/>
    <w:rsid w:val="009D34E0"/>
    <w:rsid w:val="009D3516"/>
    <w:rsid w:val="009D38AF"/>
    <w:rsid w:val="009D3BFB"/>
    <w:rsid w:val="009D3CE9"/>
    <w:rsid w:val="009D3D06"/>
    <w:rsid w:val="009D3F96"/>
    <w:rsid w:val="009D40A9"/>
    <w:rsid w:val="009D4252"/>
    <w:rsid w:val="009D44A6"/>
    <w:rsid w:val="009D4636"/>
    <w:rsid w:val="009D4AA0"/>
    <w:rsid w:val="009D4B17"/>
    <w:rsid w:val="009D4CD3"/>
    <w:rsid w:val="009D4EE9"/>
    <w:rsid w:val="009D4F4C"/>
    <w:rsid w:val="009D52A3"/>
    <w:rsid w:val="009D5637"/>
    <w:rsid w:val="009D5650"/>
    <w:rsid w:val="009D5924"/>
    <w:rsid w:val="009D597E"/>
    <w:rsid w:val="009D5A98"/>
    <w:rsid w:val="009D5B6D"/>
    <w:rsid w:val="009D5C10"/>
    <w:rsid w:val="009D5CB0"/>
    <w:rsid w:val="009D5DF4"/>
    <w:rsid w:val="009D5F92"/>
    <w:rsid w:val="009D6131"/>
    <w:rsid w:val="009D61DC"/>
    <w:rsid w:val="009D62A9"/>
    <w:rsid w:val="009D64FA"/>
    <w:rsid w:val="009D6606"/>
    <w:rsid w:val="009D6915"/>
    <w:rsid w:val="009D6EE3"/>
    <w:rsid w:val="009D6FDE"/>
    <w:rsid w:val="009D71C6"/>
    <w:rsid w:val="009D7296"/>
    <w:rsid w:val="009D72AF"/>
    <w:rsid w:val="009D73F2"/>
    <w:rsid w:val="009D7419"/>
    <w:rsid w:val="009D7CF8"/>
    <w:rsid w:val="009D7E1B"/>
    <w:rsid w:val="009D7FC5"/>
    <w:rsid w:val="009E0029"/>
    <w:rsid w:val="009E0C33"/>
    <w:rsid w:val="009E0F3E"/>
    <w:rsid w:val="009E0F4B"/>
    <w:rsid w:val="009E1062"/>
    <w:rsid w:val="009E108E"/>
    <w:rsid w:val="009E125E"/>
    <w:rsid w:val="009E12B1"/>
    <w:rsid w:val="009E14C2"/>
    <w:rsid w:val="009E156C"/>
    <w:rsid w:val="009E1D61"/>
    <w:rsid w:val="009E1F75"/>
    <w:rsid w:val="009E21C3"/>
    <w:rsid w:val="009E2346"/>
    <w:rsid w:val="009E268A"/>
    <w:rsid w:val="009E2BFC"/>
    <w:rsid w:val="009E2E8F"/>
    <w:rsid w:val="009E2ED0"/>
    <w:rsid w:val="009E2F63"/>
    <w:rsid w:val="009E3467"/>
    <w:rsid w:val="009E39C1"/>
    <w:rsid w:val="009E39F4"/>
    <w:rsid w:val="009E3B4C"/>
    <w:rsid w:val="009E3B9F"/>
    <w:rsid w:val="009E3CA3"/>
    <w:rsid w:val="009E3F66"/>
    <w:rsid w:val="009E40AC"/>
    <w:rsid w:val="009E4791"/>
    <w:rsid w:val="009E4929"/>
    <w:rsid w:val="009E4AFF"/>
    <w:rsid w:val="009E50F3"/>
    <w:rsid w:val="009E610B"/>
    <w:rsid w:val="009E65C1"/>
    <w:rsid w:val="009E6645"/>
    <w:rsid w:val="009E6863"/>
    <w:rsid w:val="009E6CC4"/>
    <w:rsid w:val="009E6E0F"/>
    <w:rsid w:val="009E6EBB"/>
    <w:rsid w:val="009E700F"/>
    <w:rsid w:val="009E7A80"/>
    <w:rsid w:val="009E7D7B"/>
    <w:rsid w:val="009E7D8D"/>
    <w:rsid w:val="009E7DC7"/>
    <w:rsid w:val="009E7EFD"/>
    <w:rsid w:val="009F00D9"/>
    <w:rsid w:val="009F0277"/>
    <w:rsid w:val="009F0339"/>
    <w:rsid w:val="009F054D"/>
    <w:rsid w:val="009F068B"/>
    <w:rsid w:val="009F08C2"/>
    <w:rsid w:val="009F08C5"/>
    <w:rsid w:val="009F0B0C"/>
    <w:rsid w:val="009F0DC5"/>
    <w:rsid w:val="009F12F9"/>
    <w:rsid w:val="009F13C3"/>
    <w:rsid w:val="009F1B61"/>
    <w:rsid w:val="009F1ECB"/>
    <w:rsid w:val="009F2CDE"/>
    <w:rsid w:val="009F32B7"/>
    <w:rsid w:val="009F370C"/>
    <w:rsid w:val="009F3BA5"/>
    <w:rsid w:val="009F3DF0"/>
    <w:rsid w:val="009F3EC9"/>
    <w:rsid w:val="009F42A7"/>
    <w:rsid w:val="009F47B1"/>
    <w:rsid w:val="009F4800"/>
    <w:rsid w:val="009F4A14"/>
    <w:rsid w:val="009F4BD5"/>
    <w:rsid w:val="009F4C07"/>
    <w:rsid w:val="009F4C6B"/>
    <w:rsid w:val="009F4C7A"/>
    <w:rsid w:val="009F4F40"/>
    <w:rsid w:val="009F5045"/>
    <w:rsid w:val="009F5359"/>
    <w:rsid w:val="009F539D"/>
    <w:rsid w:val="009F551F"/>
    <w:rsid w:val="009F567B"/>
    <w:rsid w:val="009F572A"/>
    <w:rsid w:val="009F5C7E"/>
    <w:rsid w:val="009F5DEA"/>
    <w:rsid w:val="009F5F35"/>
    <w:rsid w:val="009F6061"/>
    <w:rsid w:val="009F61C8"/>
    <w:rsid w:val="009F622F"/>
    <w:rsid w:val="009F6E70"/>
    <w:rsid w:val="009F6FD1"/>
    <w:rsid w:val="009F705C"/>
    <w:rsid w:val="009F7145"/>
    <w:rsid w:val="009F71EB"/>
    <w:rsid w:val="009F72EC"/>
    <w:rsid w:val="009F7404"/>
    <w:rsid w:val="009F74B8"/>
    <w:rsid w:val="009F756A"/>
    <w:rsid w:val="009F7942"/>
    <w:rsid w:val="009F794C"/>
    <w:rsid w:val="009F7D13"/>
    <w:rsid w:val="009F7F73"/>
    <w:rsid w:val="00A0054B"/>
    <w:rsid w:val="00A00CC4"/>
    <w:rsid w:val="00A01297"/>
    <w:rsid w:val="00A0134F"/>
    <w:rsid w:val="00A018E5"/>
    <w:rsid w:val="00A018FB"/>
    <w:rsid w:val="00A01CD9"/>
    <w:rsid w:val="00A01FF4"/>
    <w:rsid w:val="00A020E0"/>
    <w:rsid w:val="00A021D4"/>
    <w:rsid w:val="00A023F1"/>
    <w:rsid w:val="00A02410"/>
    <w:rsid w:val="00A02683"/>
    <w:rsid w:val="00A027FB"/>
    <w:rsid w:val="00A02AB3"/>
    <w:rsid w:val="00A02D29"/>
    <w:rsid w:val="00A02F7B"/>
    <w:rsid w:val="00A02FDA"/>
    <w:rsid w:val="00A03206"/>
    <w:rsid w:val="00A03399"/>
    <w:rsid w:val="00A03BAB"/>
    <w:rsid w:val="00A03C0E"/>
    <w:rsid w:val="00A03DFA"/>
    <w:rsid w:val="00A03FE7"/>
    <w:rsid w:val="00A04701"/>
    <w:rsid w:val="00A04B41"/>
    <w:rsid w:val="00A04D8A"/>
    <w:rsid w:val="00A04D96"/>
    <w:rsid w:val="00A05332"/>
    <w:rsid w:val="00A055B8"/>
    <w:rsid w:val="00A05642"/>
    <w:rsid w:val="00A0590B"/>
    <w:rsid w:val="00A05C63"/>
    <w:rsid w:val="00A05F02"/>
    <w:rsid w:val="00A05F43"/>
    <w:rsid w:val="00A05F74"/>
    <w:rsid w:val="00A05FA2"/>
    <w:rsid w:val="00A061B4"/>
    <w:rsid w:val="00A0627A"/>
    <w:rsid w:val="00A066F5"/>
    <w:rsid w:val="00A06C28"/>
    <w:rsid w:val="00A06E44"/>
    <w:rsid w:val="00A07180"/>
    <w:rsid w:val="00A071C2"/>
    <w:rsid w:val="00A07300"/>
    <w:rsid w:val="00A07431"/>
    <w:rsid w:val="00A074DE"/>
    <w:rsid w:val="00A07522"/>
    <w:rsid w:val="00A0763B"/>
    <w:rsid w:val="00A07A9F"/>
    <w:rsid w:val="00A07D59"/>
    <w:rsid w:val="00A07DA6"/>
    <w:rsid w:val="00A102EA"/>
    <w:rsid w:val="00A105F0"/>
    <w:rsid w:val="00A1073B"/>
    <w:rsid w:val="00A107DA"/>
    <w:rsid w:val="00A10952"/>
    <w:rsid w:val="00A10DF1"/>
    <w:rsid w:val="00A11386"/>
    <w:rsid w:val="00A1140F"/>
    <w:rsid w:val="00A114C6"/>
    <w:rsid w:val="00A114F7"/>
    <w:rsid w:val="00A11A05"/>
    <w:rsid w:val="00A11BBF"/>
    <w:rsid w:val="00A11BCF"/>
    <w:rsid w:val="00A11C1E"/>
    <w:rsid w:val="00A11DE3"/>
    <w:rsid w:val="00A122CC"/>
    <w:rsid w:val="00A12413"/>
    <w:rsid w:val="00A124A6"/>
    <w:rsid w:val="00A12522"/>
    <w:rsid w:val="00A130B4"/>
    <w:rsid w:val="00A132F0"/>
    <w:rsid w:val="00A133B9"/>
    <w:rsid w:val="00A1379A"/>
    <w:rsid w:val="00A138F5"/>
    <w:rsid w:val="00A138F8"/>
    <w:rsid w:val="00A139A1"/>
    <w:rsid w:val="00A13D58"/>
    <w:rsid w:val="00A13F83"/>
    <w:rsid w:val="00A142CE"/>
    <w:rsid w:val="00A1454B"/>
    <w:rsid w:val="00A146FE"/>
    <w:rsid w:val="00A14A00"/>
    <w:rsid w:val="00A14BD0"/>
    <w:rsid w:val="00A153D4"/>
    <w:rsid w:val="00A1584B"/>
    <w:rsid w:val="00A15A4F"/>
    <w:rsid w:val="00A1607B"/>
    <w:rsid w:val="00A1627C"/>
    <w:rsid w:val="00A165EA"/>
    <w:rsid w:val="00A1670C"/>
    <w:rsid w:val="00A16B2A"/>
    <w:rsid w:val="00A16D99"/>
    <w:rsid w:val="00A16E38"/>
    <w:rsid w:val="00A170F1"/>
    <w:rsid w:val="00A172C7"/>
    <w:rsid w:val="00A2001E"/>
    <w:rsid w:val="00A20130"/>
    <w:rsid w:val="00A2033B"/>
    <w:rsid w:val="00A203BD"/>
    <w:rsid w:val="00A204CA"/>
    <w:rsid w:val="00A205B7"/>
    <w:rsid w:val="00A2102F"/>
    <w:rsid w:val="00A210DD"/>
    <w:rsid w:val="00A2132B"/>
    <w:rsid w:val="00A213CB"/>
    <w:rsid w:val="00A21B21"/>
    <w:rsid w:val="00A21C18"/>
    <w:rsid w:val="00A2251F"/>
    <w:rsid w:val="00A22F05"/>
    <w:rsid w:val="00A22FBD"/>
    <w:rsid w:val="00A23596"/>
    <w:rsid w:val="00A23753"/>
    <w:rsid w:val="00A23784"/>
    <w:rsid w:val="00A23943"/>
    <w:rsid w:val="00A2408A"/>
    <w:rsid w:val="00A24090"/>
    <w:rsid w:val="00A245DC"/>
    <w:rsid w:val="00A250C8"/>
    <w:rsid w:val="00A25383"/>
    <w:rsid w:val="00A255EF"/>
    <w:rsid w:val="00A256E0"/>
    <w:rsid w:val="00A25809"/>
    <w:rsid w:val="00A2599F"/>
    <w:rsid w:val="00A25B3D"/>
    <w:rsid w:val="00A26015"/>
    <w:rsid w:val="00A2606F"/>
    <w:rsid w:val="00A260D7"/>
    <w:rsid w:val="00A2621E"/>
    <w:rsid w:val="00A262A4"/>
    <w:rsid w:val="00A26448"/>
    <w:rsid w:val="00A266DF"/>
    <w:rsid w:val="00A267A7"/>
    <w:rsid w:val="00A26E81"/>
    <w:rsid w:val="00A26F6F"/>
    <w:rsid w:val="00A2703F"/>
    <w:rsid w:val="00A2713B"/>
    <w:rsid w:val="00A2733C"/>
    <w:rsid w:val="00A273BE"/>
    <w:rsid w:val="00A27685"/>
    <w:rsid w:val="00A276B9"/>
    <w:rsid w:val="00A276EE"/>
    <w:rsid w:val="00A27762"/>
    <w:rsid w:val="00A27B5E"/>
    <w:rsid w:val="00A27BDF"/>
    <w:rsid w:val="00A27C35"/>
    <w:rsid w:val="00A27C3F"/>
    <w:rsid w:val="00A27C6C"/>
    <w:rsid w:val="00A3010E"/>
    <w:rsid w:val="00A302A0"/>
    <w:rsid w:val="00A304AF"/>
    <w:rsid w:val="00A30575"/>
    <w:rsid w:val="00A3066D"/>
    <w:rsid w:val="00A306EB"/>
    <w:rsid w:val="00A3076C"/>
    <w:rsid w:val="00A30B57"/>
    <w:rsid w:val="00A31166"/>
    <w:rsid w:val="00A312B0"/>
    <w:rsid w:val="00A312CA"/>
    <w:rsid w:val="00A31349"/>
    <w:rsid w:val="00A31410"/>
    <w:rsid w:val="00A31479"/>
    <w:rsid w:val="00A321A7"/>
    <w:rsid w:val="00A321C8"/>
    <w:rsid w:val="00A32734"/>
    <w:rsid w:val="00A32F21"/>
    <w:rsid w:val="00A32FA6"/>
    <w:rsid w:val="00A3398D"/>
    <w:rsid w:val="00A33ACD"/>
    <w:rsid w:val="00A34016"/>
    <w:rsid w:val="00A342A3"/>
    <w:rsid w:val="00A342D7"/>
    <w:rsid w:val="00A3492E"/>
    <w:rsid w:val="00A34B44"/>
    <w:rsid w:val="00A34C3A"/>
    <w:rsid w:val="00A34D90"/>
    <w:rsid w:val="00A34E67"/>
    <w:rsid w:val="00A3502D"/>
    <w:rsid w:val="00A350B7"/>
    <w:rsid w:val="00A3538E"/>
    <w:rsid w:val="00A3561D"/>
    <w:rsid w:val="00A35DFE"/>
    <w:rsid w:val="00A35F4D"/>
    <w:rsid w:val="00A3617A"/>
    <w:rsid w:val="00A362E5"/>
    <w:rsid w:val="00A36787"/>
    <w:rsid w:val="00A3687C"/>
    <w:rsid w:val="00A36B2A"/>
    <w:rsid w:val="00A36C0B"/>
    <w:rsid w:val="00A3705E"/>
    <w:rsid w:val="00A37066"/>
    <w:rsid w:val="00A372BC"/>
    <w:rsid w:val="00A374E4"/>
    <w:rsid w:val="00A3755F"/>
    <w:rsid w:val="00A377FE"/>
    <w:rsid w:val="00A37C4D"/>
    <w:rsid w:val="00A37CF0"/>
    <w:rsid w:val="00A37D57"/>
    <w:rsid w:val="00A40029"/>
    <w:rsid w:val="00A400FA"/>
    <w:rsid w:val="00A40296"/>
    <w:rsid w:val="00A4042D"/>
    <w:rsid w:val="00A409DE"/>
    <w:rsid w:val="00A41049"/>
    <w:rsid w:val="00A410B1"/>
    <w:rsid w:val="00A41149"/>
    <w:rsid w:val="00A415D5"/>
    <w:rsid w:val="00A415FD"/>
    <w:rsid w:val="00A41957"/>
    <w:rsid w:val="00A41CC1"/>
    <w:rsid w:val="00A41D4E"/>
    <w:rsid w:val="00A420BC"/>
    <w:rsid w:val="00A420BF"/>
    <w:rsid w:val="00A42131"/>
    <w:rsid w:val="00A42302"/>
    <w:rsid w:val="00A4256F"/>
    <w:rsid w:val="00A428CF"/>
    <w:rsid w:val="00A429EA"/>
    <w:rsid w:val="00A42B15"/>
    <w:rsid w:val="00A42B33"/>
    <w:rsid w:val="00A42E8A"/>
    <w:rsid w:val="00A42F08"/>
    <w:rsid w:val="00A43429"/>
    <w:rsid w:val="00A4347B"/>
    <w:rsid w:val="00A43751"/>
    <w:rsid w:val="00A43AC6"/>
    <w:rsid w:val="00A43C29"/>
    <w:rsid w:val="00A43E27"/>
    <w:rsid w:val="00A43F07"/>
    <w:rsid w:val="00A43F33"/>
    <w:rsid w:val="00A44166"/>
    <w:rsid w:val="00A448E0"/>
    <w:rsid w:val="00A44B05"/>
    <w:rsid w:val="00A44FEE"/>
    <w:rsid w:val="00A45057"/>
    <w:rsid w:val="00A45327"/>
    <w:rsid w:val="00A45986"/>
    <w:rsid w:val="00A45AE0"/>
    <w:rsid w:val="00A45D4B"/>
    <w:rsid w:val="00A45E1F"/>
    <w:rsid w:val="00A460F2"/>
    <w:rsid w:val="00A461BD"/>
    <w:rsid w:val="00A463C5"/>
    <w:rsid w:val="00A4658A"/>
    <w:rsid w:val="00A467FA"/>
    <w:rsid w:val="00A46984"/>
    <w:rsid w:val="00A46A17"/>
    <w:rsid w:val="00A46D9A"/>
    <w:rsid w:val="00A472B0"/>
    <w:rsid w:val="00A474CE"/>
    <w:rsid w:val="00A47723"/>
    <w:rsid w:val="00A47F43"/>
    <w:rsid w:val="00A50124"/>
    <w:rsid w:val="00A50197"/>
    <w:rsid w:val="00A504C1"/>
    <w:rsid w:val="00A5099D"/>
    <w:rsid w:val="00A509EB"/>
    <w:rsid w:val="00A50B62"/>
    <w:rsid w:val="00A50DB1"/>
    <w:rsid w:val="00A50FD2"/>
    <w:rsid w:val="00A51075"/>
    <w:rsid w:val="00A512C8"/>
    <w:rsid w:val="00A513F7"/>
    <w:rsid w:val="00A5176F"/>
    <w:rsid w:val="00A517A9"/>
    <w:rsid w:val="00A518B6"/>
    <w:rsid w:val="00A518D6"/>
    <w:rsid w:val="00A51BA5"/>
    <w:rsid w:val="00A51C20"/>
    <w:rsid w:val="00A51E39"/>
    <w:rsid w:val="00A51E47"/>
    <w:rsid w:val="00A52040"/>
    <w:rsid w:val="00A520EA"/>
    <w:rsid w:val="00A523B4"/>
    <w:rsid w:val="00A528E2"/>
    <w:rsid w:val="00A52B0E"/>
    <w:rsid w:val="00A52BDA"/>
    <w:rsid w:val="00A52D1B"/>
    <w:rsid w:val="00A53578"/>
    <w:rsid w:val="00A5382F"/>
    <w:rsid w:val="00A53A47"/>
    <w:rsid w:val="00A53BA3"/>
    <w:rsid w:val="00A53ED1"/>
    <w:rsid w:val="00A53F1E"/>
    <w:rsid w:val="00A540D8"/>
    <w:rsid w:val="00A5438A"/>
    <w:rsid w:val="00A54661"/>
    <w:rsid w:val="00A5474C"/>
    <w:rsid w:val="00A5475A"/>
    <w:rsid w:val="00A5482F"/>
    <w:rsid w:val="00A54B26"/>
    <w:rsid w:val="00A54BCA"/>
    <w:rsid w:val="00A5503B"/>
    <w:rsid w:val="00A55117"/>
    <w:rsid w:val="00A55247"/>
    <w:rsid w:val="00A5532D"/>
    <w:rsid w:val="00A5544F"/>
    <w:rsid w:val="00A554EE"/>
    <w:rsid w:val="00A55C97"/>
    <w:rsid w:val="00A55EDA"/>
    <w:rsid w:val="00A56240"/>
    <w:rsid w:val="00A56266"/>
    <w:rsid w:val="00A56469"/>
    <w:rsid w:val="00A5650B"/>
    <w:rsid w:val="00A56CCC"/>
    <w:rsid w:val="00A56ECB"/>
    <w:rsid w:val="00A57105"/>
    <w:rsid w:val="00A573BC"/>
    <w:rsid w:val="00A5749F"/>
    <w:rsid w:val="00A576EC"/>
    <w:rsid w:val="00A5790D"/>
    <w:rsid w:val="00A57BBF"/>
    <w:rsid w:val="00A57FD8"/>
    <w:rsid w:val="00A603CF"/>
    <w:rsid w:val="00A6052D"/>
    <w:rsid w:val="00A606DB"/>
    <w:rsid w:val="00A60958"/>
    <w:rsid w:val="00A60A5F"/>
    <w:rsid w:val="00A60BBB"/>
    <w:rsid w:val="00A60BF2"/>
    <w:rsid w:val="00A60D5F"/>
    <w:rsid w:val="00A6126A"/>
    <w:rsid w:val="00A615D1"/>
    <w:rsid w:val="00A619C9"/>
    <w:rsid w:val="00A61C06"/>
    <w:rsid w:val="00A61F35"/>
    <w:rsid w:val="00A62186"/>
    <w:rsid w:val="00A624FD"/>
    <w:rsid w:val="00A62A79"/>
    <w:rsid w:val="00A62C43"/>
    <w:rsid w:val="00A62C6C"/>
    <w:rsid w:val="00A62E66"/>
    <w:rsid w:val="00A6344D"/>
    <w:rsid w:val="00A63479"/>
    <w:rsid w:val="00A63516"/>
    <w:rsid w:val="00A63675"/>
    <w:rsid w:val="00A6423F"/>
    <w:rsid w:val="00A64388"/>
    <w:rsid w:val="00A648D5"/>
    <w:rsid w:val="00A64918"/>
    <w:rsid w:val="00A6499B"/>
    <w:rsid w:val="00A64FE8"/>
    <w:rsid w:val="00A6507B"/>
    <w:rsid w:val="00A65636"/>
    <w:rsid w:val="00A656CD"/>
    <w:rsid w:val="00A65834"/>
    <w:rsid w:val="00A65DC6"/>
    <w:rsid w:val="00A6608F"/>
    <w:rsid w:val="00A66590"/>
    <w:rsid w:val="00A667DA"/>
    <w:rsid w:val="00A66AE1"/>
    <w:rsid w:val="00A66F6F"/>
    <w:rsid w:val="00A6713B"/>
    <w:rsid w:val="00A67279"/>
    <w:rsid w:val="00A675D9"/>
    <w:rsid w:val="00A6799A"/>
    <w:rsid w:val="00A70016"/>
    <w:rsid w:val="00A700C4"/>
    <w:rsid w:val="00A70119"/>
    <w:rsid w:val="00A70AFF"/>
    <w:rsid w:val="00A70B30"/>
    <w:rsid w:val="00A70B9B"/>
    <w:rsid w:val="00A70D52"/>
    <w:rsid w:val="00A70D97"/>
    <w:rsid w:val="00A70DB9"/>
    <w:rsid w:val="00A70E17"/>
    <w:rsid w:val="00A70ED0"/>
    <w:rsid w:val="00A71149"/>
    <w:rsid w:val="00A71679"/>
    <w:rsid w:val="00A71945"/>
    <w:rsid w:val="00A719A4"/>
    <w:rsid w:val="00A71F0B"/>
    <w:rsid w:val="00A720C9"/>
    <w:rsid w:val="00A7229F"/>
    <w:rsid w:val="00A725B3"/>
    <w:rsid w:val="00A72C4D"/>
    <w:rsid w:val="00A72CB3"/>
    <w:rsid w:val="00A72F52"/>
    <w:rsid w:val="00A73149"/>
    <w:rsid w:val="00A736F2"/>
    <w:rsid w:val="00A73749"/>
    <w:rsid w:val="00A73AE9"/>
    <w:rsid w:val="00A73B15"/>
    <w:rsid w:val="00A73B60"/>
    <w:rsid w:val="00A73F02"/>
    <w:rsid w:val="00A73F97"/>
    <w:rsid w:val="00A741D4"/>
    <w:rsid w:val="00A74438"/>
    <w:rsid w:val="00A7443B"/>
    <w:rsid w:val="00A749D1"/>
    <w:rsid w:val="00A74B72"/>
    <w:rsid w:val="00A74C9A"/>
    <w:rsid w:val="00A74CBE"/>
    <w:rsid w:val="00A75243"/>
    <w:rsid w:val="00A7549F"/>
    <w:rsid w:val="00A75622"/>
    <w:rsid w:val="00A75BBA"/>
    <w:rsid w:val="00A75D7F"/>
    <w:rsid w:val="00A761C2"/>
    <w:rsid w:val="00A76377"/>
    <w:rsid w:val="00A76CC4"/>
    <w:rsid w:val="00A76D13"/>
    <w:rsid w:val="00A76D59"/>
    <w:rsid w:val="00A76E1A"/>
    <w:rsid w:val="00A76E3A"/>
    <w:rsid w:val="00A77412"/>
    <w:rsid w:val="00A77592"/>
    <w:rsid w:val="00A77945"/>
    <w:rsid w:val="00A77CD6"/>
    <w:rsid w:val="00A77D8B"/>
    <w:rsid w:val="00A77E52"/>
    <w:rsid w:val="00A8021B"/>
    <w:rsid w:val="00A804AC"/>
    <w:rsid w:val="00A805FE"/>
    <w:rsid w:val="00A80611"/>
    <w:rsid w:val="00A80773"/>
    <w:rsid w:val="00A80A1C"/>
    <w:rsid w:val="00A80D6B"/>
    <w:rsid w:val="00A80F53"/>
    <w:rsid w:val="00A81251"/>
    <w:rsid w:val="00A81651"/>
    <w:rsid w:val="00A81AA6"/>
    <w:rsid w:val="00A81C6D"/>
    <w:rsid w:val="00A8250B"/>
    <w:rsid w:val="00A82864"/>
    <w:rsid w:val="00A82909"/>
    <w:rsid w:val="00A82958"/>
    <w:rsid w:val="00A82BFF"/>
    <w:rsid w:val="00A82DE6"/>
    <w:rsid w:val="00A82F1D"/>
    <w:rsid w:val="00A82F39"/>
    <w:rsid w:val="00A82FEF"/>
    <w:rsid w:val="00A83AD4"/>
    <w:rsid w:val="00A83B17"/>
    <w:rsid w:val="00A83C87"/>
    <w:rsid w:val="00A83EFB"/>
    <w:rsid w:val="00A8431D"/>
    <w:rsid w:val="00A844E7"/>
    <w:rsid w:val="00A845E6"/>
    <w:rsid w:val="00A84649"/>
    <w:rsid w:val="00A8466D"/>
    <w:rsid w:val="00A849E9"/>
    <w:rsid w:val="00A84B45"/>
    <w:rsid w:val="00A84C75"/>
    <w:rsid w:val="00A84DC8"/>
    <w:rsid w:val="00A84EAF"/>
    <w:rsid w:val="00A856D7"/>
    <w:rsid w:val="00A85740"/>
    <w:rsid w:val="00A85AB2"/>
    <w:rsid w:val="00A85D1B"/>
    <w:rsid w:val="00A86190"/>
    <w:rsid w:val="00A86668"/>
    <w:rsid w:val="00A86A26"/>
    <w:rsid w:val="00A86C52"/>
    <w:rsid w:val="00A86EBD"/>
    <w:rsid w:val="00A86F53"/>
    <w:rsid w:val="00A87123"/>
    <w:rsid w:val="00A8717F"/>
    <w:rsid w:val="00A872D6"/>
    <w:rsid w:val="00A872E1"/>
    <w:rsid w:val="00A8763F"/>
    <w:rsid w:val="00A87777"/>
    <w:rsid w:val="00A87879"/>
    <w:rsid w:val="00A87CAC"/>
    <w:rsid w:val="00A9010E"/>
    <w:rsid w:val="00A90572"/>
    <w:rsid w:val="00A90A8D"/>
    <w:rsid w:val="00A90BE8"/>
    <w:rsid w:val="00A90CB2"/>
    <w:rsid w:val="00A91859"/>
    <w:rsid w:val="00A919B7"/>
    <w:rsid w:val="00A91EBE"/>
    <w:rsid w:val="00A929A8"/>
    <w:rsid w:val="00A92B2E"/>
    <w:rsid w:val="00A92BAA"/>
    <w:rsid w:val="00A92F8A"/>
    <w:rsid w:val="00A93028"/>
    <w:rsid w:val="00A9307B"/>
    <w:rsid w:val="00A930F7"/>
    <w:rsid w:val="00A93193"/>
    <w:rsid w:val="00A93461"/>
    <w:rsid w:val="00A934D8"/>
    <w:rsid w:val="00A93812"/>
    <w:rsid w:val="00A93A87"/>
    <w:rsid w:val="00A93F47"/>
    <w:rsid w:val="00A943A0"/>
    <w:rsid w:val="00A94429"/>
    <w:rsid w:val="00A94516"/>
    <w:rsid w:val="00A9466A"/>
    <w:rsid w:val="00A946C7"/>
    <w:rsid w:val="00A94AB3"/>
    <w:rsid w:val="00A94AED"/>
    <w:rsid w:val="00A94EDB"/>
    <w:rsid w:val="00A9548A"/>
    <w:rsid w:val="00A954A9"/>
    <w:rsid w:val="00A9588F"/>
    <w:rsid w:val="00A95959"/>
    <w:rsid w:val="00A95B7C"/>
    <w:rsid w:val="00A960BA"/>
    <w:rsid w:val="00A96298"/>
    <w:rsid w:val="00A96304"/>
    <w:rsid w:val="00A96449"/>
    <w:rsid w:val="00A964B2"/>
    <w:rsid w:val="00A96B66"/>
    <w:rsid w:val="00A96D82"/>
    <w:rsid w:val="00A96D88"/>
    <w:rsid w:val="00A973CF"/>
    <w:rsid w:val="00A9750A"/>
    <w:rsid w:val="00A9763E"/>
    <w:rsid w:val="00A97857"/>
    <w:rsid w:val="00A97C2D"/>
    <w:rsid w:val="00A97E8E"/>
    <w:rsid w:val="00AA00A4"/>
    <w:rsid w:val="00AA04E8"/>
    <w:rsid w:val="00AA059E"/>
    <w:rsid w:val="00AA0733"/>
    <w:rsid w:val="00AA0D06"/>
    <w:rsid w:val="00AA12C7"/>
    <w:rsid w:val="00AA1614"/>
    <w:rsid w:val="00AA1700"/>
    <w:rsid w:val="00AA189D"/>
    <w:rsid w:val="00AA1CE5"/>
    <w:rsid w:val="00AA215D"/>
    <w:rsid w:val="00AA235D"/>
    <w:rsid w:val="00AA2462"/>
    <w:rsid w:val="00AA286D"/>
    <w:rsid w:val="00AA2AF8"/>
    <w:rsid w:val="00AA2E90"/>
    <w:rsid w:val="00AA2FA7"/>
    <w:rsid w:val="00AA30A1"/>
    <w:rsid w:val="00AA3715"/>
    <w:rsid w:val="00AA382E"/>
    <w:rsid w:val="00AA393A"/>
    <w:rsid w:val="00AA3C86"/>
    <w:rsid w:val="00AA3DB8"/>
    <w:rsid w:val="00AA500D"/>
    <w:rsid w:val="00AA5595"/>
    <w:rsid w:val="00AA5AA6"/>
    <w:rsid w:val="00AA5AF6"/>
    <w:rsid w:val="00AA5E18"/>
    <w:rsid w:val="00AA64A5"/>
    <w:rsid w:val="00AA67DD"/>
    <w:rsid w:val="00AA68FC"/>
    <w:rsid w:val="00AA6AC9"/>
    <w:rsid w:val="00AA6D63"/>
    <w:rsid w:val="00AA6EF6"/>
    <w:rsid w:val="00AA7207"/>
    <w:rsid w:val="00AA76F4"/>
    <w:rsid w:val="00AA7AD5"/>
    <w:rsid w:val="00AA7D45"/>
    <w:rsid w:val="00AA7F26"/>
    <w:rsid w:val="00AA7FD1"/>
    <w:rsid w:val="00AB0861"/>
    <w:rsid w:val="00AB09E6"/>
    <w:rsid w:val="00AB1086"/>
    <w:rsid w:val="00AB1A8B"/>
    <w:rsid w:val="00AB1E14"/>
    <w:rsid w:val="00AB2230"/>
    <w:rsid w:val="00AB2297"/>
    <w:rsid w:val="00AB2306"/>
    <w:rsid w:val="00AB252A"/>
    <w:rsid w:val="00AB2675"/>
    <w:rsid w:val="00AB26D5"/>
    <w:rsid w:val="00AB2905"/>
    <w:rsid w:val="00AB2CE4"/>
    <w:rsid w:val="00AB2E71"/>
    <w:rsid w:val="00AB2ED9"/>
    <w:rsid w:val="00AB3028"/>
    <w:rsid w:val="00AB30F9"/>
    <w:rsid w:val="00AB3211"/>
    <w:rsid w:val="00AB32C5"/>
    <w:rsid w:val="00AB367F"/>
    <w:rsid w:val="00AB387C"/>
    <w:rsid w:val="00AB38FF"/>
    <w:rsid w:val="00AB3936"/>
    <w:rsid w:val="00AB46BA"/>
    <w:rsid w:val="00AB482F"/>
    <w:rsid w:val="00AB4970"/>
    <w:rsid w:val="00AB4989"/>
    <w:rsid w:val="00AB4A7F"/>
    <w:rsid w:val="00AB4A87"/>
    <w:rsid w:val="00AB4E30"/>
    <w:rsid w:val="00AB4F3B"/>
    <w:rsid w:val="00AB4FB1"/>
    <w:rsid w:val="00AB5006"/>
    <w:rsid w:val="00AB50FF"/>
    <w:rsid w:val="00AB51DB"/>
    <w:rsid w:val="00AB5218"/>
    <w:rsid w:val="00AB551D"/>
    <w:rsid w:val="00AB5786"/>
    <w:rsid w:val="00AB5993"/>
    <w:rsid w:val="00AB5C47"/>
    <w:rsid w:val="00AB5C7E"/>
    <w:rsid w:val="00AB5D9B"/>
    <w:rsid w:val="00AB5F50"/>
    <w:rsid w:val="00AB5FE8"/>
    <w:rsid w:val="00AB60E2"/>
    <w:rsid w:val="00AB6223"/>
    <w:rsid w:val="00AB65AB"/>
    <w:rsid w:val="00AB6845"/>
    <w:rsid w:val="00AB6847"/>
    <w:rsid w:val="00AB6982"/>
    <w:rsid w:val="00AB6BB2"/>
    <w:rsid w:val="00AB6DF5"/>
    <w:rsid w:val="00AB70FB"/>
    <w:rsid w:val="00AB720F"/>
    <w:rsid w:val="00AB749C"/>
    <w:rsid w:val="00AB7620"/>
    <w:rsid w:val="00AB78D8"/>
    <w:rsid w:val="00AB7D5B"/>
    <w:rsid w:val="00AB7D77"/>
    <w:rsid w:val="00AC05EC"/>
    <w:rsid w:val="00AC0700"/>
    <w:rsid w:val="00AC0E9D"/>
    <w:rsid w:val="00AC0F66"/>
    <w:rsid w:val="00AC1152"/>
    <w:rsid w:val="00AC1165"/>
    <w:rsid w:val="00AC1198"/>
    <w:rsid w:val="00AC132C"/>
    <w:rsid w:val="00AC15FD"/>
    <w:rsid w:val="00AC183E"/>
    <w:rsid w:val="00AC1C6F"/>
    <w:rsid w:val="00AC1D37"/>
    <w:rsid w:val="00AC1E12"/>
    <w:rsid w:val="00AC2871"/>
    <w:rsid w:val="00AC2B47"/>
    <w:rsid w:val="00AC2D0F"/>
    <w:rsid w:val="00AC2F4E"/>
    <w:rsid w:val="00AC31A1"/>
    <w:rsid w:val="00AC32C8"/>
    <w:rsid w:val="00AC3307"/>
    <w:rsid w:val="00AC33E0"/>
    <w:rsid w:val="00AC364B"/>
    <w:rsid w:val="00AC3714"/>
    <w:rsid w:val="00AC3877"/>
    <w:rsid w:val="00AC3E93"/>
    <w:rsid w:val="00AC3F90"/>
    <w:rsid w:val="00AC4592"/>
    <w:rsid w:val="00AC45A2"/>
    <w:rsid w:val="00AC45C8"/>
    <w:rsid w:val="00AC467D"/>
    <w:rsid w:val="00AC4B33"/>
    <w:rsid w:val="00AC4B54"/>
    <w:rsid w:val="00AC50FF"/>
    <w:rsid w:val="00AC5233"/>
    <w:rsid w:val="00AC527D"/>
    <w:rsid w:val="00AC53FB"/>
    <w:rsid w:val="00AC5693"/>
    <w:rsid w:val="00AC56A1"/>
    <w:rsid w:val="00AC5803"/>
    <w:rsid w:val="00AC5ABB"/>
    <w:rsid w:val="00AC5F49"/>
    <w:rsid w:val="00AC5FD3"/>
    <w:rsid w:val="00AC61D3"/>
    <w:rsid w:val="00AC6210"/>
    <w:rsid w:val="00AC622B"/>
    <w:rsid w:val="00AC68C2"/>
    <w:rsid w:val="00AC70E5"/>
    <w:rsid w:val="00AC71DF"/>
    <w:rsid w:val="00AC728A"/>
    <w:rsid w:val="00AC7368"/>
    <w:rsid w:val="00AC756E"/>
    <w:rsid w:val="00AC759D"/>
    <w:rsid w:val="00AC7629"/>
    <w:rsid w:val="00AC7A76"/>
    <w:rsid w:val="00AC7B76"/>
    <w:rsid w:val="00AC7C85"/>
    <w:rsid w:val="00AD014A"/>
    <w:rsid w:val="00AD027D"/>
    <w:rsid w:val="00AD036F"/>
    <w:rsid w:val="00AD0455"/>
    <w:rsid w:val="00AD05E6"/>
    <w:rsid w:val="00AD07A8"/>
    <w:rsid w:val="00AD0954"/>
    <w:rsid w:val="00AD0A6B"/>
    <w:rsid w:val="00AD0ABA"/>
    <w:rsid w:val="00AD0D4C"/>
    <w:rsid w:val="00AD0EB3"/>
    <w:rsid w:val="00AD1232"/>
    <w:rsid w:val="00AD125E"/>
    <w:rsid w:val="00AD1452"/>
    <w:rsid w:val="00AD19CA"/>
    <w:rsid w:val="00AD19D8"/>
    <w:rsid w:val="00AD1BC3"/>
    <w:rsid w:val="00AD1ECE"/>
    <w:rsid w:val="00AD24A0"/>
    <w:rsid w:val="00AD26B8"/>
    <w:rsid w:val="00AD279C"/>
    <w:rsid w:val="00AD27FE"/>
    <w:rsid w:val="00AD2B05"/>
    <w:rsid w:val="00AD30ED"/>
    <w:rsid w:val="00AD33DB"/>
    <w:rsid w:val="00AD35E4"/>
    <w:rsid w:val="00AD3B1B"/>
    <w:rsid w:val="00AD3BC4"/>
    <w:rsid w:val="00AD3D28"/>
    <w:rsid w:val="00AD3D6C"/>
    <w:rsid w:val="00AD4216"/>
    <w:rsid w:val="00AD44EC"/>
    <w:rsid w:val="00AD4804"/>
    <w:rsid w:val="00AD4858"/>
    <w:rsid w:val="00AD49C5"/>
    <w:rsid w:val="00AD4E4B"/>
    <w:rsid w:val="00AD4F7A"/>
    <w:rsid w:val="00AD5005"/>
    <w:rsid w:val="00AD55B2"/>
    <w:rsid w:val="00AD578E"/>
    <w:rsid w:val="00AD5955"/>
    <w:rsid w:val="00AD5EB3"/>
    <w:rsid w:val="00AD6019"/>
    <w:rsid w:val="00AD6389"/>
    <w:rsid w:val="00AD63EF"/>
    <w:rsid w:val="00AD65B5"/>
    <w:rsid w:val="00AD699B"/>
    <w:rsid w:val="00AD6B36"/>
    <w:rsid w:val="00AD6CEC"/>
    <w:rsid w:val="00AD6D1A"/>
    <w:rsid w:val="00AD6D3E"/>
    <w:rsid w:val="00AD6D9D"/>
    <w:rsid w:val="00AD6FC8"/>
    <w:rsid w:val="00AD7326"/>
    <w:rsid w:val="00AD748E"/>
    <w:rsid w:val="00AD765C"/>
    <w:rsid w:val="00AD765E"/>
    <w:rsid w:val="00AD78A9"/>
    <w:rsid w:val="00AD7908"/>
    <w:rsid w:val="00AD7B44"/>
    <w:rsid w:val="00AD7CBA"/>
    <w:rsid w:val="00AE0032"/>
    <w:rsid w:val="00AE006C"/>
    <w:rsid w:val="00AE024A"/>
    <w:rsid w:val="00AE030E"/>
    <w:rsid w:val="00AE04BF"/>
    <w:rsid w:val="00AE054D"/>
    <w:rsid w:val="00AE070A"/>
    <w:rsid w:val="00AE072E"/>
    <w:rsid w:val="00AE0855"/>
    <w:rsid w:val="00AE0A83"/>
    <w:rsid w:val="00AE10C9"/>
    <w:rsid w:val="00AE11EB"/>
    <w:rsid w:val="00AE1442"/>
    <w:rsid w:val="00AE15E5"/>
    <w:rsid w:val="00AE17C8"/>
    <w:rsid w:val="00AE17E7"/>
    <w:rsid w:val="00AE19A7"/>
    <w:rsid w:val="00AE1FEC"/>
    <w:rsid w:val="00AE23CD"/>
    <w:rsid w:val="00AE2AAC"/>
    <w:rsid w:val="00AE2AD4"/>
    <w:rsid w:val="00AE2DEA"/>
    <w:rsid w:val="00AE2F17"/>
    <w:rsid w:val="00AE3274"/>
    <w:rsid w:val="00AE39AB"/>
    <w:rsid w:val="00AE3A52"/>
    <w:rsid w:val="00AE3C52"/>
    <w:rsid w:val="00AE3D2F"/>
    <w:rsid w:val="00AE3D6F"/>
    <w:rsid w:val="00AE3E46"/>
    <w:rsid w:val="00AE4455"/>
    <w:rsid w:val="00AE472D"/>
    <w:rsid w:val="00AE4819"/>
    <w:rsid w:val="00AE4CED"/>
    <w:rsid w:val="00AE4D28"/>
    <w:rsid w:val="00AE4DA5"/>
    <w:rsid w:val="00AE539B"/>
    <w:rsid w:val="00AE545D"/>
    <w:rsid w:val="00AE5537"/>
    <w:rsid w:val="00AE55CC"/>
    <w:rsid w:val="00AE5A79"/>
    <w:rsid w:val="00AE5AE5"/>
    <w:rsid w:val="00AE5B0B"/>
    <w:rsid w:val="00AE5FB5"/>
    <w:rsid w:val="00AE6413"/>
    <w:rsid w:val="00AE6424"/>
    <w:rsid w:val="00AE651F"/>
    <w:rsid w:val="00AE6A91"/>
    <w:rsid w:val="00AE6D2A"/>
    <w:rsid w:val="00AE7238"/>
    <w:rsid w:val="00AE74EB"/>
    <w:rsid w:val="00AE7745"/>
    <w:rsid w:val="00AE77F4"/>
    <w:rsid w:val="00AE78DF"/>
    <w:rsid w:val="00AE7939"/>
    <w:rsid w:val="00AE7CF9"/>
    <w:rsid w:val="00AE7E73"/>
    <w:rsid w:val="00AE7FE0"/>
    <w:rsid w:val="00AF05E3"/>
    <w:rsid w:val="00AF08CB"/>
    <w:rsid w:val="00AF0AC4"/>
    <w:rsid w:val="00AF0EFD"/>
    <w:rsid w:val="00AF0F1B"/>
    <w:rsid w:val="00AF0FD4"/>
    <w:rsid w:val="00AF10C3"/>
    <w:rsid w:val="00AF1478"/>
    <w:rsid w:val="00AF1AC4"/>
    <w:rsid w:val="00AF2092"/>
    <w:rsid w:val="00AF20BB"/>
    <w:rsid w:val="00AF25DE"/>
    <w:rsid w:val="00AF2972"/>
    <w:rsid w:val="00AF29E7"/>
    <w:rsid w:val="00AF2AED"/>
    <w:rsid w:val="00AF2FC6"/>
    <w:rsid w:val="00AF3065"/>
    <w:rsid w:val="00AF310D"/>
    <w:rsid w:val="00AF3214"/>
    <w:rsid w:val="00AF3309"/>
    <w:rsid w:val="00AF3399"/>
    <w:rsid w:val="00AF389F"/>
    <w:rsid w:val="00AF3A59"/>
    <w:rsid w:val="00AF3A9D"/>
    <w:rsid w:val="00AF3AEA"/>
    <w:rsid w:val="00AF3B7D"/>
    <w:rsid w:val="00AF3C09"/>
    <w:rsid w:val="00AF3CA7"/>
    <w:rsid w:val="00AF41FE"/>
    <w:rsid w:val="00AF4400"/>
    <w:rsid w:val="00AF4EE1"/>
    <w:rsid w:val="00AF5102"/>
    <w:rsid w:val="00AF5920"/>
    <w:rsid w:val="00AF5AC5"/>
    <w:rsid w:val="00AF5ACC"/>
    <w:rsid w:val="00AF5C90"/>
    <w:rsid w:val="00AF5CF2"/>
    <w:rsid w:val="00AF5D3D"/>
    <w:rsid w:val="00AF5DC6"/>
    <w:rsid w:val="00AF5E7E"/>
    <w:rsid w:val="00AF5FC0"/>
    <w:rsid w:val="00AF60D8"/>
    <w:rsid w:val="00AF65F0"/>
    <w:rsid w:val="00AF6ADE"/>
    <w:rsid w:val="00AF6B34"/>
    <w:rsid w:val="00AF6EA2"/>
    <w:rsid w:val="00AF6ECB"/>
    <w:rsid w:val="00AF7254"/>
    <w:rsid w:val="00AF734C"/>
    <w:rsid w:val="00AF73A6"/>
    <w:rsid w:val="00AF7959"/>
    <w:rsid w:val="00AF79D3"/>
    <w:rsid w:val="00AF7B94"/>
    <w:rsid w:val="00B00260"/>
    <w:rsid w:val="00B00282"/>
    <w:rsid w:val="00B0066D"/>
    <w:rsid w:val="00B007B3"/>
    <w:rsid w:val="00B008DE"/>
    <w:rsid w:val="00B00E98"/>
    <w:rsid w:val="00B01399"/>
    <w:rsid w:val="00B01585"/>
    <w:rsid w:val="00B015E1"/>
    <w:rsid w:val="00B01634"/>
    <w:rsid w:val="00B016A4"/>
    <w:rsid w:val="00B016EE"/>
    <w:rsid w:val="00B01893"/>
    <w:rsid w:val="00B01965"/>
    <w:rsid w:val="00B01EBA"/>
    <w:rsid w:val="00B01FC3"/>
    <w:rsid w:val="00B02059"/>
    <w:rsid w:val="00B02A34"/>
    <w:rsid w:val="00B02ACE"/>
    <w:rsid w:val="00B02F73"/>
    <w:rsid w:val="00B03140"/>
    <w:rsid w:val="00B03AC2"/>
    <w:rsid w:val="00B03AF8"/>
    <w:rsid w:val="00B03CBD"/>
    <w:rsid w:val="00B03D50"/>
    <w:rsid w:val="00B0420F"/>
    <w:rsid w:val="00B04273"/>
    <w:rsid w:val="00B0438F"/>
    <w:rsid w:val="00B0444C"/>
    <w:rsid w:val="00B045A9"/>
    <w:rsid w:val="00B0474D"/>
    <w:rsid w:val="00B04847"/>
    <w:rsid w:val="00B05587"/>
    <w:rsid w:val="00B055F1"/>
    <w:rsid w:val="00B05C2B"/>
    <w:rsid w:val="00B05C3B"/>
    <w:rsid w:val="00B06008"/>
    <w:rsid w:val="00B060CD"/>
    <w:rsid w:val="00B06296"/>
    <w:rsid w:val="00B062D6"/>
    <w:rsid w:val="00B064A7"/>
    <w:rsid w:val="00B066A2"/>
    <w:rsid w:val="00B066C1"/>
    <w:rsid w:val="00B068C9"/>
    <w:rsid w:val="00B0692E"/>
    <w:rsid w:val="00B06B0E"/>
    <w:rsid w:val="00B07147"/>
    <w:rsid w:val="00B07169"/>
    <w:rsid w:val="00B0725B"/>
    <w:rsid w:val="00B074FD"/>
    <w:rsid w:val="00B07507"/>
    <w:rsid w:val="00B07534"/>
    <w:rsid w:val="00B075E0"/>
    <w:rsid w:val="00B078C5"/>
    <w:rsid w:val="00B07B78"/>
    <w:rsid w:val="00B07E9A"/>
    <w:rsid w:val="00B1029B"/>
    <w:rsid w:val="00B103F7"/>
    <w:rsid w:val="00B10706"/>
    <w:rsid w:val="00B10885"/>
    <w:rsid w:val="00B10E16"/>
    <w:rsid w:val="00B10FF6"/>
    <w:rsid w:val="00B110B8"/>
    <w:rsid w:val="00B111BE"/>
    <w:rsid w:val="00B11585"/>
    <w:rsid w:val="00B11779"/>
    <w:rsid w:val="00B11D4D"/>
    <w:rsid w:val="00B120B3"/>
    <w:rsid w:val="00B123CA"/>
    <w:rsid w:val="00B1244C"/>
    <w:rsid w:val="00B1245B"/>
    <w:rsid w:val="00B12735"/>
    <w:rsid w:val="00B12762"/>
    <w:rsid w:val="00B12C47"/>
    <w:rsid w:val="00B12CE3"/>
    <w:rsid w:val="00B13063"/>
    <w:rsid w:val="00B1317B"/>
    <w:rsid w:val="00B1330B"/>
    <w:rsid w:val="00B1338B"/>
    <w:rsid w:val="00B13B71"/>
    <w:rsid w:val="00B13BED"/>
    <w:rsid w:val="00B13F9B"/>
    <w:rsid w:val="00B14160"/>
    <w:rsid w:val="00B1417B"/>
    <w:rsid w:val="00B14292"/>
    <w:rsid w:val="00B1564C"/>
    <w:rsid w:val="00B15922"/>
    <w:rsid w:val="00B15A1A"/>
    <w:rsid w:val="00B15EF7"/>
    <w:rsid w:val="00B161C8"/>
    <w:rsid w:val="00B1625F"/>
    <w:rsid w:val="00B16338"/>
    <w:rsid w:val="00B16F4A"/>
    <w:rsid w:val="00B1701C"/>
    <w:rsid w:val="00B17292"/>
    <w:rsid w:val="00B175B3"/>
    <w:rsid w:val="00B17604"/>
    <w:rsid w:val="00B17800"/>
    <w:rsid w:val="00B178B8"/>
    <w:rsid w:val="00B178E2"/>
    <w:rsid w:val="00B20206"/>
    <w:rsid w:val="00B20217"/>
    <w:rsid w:val="00B20A88"/>
    <w:rsid w:val="00B20B3B"/>
    <w:rsid w:val="00B21091"/>
    <w:rsid w:val="00B2109E"/>
    <w:rsid w:val="00B21328"/>
    <w:rsid w:val="00B2149A"/>
    <w:rsid w:val="00B21581"/>
    <w:rsid w:val="00B21685"/>
    <w:rsid w:val="00B21718"/>
    <w:rsid w:val="00B21A63"/>
    <w:rsid w:val="00B21A9D"/>
    <w:rsid w:val="00B21B5C"/>
    <w:rsid w:val="00B21BFF"/>
    <w:rsid w:val="00B21CDA"/>
    <w:rsid w:val="00B21D36"/>
    <w:rsid w:val="00B21DC4"/>
    <w:rsid w:val="00B21E27"/>
    <w:rsid w:val="00B2211F"/>
    <w:rsid w:val="00B22661"/>
    <w:rsid w:val="00B22AC9"/>
    <w:rsid w:val="00B22D5A"/>
    <w:rsid w:val="00B22FA4"/>
    <w:rsid w:val="00B23307"/>
    <w:rsid w:val="00B233D3"/>
    <w:rsid w:val="00B23454"/>
    <w:rsid w:val="00B2346A"/>
    <w:rsid w:val="00B234C6"/>
    <w:rsid w:val="00B23D78"/>
    <w:rsid w:val="00B240B9"/>
    <w:rsid w:val="00B2443C"/>
    <w:rsid w:val="00B249E6"/>
    <w:rsid w:val="00B24CCD"/>
    <w:rsid w:val="00B2501E"/>
    <w:rsid w:val="00B25302"/>
    <w:rsid w:val="00B254BF"/>
    <w:rsid w:val="00B259AD"/>
    <w:rsid w:val="00B25B0C"/>
    <w:rsid w:val="00B25D32"/>
    <w:rsid w:val="00B26035"/>
    <w:rsid w:val="00B26FFC"/>
    <w:rsid w:val="00B271EA"/>
    <w:rsid w:val="00B2728B"/>
    <w:rsid w:val="00B274D8"/>
    <w:rsid w:val="00B276D4"/>
    <w:rsid w:val="00B27BF6"/>
    <w:rsid w:val="00B27DB6"/>
    <w:rsid w:val="00B27DB9"/>
    <w:rsid w:val="00B30300"/>
    <w:rsid w:val="00B30927"/>
    <w:rsid w:val="00B30B09"/>
    <w:rsid w:val="00B30BC1"/>
    <w:rsid w:val="00B30FED"/>
    <w:rsid w:val="00B3107E"/>
    <w:rsid w:val="00B310C1"/>
    <w:rsid w:val="00B3112A"/>
    <w:rsid w:val="00B313DE"/>
    <w:rsid w:val="00B3163F"/>
    <w:rsid w:val="00B317F8"/>
    <w:rsid w:val="00B31B31"/>
    <w:rsid w:val="00B31CD5"/>
    <w:rsid w:val="00B31F5B"/>
    <w:rsid w:val="00B31FA4"/>
    <w:rsid w:val="00B3283C"/>
    <w:rsid w:val="00B328E2"/>
    <w:rsid w:val="00B32BA0"/>
    <w:rsid w:val="00B32C04"/>
    <w:rsid w:val="00B33261"/>
    <w:rsid w:val="00B33398"/>
    <w:rsid w:val="00B33744"/>
    <w:rsid w:val="00B33F2A"/>
    <w:rsid w:val="00B33F3D"/>
    <w:rsid w:val="00B33FD4"/>
    <w:rsid w:val="00B34385"/>
    <w:rsid w:val="00B34471"/>
    <w:rsid w:val="00B3486E"/>
    <w:rsid w:val="00B34D49"/>
    <w:rsid w:val="00B34F71"/>
    <w:rsid w:val="00B3519D"/>
    <w:rsid w:val="00B35502"/>
    <w:rsid w:val="00B35724"/>
    <w:rsid w:val="00B357D7"/>
    <w:rsid w:val="00B3583F"/>
    <w:rsid w:val="00B35E8D"/>
    <w:rsid w:val="00B36072"/>
    <w:rsid w:val="00B36234"/>
    <w:rsid w:val="00B36518"/>
    <w:rsid w:val="00B365A0"/>
    <w:rsid w:val="00B3684A"/>
    <w:rsid w:val="00B372D7"/>
    <w:rsid w:val="00B375DD"/>
    <w:rsid w:val="00B37661"/>
    <w:rsid w:val="00B377FA"/>
    <w:rsid w:val="00B3789F"/>
    <w:rsid w:val="00B37A45"/>
    <w:rsid w:val="00B37C61"/>
    <w:rsid w:val="00B37C8A"/>
    <w:rsid w:val="00B401E0"/>
    <w:rsid w:val="00B40249"/>
    <w:rsid w:val="00B40260"/>
    <w:rsid w:val="00B40537"/>
    <w:rsid w:val="00B405AF"/>
    <w:rsid w:val="00B4071F"/>
    <w:rsid w:val="00B4085D"/>
    <w:rsid w:val="00B40B01"/>
    <w:rsid w:val="00B40B3F"/>
    <w:rsid w:val="00B40DC3"/>
    <w:rsid w:val="00B40E05"/>
    <w:rsid w:val="00B40E82"/>
    <w:rsid w:val="00B40F95"/>
    <w:rsid w:val="00B410A2"/>
    <w:rsid w:val="00B4116C"/>
    <w:rsid w:val="00B413FD"/>
    <w:rsid w:val="00B41631"/>
    <w:rsid w:val="00B417DD"/>
    <w:rsid w:val="00B41801"/>
    <w:rsid w:val="00B42156"/>
    <w:rsid w:val="00B421C4"/>
    <w:rsid w:val="00B421E1"/>
    <w:rsid w:val="00B42446"/>
    <w:rsid w:val="00B42639"/>
    <w:rsid w:val="00B426A3"/>
    <w:rsid w:val="00B42851"/>
    <w:rsid w:val="00B42A8B"/>
    <w:rsid w:val="00B42C44"/>
    <w:rsid w:val="00B42D4C"/>
    <w:rsid w:val="00B42E0C"/>
    <w:rsid w:val="00B42E1A"/>
    <w:rsid w:val="00B43222"/>
    <w:rsid w:val="00B4347D"/>
    <w:rsid w:val="00B43520"/>
    <w:rsid w:val="00B435F9"/>
    <w:rsid w:val="00B4366A"/>
    <w:rsid w:val="00B43786"/>
    <w:rsid w:val="00B43A5D"/>
    <w:rsid w:val="00B43BAE"/>
    <w:rsid w:val="00B43CAC"/>
    <w:rsid w:val="00B4427A"/>
    <w:rsid w:val="00B442C7"/>
    <w:rsid w:val="00B444FF"/>
    <w:rsid w:val="00B4457F"/>
    <w:rsid w:val="00B4469F"/>
    <w:rsid w:val="00B4472E"/>
    <w:rsid w:val="00B44830"/>
    <w:rsid w:val="00B449DE"/>
    <w:rsid w:val="00B45005"/>
    <w:rsid w:val="00B45362"/>
    <w:rsid w:val="00B45369"/>
    <w:rsid w:val="00B453FB"/>
    <w:rsid w:val="00B4547E"/>
    <w:rsid w:val="00B4583B"/>
    <w:rsid w:val="00B458AC"/>
    <w:rsid w:val="00B459F9"/>
    <w:rsid w:val="00B45A10"/>
    <w:rsid w:val="00B45B93"/>
    <w:rsid w:val="00B45E6E"/>
    <w:rsid w:val="00B461BD"/>
    <w:rsid w:val="00B462C6"/>
    <w:rsid w:val="00B46451"/>
    <w:rsid w:val="00B46688"/>
    <w:rsid w:val="00B46B67"/>
    <w:rsid w:val="00B46C01"/>
    <w:rsid w:val="00B46ECD"/>
    <w:rsid w:val="00B4700B"/>
    <w:rsid w:val="00B470BD"/>
    <w:rsid w:val="00B47207"/>
    <w:rsid w:val="00B47526"/>
    <w:rsid w:val="00B4764C"/>
    <w:rsid w:val="00B47DA8"/>
    <w:rsid w:val="00B502DF"/>
    <w:rsid w:val="00B507BD"/>
    <w:rsid w:val="00B508D1"/>
    <w:rsid w:val="00B50A77"/>
    <w:rsid w:val="00B50E8D"/>
    <w:rsid w:val="00B51008"/>
    <w:rsid w:val="00B51622"/>
    <w:rsid w:val="00B51921"/>
    <w:rsid w:val="00B519D1"/>
    <w:rsid w:val="00B51BBA"/>
    <w:rsid w:val="00B52214"/>
    <w:rsid w:val="00B522A8"/>
    <w:rsid w:val="00B525AD"/>
    <w:rsid w:val="00B52627"/>
    <w:rsid w:val="00B526CA"/>
    <w:rsid w:val="00B5271F"/>
    <w:rsid w:val="00B529A5"/>
    <w:rsid w:val="00B529BB"/>
    <w:rsid w:val="00B529D4"/>
    <w:rsid w:val="00B52D52"/>
    <w:rsid w:val="00B52F0E"/>
    <w:rsid w:val="00B52F66"/>
    <w:rsid w:val="00B531B6"/>
    <w:rsid w:val="00B532B3"/>
    <w:rsid w:val="00B538EB"/>
    <w:rsid w:val="00B53BCF"/>
    <w:rsid w:val="00B53DD4"/>
    <w:rsid w:val="00B53F96"/>
    <w:rsid w:val="00B540BE"/>
    <w:rsid w:val="00B542C0"/>
    <w:rsid w:val="00B542CC"/>
    <w:rsid w:val="00B546DF"/>
    <w:rsid w:val="00B54993"/>
    <w:rsid w:val="00B54C6C"/>
    <w:rsid w:val="00B54E34"/>
    <w:rsid w:val="00B54FD8"/>
    <w:rsid w:val="00B551B4"/>
    <w:rsid w:val="00B55580"/>
    <w:rsid w:val="00B55E76"/>
    <w:rsid w:val="00B55EDA"/>
    <w:rsid w:val="00B5616F"/>
    <w:rsid w:val="00B56291"/>
    <w:rsid w:val="00B56734"/>
    <w:rsid w:val="00B569EA"/>
    <w:rsid w:val="00B569F0"/>
    <w:rsid w:val="00B56B34"/>
    <w:rsid w:val="00B56E6B"/>
    <w:rsid w:val="00B56EDB"/>
    <w:rsid w:val="00B57104"/>
    <w:rsid w:val="00B572B4"/>
    <w:rsid w:val="00B57417"/>
    <w:rsid w:val="00B57E12"/>
    <w:rsid w:val="00B57F83"/>
    <w:rsid w:val="00B60016"/>
    <w:rsid w:val="00B600D4"/>
    <w:rsid w:val="00B603A6"/>
    <w:rsid w:val="00B603FE"/>
    <w:rsid w:val="00B60622"/>
    <w:rsid w:val="00B60BE3"/>
    <w:rsid w:val="00B60C03"/>
    <w:rsid w:val="00B60C9E"/>
    <w:rsid w:val="00B60CB0"/>
    <w:rsid w:val="00B6115C"/>
    <w:rsid w:val="00B6146B"/>
    <w:rsid w:val="00B6159C"/>
    <w:rsid w:val="00B616DC"/>
    <w:rsid w:val="00B61A74"/>
    <w:rsid w:val="00B620B6"/>
    <w:rsid w:val="00B62338"/>
    <w:rsid w:val="00B624EF"/>
    <w:rsid w:val="00B6296F"/>
    <w:rsid w:val="00B62A5B"/>
    <w:rsid w:val="00B63003"/>
    <w:rsid w:val="00B630A4"/>
    <w:rsid w:val="00B63185"/>
    <w:rsid w:val="00B63973"/>
    <w:rsid w:val="00B63A6A"/>
    <w:rsid w:val="00B63A7C"/>
    <w:rsid w:val="00B63CD5"/>
    <w:rsid w:val="00B6402A"/>
    <w:rsid w:val="00B64069"/>
    <w:rsid w:val="00B6410D"/>
    <w:rsid w:val="00B64483"/>
    <w:rsid w:val="00B644AA"/>
    <w:rsid w:val="00B6458B"/>
    <w:rsid w:val="00B64647"/>
    <w:rsid w:val="00B6474D"/>
    <w:rsid w:val="00B64DEE"/>
    <w:rsid w:val="00B6519E"/>
    <w:rsid w:val="00B651BB"/>
    <w:rsid w:val="00B65971"/>
    <w:rsid w:val="00B66405"/>
    <w:rsid w:val="00B66669"/>
    <w:rsid w:val="00B66B3A"/>
    <w:rsid w:val="00B66F0E"/>
    <w:rsid w:val="00B671BC"/>
    <w:rsid w:val="00B672DF"/>
    <w:rsid w:val="00B672E1"/>
    <w:rsid w:val="00B67429"/>
    <w:rsid w:val="00B675FF"/>
    <w:rsid w:val="00B679D2"/>
    <w:rsid w:val="00B67AF1"/>
    <w:rsid w:val="00B67BF1"/>
    <w:rsid w:val="00B67FC2"/>
    <w:rsid w:val="00B701CE"/>
    <w:rsid w:val="00B70235"/>
    <w:rsid w:val="00B70A10"/>
    <w:rsid w:val="00B70B0A"/>
    <w:rsid w:val="00B70B7A"/>
    <w:rsid w:val="00B70D1F"/>
    <w:rsid w:val="00B70FA1"/>
    <w:rsid w:val="00B7174F"/>
    <w:rsid w:val="00B718C9"/>
    <w:rsid w:val="00B71CA5"/>
    <w:rsid w:val="00B71CCC"/>
    <w:rsid w:val="00B71D62"/>
    <w:rsid w:val="00B71DA9"/>
    <w:rsid w:val="00B71ECF"/>
    <w:rsid w:val="00B71ED0"/>
    <w:rsid w:val="00B72063"/>
    <w:rsid w:val="00B720AB"/>
    <w:rsid w:val="00B723D8"/>
    <w:rsid w:val="00B72633"/>
    <w:rsid w:val="00B72805"/>
    <w:rsid w:val="00B72988"/>
    <w:rsid w:val="00B72A2A"/>
    <w:rsid w:val="00B72C08"/>
    <w:rsid w:val="00B72CAD"/>
    <w:rsid w:val="00B72F3C"/>
    <w:rsid w:val="00B731C6"/>
    <w:rsid w:val="00B731D0"/>
    <w:rsid w:val="00B737EC"/>
    <w:rsid w:val="00B73C77"/>
    <w:rsid w:val="00B73D5B"/>
    <w:rsid w:val="00B73E76"/>
    <w:rsid w:val="00B7453B"/>
    <w:rsid w:val="00B745DF"/>
    <w:rsid w:val="00B747A3"/>
    <w:rsid w:val="00B74A65"/>
    <w:rsid w:val="00B74D40"/>
    <w:rsid w:val="00B75648"/>
    <w:rsid w:val="00B757E7"/>
    <w:rsid w:val="00B75856"/>
    <w:rsid w:val="00B75892"/>
    <w:rsid w:val="00B75A7F"/>
    <w:rsid w:val="00B76241"/>
    <w:rsid w:val="00B76382"/>
    <w:rsid w:val="00B763CA"/>
    <w:rsid w:val="00B76772"/>
    <w:rsid w:val="00B76EA7"/>
    <w:rsid w:val="00B77134"/>
    <w:rsid w:val="00B771A8"/>
    <w:rsid w:val="00B771A9"/>
    <w:rsid w:val="00B7796A"/>
    <w:rsid w:val="00B779E3"/>
    <w:rsid w:val="00B77B04"/>
    <w:rsid w:val="00B77C50"/>
    <w:rsid w:val="00B77C51"/>
    <w:rsid w:val="00B77D4B"/>
    <w:rsid w:val="00B77E38"/>
    <w:rsid w:val="00B77FFA"/>
    <w:rsid w:val="00B80D1A"/>
    <w:rsid w:val="00B80F04"/>
    <w:rsid w:val="00B81B8D"/>
    <w:rsid w:val="00B82375"/>
    <w:rsid w:val="00B82799"/>
    <w:rsid w:val="00B82816"/>
    <w:rsid w:val="00B82915"/>
    <w:rsid w:val="00B8296B"/>
    <w:rsid w:val="00B829CC"/>
    <w:rsid w:val="00B82B68"/>
    <w:rsid w:val="00B82C42"/>
    <w:rsid w:val="00B830AA"/>
    <w:rsid w:val="00B832D0"/>
    <w:rsid w:val="00B832EA"/>
    <w:rsid w:val="00B8384D"/>
    <w:rsid w:val="00B83B62"/>
    <w:rsid w:val="00B83F14"/>
    <w:rsid w:val="00B83F7A"/>
    <w:rsid w:val="00B842E1"/>
    <w:rsid w:val="00B84629"/>
    <w:rsid w:val="00B84981"/>
    <w:rsid w:val="00B849FB"/>
    <w:rsid w:val="00B84A12"/>
    <w:rsid w:val="00B84A82"/>
    <w:rsid w:val="00B84AC2"/>
    <w:rsid w:val="00B84BFA"/>
    <w:rsid w:val="00B84C00"/>
    <w:rsid w:val="00B8569B"/>
    <w:rsid w:val="00B85E9A"/>
    <w:rsid w:val="00B85FCF"/>
    <w:rsid w:val="00B8604B"/>
    <w:rsid w:val="00B8638B"/>
    <w:rsid w:val="00B86403"/>
    <w:rsid w:val="00B8692A"/>
    <w:rsid w:val="00B86CE2"/>
    <w:rsid w:val="00B86D8C"/>
    <w:rsid w:val="00B86DC0"/>
    <w:rsid w:val="00B871D9"/>
    <w:rsid w:val="00B87642"/>
    <w:rsid w:val="00B87AA9"/>
    <w:rsid w:val="00B87B0D"/>
    <w:rsid w:val="00B87CB9"/>
    <w:rsid w:val="00B905B7"/>
    <w:rsid w:val="00B905BC"/>
    <w:rsid w:val="00B90629"/>
    <w:rsid w:val="00B909A8"/>
    <w:rsid w:val="00B91186"/>
    <w:rsid w:val="00B91333"/>
    <w:rsid w:val="00B9137E"/>
    <w:rsid w:val="00B9176D"/>
    <w:rsid w:val="00B9180B"/>
    <w:rsid w:val="00B919F4"/>
    <w:rsid w:val="00B91A1B"/>
    <w:rsid w:val="00B91B10"/>
    <w:rsid w:val="00B91DC3"/>
    <w:rsid w:val="00B921A4"/>
    <w:rsid w:val="00B9235B"/>
    <w:rsid w:val="00B923A9"/>
    <w:rsid w:val="00B9255F"/>
    <w:rsid w:val="00B92746"/>
    <w:rsid w:val="00B92AAB"/>
    <w:rsid w:val="00B92FCB"/>
    <w:rsid w:val="00B9306E"/>
    <w:rsid w:val="00B932E8"/>
    <w:rsid w:val="00B9349E"/>
    <w:rsid w:val="00B93A3F"/>
    <w:rsid w:val="00B93E67"/>
    <w:rsid w:val="00B940B5"/>
    <w:rsid w:val="00B9424D"/>
    <w:rsid w:val="00B9464A"/>
    <w:rsid w:val="00B946BE"/>
    <w:rsid w:val="00B946DD"/>
    <w:rsid w:val="00B9495A"/>
    <w:rsid w:val="00B949D3"/>
    <w:rsid w:val="00B94A03"/>
    <w:rsid w:val="00B94A65"/>
    <w:rsid w:val="00B94B09"/>
    <w:rsid w:val="00B94E2B"/>
    <w:rsid w:val="00B95038"/>
    <w:rsid w:val="00B95312"/>
    <w:rsid w:val="00B9547C"/>
    <w:rsid w:val="00B95668"/>
    <w:rsid w:val="00B95FA9"/>
    <w:rsid w:val="00B95FF0"/>
    <w:rsid w:val="00B96018"/>
    <w:rsid w:val="00B96173"/>
    <w:rsid w:val="00B962C5"/>
    <w:rsid w:val="00B96518"/>
    <w:rsid w:val="00B9655C"/>
    <w:rsid w:val="00B9693E"/>
    <w:rsid w:val="00B96D22"/>
    <w:rsid w:val="00B96D55"/>
    <w:rsid w:val="00B96E5A"/>
    <w:rsid w:val="00B970EF"/>
    <w:rsid w:val="00B97214"/>
    <w:rsid w:val="00B972BC"/>
    <w:rsid w:val="00B97355"/>
    <w:rsid w:val="00B9746F"/>
    <w:rsid w:val="00B975F7"/>
    <w:rsid w:val="00B978BE"/>
    <w:rsid w:val="00B97A7F"/>
    <w:rsid w:val="00B97BF3"/>
    <w:rsid w:val="00B97D2B"/>
    <w:rsid w:val="00B97E58"/>
    <w:rsid w:val="00BA0049"/>
    <w:rsid w:val="00BA020E"/>
    <w:rsid w:val="00BA0212"/>
    <w:rsid w:val="00BA08FC"/>
    <w:rsid w:val="00BA0BEA"/>
    <w:rsid w:val="00BA0E90"/>
    <w:rsid w:val="00BA0FB5"/>
    <w:rsid w:val="00BA1096"/>
    <w:rsid w:val="00BA10C3"/>
    <w:rsid w:val="00BA10CD"/>
    <w:rsid w:val="00BA11EF"/>
    <w:rsid w:val="00BA120F"/>
    <w:rsid w:val="00BA1387"/>
    <w:rsid w:val="00BA149C"/>
    <w:rsid w:val="00BA175E"/>
    <w:rsid w:val="00BA19B3"/>
    <w:rsid w:val="00BA1DDB"/>
    <w:rsid w:val="00BA223B"/>
    <w:rsid w:val="00BA227E"/>
    <w:rsid w:val="00BA240D"/>
    <w:rsid w:val="00BA246F"/>
    <w:rsid w:val="00BA26E6"/>
    <w:rsid w:val="00BA2CE1"/>
    <w:rsid w:val="00BA2EC2"/>
    <w:rsid w:val="00BA2F18"/>
    <w:rsid w:val="00BA3131"/>
    <w:rsid w:val="00BA3172"/>
    <w:rsid w:val="00BA3680"/>
    <w:rsid w:val="00BA38DD"/>
    <w:rsid w:val="00BA3ADB"/>
    <w:rsid w:val="00BA3DC2"/>
    <w:rsid w:val="00BA3F3B"/>
    <w:rsid w:val="00BA4182"/>
    <w:rsid w:val="00BA420A"/>
    <w:rsid w:val="00BA43CD"/>
    <w:rsid w:val="00BA444E"/>
    <w:rsid w:val="00BA4536"/>
    <w:rsid w:val="00BA49FE"/>
    <w:rsid w:val="00BA4AAB"/>
    <w:rsid w:val="00BA4B38"/>
    <w:rsid w:val="00BA4BB8"/>
    <w:rsid w:val="00BA50BC"/>
    <w:rsid w:val="00BA52E8"/>
    <w:rsid w:val="00BA5642"/>
    <w:rsid w:val="00BA56F0"/>
    <w:rsid w:val="00BA5BA6"/>
    <w:rsid w:val="00BA609A"/>
    <w:rsid w:val="00BA616D"/>
    <w:rsid w:val="00BA61E1"/>
    <w:rsid w:val="00BA64B7"/>
    <w:rsid w:val="00BA67C3"/>
    <w:rsid w:val="00BA6925"/>
    <w:rsid w:val="00BA6CA0"/>
    <w:rsid w:val="00BA6CA8"/>
    <w:rsid w:val="00BA6CCE"/>
    <w:rsid w:val="00BA6E7F"/>
    <w:rsid w:val="00BA6F1C"/>
    <w:rsid w:val="00BA6F89"/>
    <w:rsid w:val="00BA7290"/>
    <w:rsid w:val="00BA776A"/>
    <w:rsid w:val="00BA7940"/>
    <w:rsid w:val="00BA79AF"/>
    <w:rsid w:val="00BA7C02"/>
    <w:rsid w:val="00BA7D09"/>
    <w:rsid w:val="00BA7D80"/>
    <w:rsid w:val="00BA7E4B"/>
    <w:rsid w:val="00BA7F4C"/>
    <w:rsid w:val="00BB011B"/>
    <w:rsid w:val="00BB0ACB"/>
    <w:rsid w:val="00BB0F05"/>
    <w:rsid w:val="00BB0F74"/>
    <w:rsid w:val="00BB12D3"/>
    <w:rsid w:val="00BB1649"/>
    <w:rsid w:val="00BB183A"/>
    <w:rsid w:val="00BB19E2"/>
    <w:rsid w:val="00BB19E8"/>
    <w:rsid w:val="00BB1A5D"/>
    <w:rsid w:val="00BB1ACC"/>
    <w:rsid w:val="00BB1AE1"/>
    <w:rsid w:val="00BB217E"/>
    <w:rsid w:val="00BB280F"/>
    <w:rsid w:val="00BB2E2F"/>
    <w:rsid w:val="00BB2E5E"/>
    <w:rsid w:val="00BB35EE"/>
    <w:rsid w:val="00BB3618"/>
    <w:rsid w:val="00BB3757"/>
    <w:rsid w:val="00BB3AAA"/>
    <w:rsid w:val="00BB41CC"/>
    <w:rsid w:val="00BB4263"/>
    <w:rsid w:val="00BB4715"/>
    <w:rsid w:val="00BB4729"/>
    <w:rsid w:val="00BB4777"/>
    <w:rsid w:val="00BB4A5F"/>
    <w:rsid w:val="00BB4B9E"/>
    <w:rsid w:val="00BB4CAA"/>
    <w:rsid w:val="00BB4FC8"/>
    <w:rsid w:val="00BB54B7"/>
    <w:rsid w:val="00BB55EB"/>
    <w:rsid w:val="00BB560B"/>
    <w:rsid w:val="00BB5732"/>
    <w:rsid w:val="00BB59D3"/>
    <w:rsid w:val="00BB5A43"/>
    <w:rsid w:val="00BB60C5"/>
    <w:rsid w:val="00BB61E6"/>
    <w:rsid w:val="00BB62CA"/>
    <w:rsid w:val="00BB6362"/>
    <w:rsid w:val="00BB6462"/>
    <w:rsid w:val="00BB6D8A"/>
    <w:rsid w:val="00BB6DE5"/>
    <w:rsid w:val="00BB7186"/>
    <w:rsid w:val="00BB78D5"/>
    <w:rsid w:val="00BC003D"/>
    <w:rsid w:val="00BC01F7"/>
    <w:rsid w:val="00BC04D1"/>
    <w:rsid w:val="00BC06B8"/>
    <w:rsid w:val="00BC0785"/>
    <w:rsid w:val="00BC08A0"/>
    <w:rsid w:val="00BC09FC"/>
    <w:rsid w:val="00BC0ACE"/>
    <w:rsid w:val="00BC0C01"/>
    <w:rsid w:val="00BC10C8"/>
    <w:rsid w:val="00BC1359"/>
    <w:rsid w:val="00BC14DD"/>
    <w:rsid w:val="00BC1619"/>
    <w:rsid w:val="00BC172F"/>
    <w:rsid w:val="00BC184F"/>
    <w:rsid w:val="00BC1B0F"/>
    <w:rsid w:val="00BC21CA"/>
    <w:rsid w:val="00BC24B2"/>
    <w:rsid w:val="00BC26EF"/>
    <w:rsid w:val="00BC29B6"/>
    <w:rsid w:val="00BC2C00"/>
    <w:rsid w:val="00BC2E16"/>
    <w:rsid w:val="00BC2E57"/>
    <w:rsid w:val="00BC2F9F"/>
    <w:rsid w:val="00BC3182"/>
    <w:rsid w:val="00BC3BD6"/>
    <w:rsid w:val="00BC3BE9"/>
    <w:rsid w:val="00BC3C89"/>
    <w:rsid w:val="00BC3DDA"/>
    <w:rsid w:val="00BC4149"/>
    <w:rsid w:val="00BC445F"/>
    <w:rsid w:val="00BC47A7"/>
    <w:rsid w:val="00BC4A88"/>
    <w:rsid w:val="00BC4DCB"/>
    <w:rsid w:val="00BC518D"/>
    <w:rsid w:val="00BC522F"/>
    <w:rsid w:val="00BC58E3"/>
    <w:rsid w:val="00BC593C"/>
    <w:rsid w:val="00BC5B5F"/>
    <w:rsid w:val="00BC5EE7"/>
    <w:rsid w:val="00BC5F27"/>
    <w:rsid w:val="00BC60C0"/>
    <w:rsid w:val="00BC6175"/>
    <w:rsid w:val="00BC6226"/>
    <w:rsid w:val="00BC63CC"/>
    <w:rsid w:val="00BC6441"/>
    <w:rsid w:val="00BC65E8"/>
    <w:rsid w:val="00BC6C83"/>
    <w:rsid w:val="00BC6DC5"/>
    <w:rsid w:val="00BC6E2E"/>
    <w:rsid w:val="00BC6E75"/>
    <w:rsid w:val="00BC6F32"/>
    <w:rsid w:val="00BC6F74"/>
    <w:rsid w:val="00BC7321"/>
    <w:rsid w:val="00BC734A"/>
    <w:rsid w:val="00BC765E"/>
    <w:rsid w:val="00BC7AD4"/>
    <w:rsid w:val="00BC7B40"/>
    <w:rsid w:val="00BC7FB6"/>
    <w:rsid w:val="00BC7FD9"/>
    <w:rsid w:val="00BD0257"/>
    <w:rsid w:val="00BD0531"/>
    <w:rsid w:val="00BD06A9"/>
    <w:rsid w:val="00BD0BDB"/>
    <w:rsid w:val="00BD0DE2"/>
    <w:rsid w:val="00BD12FD"/>
    <w:rsid w:val="00BD1341"/>
    <w:rsid w:val="00BD143A"/>
    <w:rsid w:val="00BD14E4"/>
    <w:rsid w:val="00BD15B3"/>
    <w:rsid w:val="00BD1832"/>
    <w:rsid w:val="00BD1946"/>
    <w:rsid w:val="00BD1E62"/>
    <w:rsid w:val="00BD1F52"/>
    <w:rsid w:val="00BD2465"/>
    <w:rsid w:val="00BD25C1"/>
    <w:rsid w:val="00BD263A"/>
    <w:rsid w:val="00BD2B6C"/>
    <w:rsid w:val="00BD2BCA"/>
    <w:rsid w:val="00BD33E3"/>
    <w:rsid w:val="00BD3679"/>
    <w:rsid w:val="00BD389C"/>
    <w:rsid w:val="00BD3D1F"/>
    <w:rsid w:val="00BD420F"/>
    <w:rsid w:val="00BD4253"/>
    <w:rsid w:val="00BD4806"/>
    <w:rsid w:val="00BD4AF8"/>
    <w:rsid w:val="00BD525A"/>
    <w:rsid w:val="00BD59E5"/>
    <w:rsid w:val="00BD5BA8"/>
    <w:rsid w:val="00BD6060"/>
    <w:rsid w:val="00BD61AA"/>
    <w:rsid w:val="00BD6392"/>
    <w:rsid w:val="00BD6556"/>
    <w:rsid w:val="00BD697F"/>
    <w:rsid w:val="00BD6A0E"/>
    <w:rsid w:val="00BD6C20"/>
    <w:rsid w:val="00BD73B7"/>
    <w:rsid w:val="00BD798B"/>
    <w:rsid w:val="00BD7A00"/>
    <w:rsid w:val="00BE0141"/>
    <w:rsid w:val="00BE029A"/>
    <w:rsid w:val="00BE03F7"/>
    <w:rsid w:val="00BE055F"/>
    <w:rsid w:val="00BE08BA"/>
    <w:rsid w:val="00BE115B"/>
    <w:rsid w:val="00BE116C"/>
    <w:rsid w:val="00BE1363"/>
    <w:rsid w:val="00BE13C6"/>
    <w:rsid w:val="00BE19B9"/>
    <w:rsid w:val="00BE1A52"/>
    <w:rsid w:val="00BE1E9E"/>
    <w:rsid w:val="00BE1FD2"/>
    <w:rsid w:val="00BE206F"/>
    <w:rsid w:val="00BE294F"/>
    <w:rsid w:val="00BE2A28"/>
    <w:rsid w:val="00BE2EAA"/>
    <w:rsid w:val="00BE328C"/>
    <w:rsid w:val="00BE34D6"/>
    <w:rsid w:val="00BE3812"/>
    <w:rsid w:val="00BE3962"/>
    <w:rsid w:val="00BE3AF5"/>
    <w:rsid w:val="00BE3CE9"/>
    <w:rsid w:val="00BE3D89"/>
    <w:rsid w:val="00BE3FD1"/>
    <w:rsid w:val="00BE42A3"/>
    <w:rsid w:val="00BE4791"/>
    <w:rsid w:val="00BE4AEC"/>
    <w:rsid w:val="00BE4CA2"/>
    <w:rsid w:val="00BE4DAB"/>
    <w:rsid w:val="00BE50EB"/>
    <w:rsid w:val="00BE56A3"/>
    <w:rsid w:val="00BE5926"/>
    <w:rsid w:val="00BE5A2D"/>
    <w:rsid w:val="00BE5AE4"/>
    <w:rsid w:val="00BE5D13"/>
    <w:rsid w:val="00BE5DD3"/>
    <w:rsid w:val="00BE5E83"/>
    <w:rsid w:val="00BE5F7D"/>
    <w:rsid w:val="00BE5F9B"/>
    <w:rsid w:val="00BE5FC1"/>
    <w:rsid w:val="00BE63D3"/>
    <w:rsid w:val="00BE66D9"/>
    <w:rsid w:val="00BE675F"/>
    <w:rsid w:val="00BE6A30"/>
    <w:rsid w:val="00BE6A57"/>
    <w:rsid w:val="00BE7154"/>
    <w:rsid w:val="00BE72F7"/>
    <w:rsid w:val="00BE76D2"/>
    <w:rsid w:val="00BE780F"/>
    <w:rsid w:val="00BE78C3"/>
    <w:rsid w:val="00BE79CC"/>
    <w:rsid w:val="00BE7D9D"/>
    <w:rsid w:val="00BE7DB9"/>
    <w:rsid w:val="00BE7DF0"/>
    <w:rsid w:val="00BE7E6D"/>
    <w:rsid w:val="00BF0446"/>
    <w:rsid w:val="00BF0546"/>
    <w:rsid w:val="00BF0993"/>
    <w:rsid w:val="00BF09F3"/>
    <w:rsid w:val="00BF0C1E"/>
    <w:rsid w:val="00BF0F59"/>
    <w:rsid w:val="00BF1234"/>
    <w:rsid w:val="00BF161C"/>
    <w:rsid w:val="00BF1C65"/>
    <w:rsid w:val="00BF1DB0"/>
    <w:rsid w:val="00BF2226"/>
    <w:rsid w:val="00BF2314"/>
    <w:rsid w:val="00BF266E"/>
    <w:rsid w:val="00BF2918"/>
    <w:rsid w:val="00BF29A2"/>
    <w:rsid w:val="00BF2BFC"/>
    <w:rsid w:val="00BF2C97"/>
    <w:rsid w:val="00BF2FBC"/>
    <w:rsid w:val="00BF323A"/>
    <w:rsid w:val="00BF332D"/>
    <w:rsid w:val="00BF3399"/>
    <w:rsid w:val="00BF3A1F"/>
    <w:rsid w:val="00BF3B27"/>
    <w:rsid w:val="00BF3CAF"/>
    <w:rsid w:val="00BF3D39"/>
    <w:rsid w:val="00BF3FB2"/>
    <w:rsid w:val="00BF4812"/>
    <w:rsid w:val="00BF4957"/>
    <w:rsid w:val="00BF4ADC"/>
    <w:rsid w:val="00BF4DD9"/>
    <w:rsid w:val="00BF5613"/>
    <w:rsid w:val="00BF57C0"/>
    <w:rsid w:val="00BF5AFC"/>
    <w:rsid w:val="00BF5C70"/>
    <w:rsid w:val="00BF5E29"/>
    <w:rsid w:val="00BF63A4"/>
    <w:rsid w:val="00BF68B7"/>
    <w:rsid w:val="00BF6945"/>
    <w:rsid w:val="00BF704A"/>
    <w:rsid w:val="00BF717C"/>
    <w:rsid w:val="00BF7909"/>
    <w:rsid w:val="00BF7924"/>
    <w:rsid w:val="00BF7DE7"/>
    <w:rsid w:val="00BF7FAA"/>
    <w:rsid w:val="00C00366"/>
    <w:rsid w:val="00C00756"/>
    <w:rsid w:val="00C008EB"/>
    <w:rsid w:val="00C00A54"/>
    <w:rsid w:val="00C00BAA"/>
    <w:rsid w:val="00C00EA1"/>
    <w:rsid w:val="00C01420"/>
    <w:rsid w:val="00C01448"/>
    <w:rsid w:val="00C01558"/>
    <w:rsid w:val="00C01E2D"/>
    <w:rsid w:val="00C01FC4"/>
    <w:rsid w:val="00C022FB"/>
    <w:rsid w:val="00C02C4C"/>
    <w:rsid w:val="00C02F93"/>
    <w:rsid w:val="00C030FD"/>
    <w:rsid w:val="00C03693"/>
    <w:rsid w:val="00C038C4"/>
    <w:rsid w:val="00C03B4F"/>
    <w:rsid w:val="00C03DAC"/>
    <w:rsid w:val="00C04274"/>
    <w:rsid w:val="00C04395"/>
    <w:rsid w:val="00C0466C"/>
    <w:rsid w:val="00C04C12"/>
    <w:rsid w:val="00C04D03"/>
    <w:rsid w:val="00C04D84"/>
    <w:rsid w:val="00C04E97"/>
    <w:rsid w:val="00C04EB0"/>
    <w:rsid w:val="00C050F6"/>
    <w:rsid w:val="00C05329"/>
    <w:rsid w:val="00C053CE"/>
    <w:rsid w:val="00C0566A"/>
    <w:rsid w:val="00C0567A"/>
    <w:rsid w:val="00C058F5"/>
    <w:rsid w:val="00C060D9"/>
    <w:rsid w:val="00C061F7"/>
    <w:rsid w:val="00C06447"/>
    <w:rsid w:val="00C0661E"/>
    <w:rsid w:val="00C0673A"/>
    <w:rsid w:val="00C0689B"/>
    <w:rsid w:val="00C06AE5"/>
    <w:rsid w:val="00C06B37"/>
    <w:rsid w:val="00C06F9C"/>
    <w:rsid w:val="00C0735E"/>
    <w:rsid w:val="00C07360"/>
    <w:rsid w:val="00C073F9"/>
    <w:rsid w:val="00C07578"/>
    <w:rsid w:val="00C07771"/>
    <w:rsid w:val="00C07981"/>
    <w:rsid w:val="00C07A1A"/>
    <w:rsid w:val="00C07A70"/>
    <w:rsid w:val="00C07E86"/>
    <w:rsid w:val="00C10496"/>
    <w:rsid w:val="00C1054A"/>
    <w:rsid w:val="00C10577"/>
    <w:rsid w:val="00C105B2"/>
    <w:rsid w:val="00C10623"/>
    <w:rsid w:val="00C10848"/>
    <w:rsid w:val="00C10C55"/>
    <w:rsid w:val="00C10D78"/>
    <w:rsid w:val="00C10EF6"/>
    <w:rsid w:val="00C1139E"/>
    <w:rsid w:val="00C11E28"/>
    <w:rsid w:val="00C11FBF"/>
    <w:rsid w:val="00C123BF"/>
    <w:rsid w:val="00C124FF"/>
    <w:rsid w:val="00C125A8"/>
    <w:rsid w:val="00C126C5"/>
    <w:rsid w:val="00C12760"/>
    <w:rsid w:val="00C12CA7"/>
    <w:rsid w:val="00C1385A"/>
    <w:rsid w:val="00C13B18"/>
    <w:rsid w:val="00C13F12"/>
    <w:rsid w:val="00C14005"/>
    <w:rsid w:val="00C1452B"/>
    <w:rsid w:val="00C146A5"/>
    <w:rsid w:val="00C149BD"/>
    <w:rsid w:val="00C14CDF"/>
    <w:rsid w:val="00C14D60"/>
    <w:rsid w:val="00C150CD"/>
    <w:rsid w:val="00C1543A"/>
    <w:rsid w:val="00C1551B"/>
    <w:rsid w:val="00C15610"/>
    <w:rsid w:val="00C15695"/>
    <w:rsid w:val="00C15743"/>
    <w:rsid w:val="00C15F7F"/>
    <w:rsid w:val="00C15FC6"/>
    <w:rsid w:val="00C1660C"/>
    <w:rsid w:val="00C16CA2"/>
    <w:rsid w:val="00C16FF8"/>
    <w:rsid w:val="00C17143"/>
    <w:rsid w:val="00C17179"/>
    <w:rsid w:val="00C175CA"/>
    <w:rsid w:val="00C17797"/>
    <w:rsid w:val="00C178E8"/>
    <w:rsid w:val="00C17A1B"/>
    <w:rsid w:val="00C17B2D"/>
    <w:rsid w:val="00C17B76"/>
    <w:rsid w:val="00C20106"/>
    <w:rsid w:val="00C20484"/>
    <w:rsid w:val="00C20588"/>
    <w:rsid w:val="00C20754"/>
    <w:rsid w:val="00C2085D"/>
    <w:rsid w:val="00C20862"/>
    <w:rsid w:val="00C208D6"/>
    <w:rsid w:val="00C20B6F"/>
    <w:rsid w:val="00C20D11"/>
    <w:rsid w:val="00C20D55"/>
    <w:rsid w:val="00C20F97"/>
    <w:rsid w:val="00C21648"/>
    <w:rsid w:val="00C21796"/>
    <w:rsid w:val="00C21D19"/>
    <w:rsid w:val="00C21E33"/>
    <w:rsid w:val="00C21FDA"/>
    <w:rsid w:val="00C221CF"/>
    <w:rsid w:val="00C2224F"/>
    <w:rsid w:val="00C22390"/>
    <w:rsid w:val="00C224DE"/>
    <w:rsid w:val="00C22FCE"/>
    <w:rsid w:val="00C23184"/>
    <w:rsid w:val="00C23379"/>
    <w:rsid w:val="00C236E8"/>
    <w:rsid w:val="00C23775"/>
    <w:rsid w:val="00C237E6"/>
    <w:rsid w:val="00C23997"/>
    <w:rsid w:val="00C23FD9"/>
    <w:rsid w:val="00C241F9"/>
    <w:rsid w:val="00C2423D"/>
    <w:rsid w:val="00C24527"/>
    <w:rsid w:val="00C2453F"/>
    <w:rsid w:val="00C24924"/>
    <w:rsid w:val="00C2499D"/>
    <w:rsid w:val="00C24FF0"/>
    <w:rsid w:val="00C2501F"/>
    <w:rsid w:val="00C25386"/>
    <w:rsid w:val="00C253E1"/>
    <w:rsid w:val="00C25BAD"/>
    <w:rsid w:val="00C25CB9"/>
    <w:rsid w:val="00C25EB3"/>
    <w:rsid w:val="00C25F7F"/>
    <w:rsid w:val="00C262B1"/>
    <w:rsid w:val="00C263FD"/>
    <w:rsid w:val="00C264B7"/>
    <w:rsid w:val="00C264CD"/>
    <w:rsid w:val="00C264FF"/>
    <w:rsid w:val="00C269DA"/>
    <w:rsid w:val="00C26D2F"/>
    <w:rsid w:val="00C2755B"/>
    <w:rsid w:val="00C279BF"/>
    <w:rsid w:val="00C27B52"/>
    <w:rsid w:val="00C27C0C"/>
    <w:rsid w:val="00C27C58"/>
    <w:rsid w:val="00C27CA9"/>
    <w:rsid w:val="00C27E37"/>
    <w:rsid w:val="00C30132"/>
    <w:rsid w:val="00C303A0"/>
    <w:rsid w:val="00C303F5"/>
    <w:rsid w:val="00C30D46"/>
    <w:rsid w:val="00C30F84"/>
    <w:rsid w:val="00C31223"/>
    <w:rsid w:val="00C31474"/>
    <w:rsid w:val="00C31925"/>
    <w:rsid w:val="00C31B5D"/>
    <w:rsid w:val="00C31D10"/>
    <w:rsid w:val="00C323BB"/>
    <w:rsid w:val="00C327AD"/>
    <w:rsid w:val="00C329D6"/>
    <w:rsid w:val="00C32A0F"/>
    <w:rsid w:val="00C32A28"/>
    <w:rsid w:val="00C32D05"/>
    <w:rsid w:val="00C33C20"/>
    <w:rsid w:val="00C34210"/>
    <w:rsid w:val="00C3448B"/>
    <w:rsid w:val="00C346D5"/>
    <w:rsid w:val="00C34A18"/>
    <w:rsid w:val="00C34CFD"/>
    <w:rsid w:val="00C34F43"/>
    <w:rsid w:val="00C354AD"/>
    <w:rsid w:val="00C35596"/>
    <w:rsid w:val="00C358D6"/>
    <w:rsid w:val="00C35943"/>
    <w:rsid w:val="00C35C02"/>
    <w:rsid w:val="00C35C29"/>
    <w:rsid w:val="00C35D84"/>
    <w:rsid w:val="00C36162"/>
    <w:rsid w:val="00C362DB"/>
    <w:rsid w:val="00C36419"/>
    <w:rsid w:val="00C3655B"/>
    <w:rsid w:val="00C36820"/>
    <w:rsid w:val="00C36849"/>
    <w:rsid w:val="00C37133"/>
    <w:rsid w:val="00C372F4"/>
    <w:rsid w:val="00C3744A"/>
    <w:rsid w:val="00C37460"/>
    <w:rsid w:val="00C377AA"/>
    <w:rsid w:val="00C377BA"/>
    <w:rsid w:val="00C377E1"/>
    <w:rsid w:val="00C377E6"/>
    <w:rsid w:val="00C379FF"/>
    <w:rsid w:val="00C37E01"/>
    <w:rsid w:val="00C37F3B"/>
    <w:rsid w:val="00C40327"/>
    <w:rsid w:val="00C40BDB"/>
    <w:rsid w:val="00C40E4B"/>
    <w:rsid w:val="00C4109A"/>
    <w:rsid w:val="00C41344"/>
    <w:rsid w:val="00C41440"/>
    <w:rsid w:val="00C41486"/>
    <w:rsid w:val="00C416FF"/>
    <w:rsid w:val="00C419D1"/>
    <w:rsid w:val="00C41A40"/>
    <w:rsid w:val="00C41BE1"/>
    <w:rsid w:val="00C41C9C"/>
    <w:rsid w:val="00C41D40"/>
    <w:rsid w:val="00C41E44"/>
    <w:rsid w:val="00C4212E"/>
    <w:rsid w:val="00C421C0"/>
    <w:rsid w:val="00C422A4"/>
    <w:rsid w:val="00C42335"/>
    <w:rsid w:val="00C425E8"/>
    <w:rsid w:val="00C4271F"/>
    <w:rsid w:val="00C427A1"/>
    <w:rsid w:val="00C42A52"/>
    <w:rsid w:val="00C42E7B"/>
    <w:rsid w:val="00C42FD2"/>
    <w:rsid w:val="00C43048"/>
    <w:rsid w:val="00C43436"/>
    <w:rsid w:val="00C4348F"/>
    <w:rsid w:val="00C4351D"/>
    <w:rsid w:val="00C43538"/>
    <w:rsid w:val="00C436CC"/>
    <w:rsid w:val="00C438DE"/>
    <w:rsid w:val="00C43A9E"/>
    <w:rsid w:val="00C43C63"/>
    <w:rsid w:val="00C43D67"/>
    <w:rsid w:val="00C44277"/>
    <w:rsid w:val="00C44684"/>
    <w:rsid w:val="00C448CD"/>
    <w:rsid w:val="00C44A16"/>
    <w:rsid w:val="00C44BD0"/>
    <w:rsid w:val="00C44CB5"/>
    <w:rsid w:val="00C44E48"/>
    <w:rsid w:val="00C452E3"/>
    <w:rsid w:val="00C45472"/>
    <w:rsid w:val="00C45763"/>
    <w:rsid w:val="00C45A0C"/>
    <w:rsid w:val="00C45A2F"/>
    <w:rsid w:val="00C45E32"/>
    <w:rsid w:val="00C45ED3"/>
    <w:rsid w:val="00C460E0"/>
    <w:rsid w:val="00C4619A"/>
    <w:rsid w:val="00C46750"/>
    <w:rsid w:val="00C46B83"/>
    <w:rsid w:val="00C46F71"/>
    <w:rsid w:val="00C47745"/>
    <w:rsid w:val="00C47888"/>
    <w:rsid w:val="00C47A0C"/>
    <w:rsid w:val="00C47BBC"/>
    <w:rsid w:val="00C47E79"/>
    <w:rsid w:val="00C47F80"/>
    <w:rsid w:val="00C50012"/>
    <w:rsid w:val="00C5052E"/>
    <w:rsid w:val="00C50568"/>
    <w:rsid w:val="00C505A4"/>
    <w:rsid w:val="00C505CF"/>
    <w:rsid w:val="00C505FC"/>
    <w:rsid w:val="00C5091D"/>
    <w:rsid w:val="00C50BFE"/>
    <w:rsid w:val="00C50DEE"/>
    <w:rsid w:val="00C50EA9"/>
    <w:rsid w:val="00C510D0"/>
    <w:rsid w:val="00C5120F"/>
    <w:rsid w:val="00C516EB"/>
    <w:rsid w:val="00C51D6B"/>
    <w:rsid w:val="00C52514"/>
    <w:rsid w:val="00C52688"/>
    <w:rsid w:val="00C529B5"/>
    <w:rsid w:val="00C52B54"/>
    <w:rsid w:val="00C52BE4"/>
    <w:rsid w:val="00C52DA5"/>
    <w:rsid w:val="00C52EAC"/>
    <w:rsid w:val="00C53111"/>
    <w:rsid w:val="00C5341D"/>
    <w:rsid w:val="00C53784"/>
    <w:rsid w:val="00C537D7"/>
    <w:rsid w:val="00C53854"/>
    <w:rsid w:val="00C53892"/>
    <w:rsid w:val="00C53ADF"/>
    <w:rsid w:val="00C53CF3"/>
    <w:rsid w:val="00C53DA4"/>
    <w:rsid w:val="00C544E0"/>
    <w:rsid w:val="00C5452A"/>
    <w:rsid w:val="00C5460B"/>
    <w:rsid w:val="00C54A2F"/>
    <w:rsid w:val="00C54BA6"/>
    <w:rsid w:val="00C54CBD"/>
    <w:rsid w:val="00C54DD3"/>
    <w:rsid w:val="00C54DDD"/>
    <w:rsid w:val="00C54FD8"/>
    <w:rsid w:val="00C5523F"/>
    <w:rsid w:val="00C5530A"/>
    <w:rsid w:val="00C555A0"/>
    <w:rsid w:val="00C55618"/>
    <w:rsid w:val="00C55963"/>
    <w:rsid w:val="00C55A53"/>
    <w:rsid w:val="00C55F9B"/>
    <w:rsid w:val="00C561AE"/>
    <w:rsid w:val="00C5657E"/>
    <w:rsid w:val="00C565B8"/>
    <w:rsid w:val="00C566A2"/>
    <w:rsid w:val="00C56D02"/>
    <w:rsid w:val="00C574A7"/>
    <w:rsid w:val="00C577BE"/>
    <w:rsid w:val="00C57897"/>
    <w:rsid w:val="00C57CA5"/>
    <w:rsid w:val="00C57CEE"/>
    <w:rsid w:val="00C57D73"/>
    <w:rsid w:val="00C57E10"/>
    <w:rsid w:val="00C57ED7"/>
    <w:rsid w:val="00C60237"/>
    <w:rsid w:val="00C60AAD"/>
    <w:rsid w:val="00C60E9B"/>
    <w:rsid w:val="00C60FF0"/>
    <w:rsid w:val="00C610F4"/>
    <w:rsid w:val="00C612B6"/>
    <w:rsid w:val="00C61767"/>
    <w:rsid w:val="00C6195E"/>
    <w:rsid w:val="00C61AC8"/>
    <w:rsid w:val="00C61BEA"/>
    <w:rsid w:val="00C61D00"/>
    <w:rsid w:val="00C620E1"/>
    <w:rsid w:val="00C6230D"/>
    <w:rsid w:val="00C624C1"/>
    <w:rsid w:val="00C6268D"/>
    <w:rsid w:val="00C629AE"/>
    <w:rsid w:val="00C631A7"/>
    <w:rsid w:val="00C633E8"/>
    <w:rsid w:val="00C63796"/>
    <w:rsid w:val="00C63CF2"/>
    <w:rsid w:val="00C63DDD"/>
    <w:rsid w:val="00C63EA5"/>
    <w:rsid w:val="00C63F51"/>
    <w:rsid w:val="00C6403F"/>
    <w:rsid w:val="00C64697"/>
    <w:rsid w:val="00C64DB7"/>
    <w:rsid w:val="00C64EF7"/>
    <w:rsid w:val="00C64F36"/>
    <w:rsid w:val="00C65009"/>
    <w:rsid w:val="00C65298"/>
    <w:rsid w:val="00C6543B"/>
    <w:rsid w:val="00C65454"/>
    <w:rsid w:val="00C656AB"/>
    <w:rsid w:val="00C65C1A"/>
    <w:rsid w:val="00C6601E"/>
    <w:rsid w:val="00C66109"/>
    <w:rsid w:val="00C6636A"/>
    <w:rsid w:val="00C6639F"/>
    <w:rsid w:val="00C66449"/>
    <w:rsid w:val="00C665DC"/>
    <w:rsid w:val="00C669DB"/>
    <w:rsid w:val="00C66A9B"/>
    <w:rsid w:val="00C66C2D"/>
    <w:rsid w:val="00C6738A"/>
    <w:rsid w:val="00C67634"/>
    <w:rsid w:val="00C67950"/>
    <w:rsid w:val="00C67C17"/>
    <w:rsid w:val="00C67C61"/>
    <w:rsid w:val="00C7008A"/>
    <w:rsid w:val="00C706CB"/>
    <w:rsid w:val="00C70BC0"/>
    <w:rsid w:val="00C70BEC"/>
    <w:rsid w:val="00C70DA0"/>
    <w:rsid w:val="00C70E8E"/>
    <w:rsid w:val="00C711C5"/>
    <w:rsid w:val="00C71434"/>
    <w:rsid w:val="00C7166A"/>
    <w:rsid w:val="00C7185D"/>
    <w:rsid w:val="00C71A29"/>
    <w:rsid w:val="00C71CD4"/>
    <w:rsid w:val="00C7200B"/>
    <w:rsid w:val="00C720BC"/>
    <w:rsid w:val="00C7223C"/>
    <w:rsid w:val="00C72513"/>
    <w:rsid w:val="00C72514"/>
    <w:rsid w:val="00C726D6"/>
    <w:rsid w:val="00C72807"/>
    <w:rsid w:val="00C72896"/>
    <w:rsid w:val="00C72900"/>
    <w:rsid w:val="00C72AF5"/>
    <w:rsid w:val="00C72BA4"/>
    <w:rsid w:val="00C72BC7"/>
    <w:rsid w:val="00C731D5"/>
    <w:rsid w:val="00C734FE"/>
    <w:rsid w:val="00C73786"/>
    <w:rsid w:val="00C737CE"/>
    <w:rsid w:val="00C7384D"/>
    <w:rsid w:val="00C73B5A"/>
    <w:rsid w:val="00C73B68"/>
    <w:rsid w:val="00C73D90"/>
    <w:rsid w:val="00C745B3"/>
    <w:rsid w:val="00C74645"/>
    <w:rsid w:val="00C7464B"/>
    <w:rsid w:val="00C7466B"/>
    <w:rsid w:val="00C74890"/>
    <w:rsid w:val="00C748E5"/>
    <w:rsid w:val="00C74E24"/>
    <w:rsid w:val="00C751E9"/>
    <w:rsid w:val="00C7524B"/>
    <w:rsid w:val="00C75839"/>
    <w:rsid w:val="00C758F0"/>
    <w:rsid w:val="00C75904"/>
    <w:rsid w:val="00C75CD1"/>
    <w:rsid w:val="00C75DFE"/>
    <w:rsid w:val="00C75F09"/>
    <w:rsid w:val="00C768ED"/>
    <w:rsid w:val="00C76D00"/>
    <w:rsid w:val="00C76E3D"/>
    <w:rsid w:val="00C76E7C"/>
    <w:rsid w:val="00C7702B"/>
    <w:rsid w:val="00C772A2"/>
    <w:rsid w:val="00C773B9"/>
    <w:rsid w:val="00C77C65"/>
    <w:rsid w:val="00C77E0F"/>
    <w:rsid w:val="00C77E1F"/>
    <w:rsid w:val="00C77F40"/>
    <w:rsid w:val="00C77F4C"/>
    <w:rsid w:val="00C80059"/>
    <w:rsid w:val="00C801B1"/>
    <w:rsid w:val="00C80261"/>
    <w:rsid w:val="00C80274"/>
    <w:rsid w:val="00C8033F"/>
    <w:rsid w:val="00C80375"/>
    <w:rsid w:val="00C805A8"/>
    <w:rsid w:val="00C8060C"/>
    <w:rsid w:val="00C8069C"/>
    <w:rsid w:val="00C808D0"/>
    <w:rsid w:val="00C80A3A"/>
    <w:rsid w:val="00C80BF4"/>
    <w:rsid w:val="00C8161B"/>
    <w:rsid w:val="00C819F8"/>
    <w:rsid w:val="00C81B53"/>
    <w:rsid w:val="00C81DAB"/>
    <w:rsid w:val="00C8202F"/>
    <w:rsid w:val="00C821BA"/>
    <w:rsid w:val="00C82241"/>
    <w:rsid w:val="00C8274A"/>
    <w:rsid w:val="00C827CB"/>
    <w:rsid w:val="00C8284B"/>
    <w:rsid w:val="00C82DC7"/>
    <w:rsid w:val="00C82F30"/>
    <w:rsid w:val="00C830B3"/>
    <w:rsid w:val="00C839A9"/>
    <w:rsid w:val="00C83E75"/>
    <w:rsid w:val="00C85488"/>
    <w:rsid w:val="00C857E8"/>
    <w:rsid w:val="00C8589C"/>
    <w:rsid w:val="00C858DA"/>
    <w:rsid w:val="00C859B1"/>
    <w:rsid w:val="00C85A15"/>
    <w:rsid w:val="00C85D0F"/>
    <w:rsid w:val="00C85D8F"/>
    <w:rsid w:val="00C85F10"/>
    <w:rsid w:val="00C85F22"/>
    <w:rsid w:val="00C86144"/>
    <w:rsid w:val="00C86328"/>
    <w:rsid w:val="00C869A0"/>
    <w:rsid w:val="00C86E59"/>
    <w:rsid w:val="00C86EF0"/>
    <w:rsid w:val="00C86FF6"/>
    <w:rsid w:val="00C8707B"/>
    <w:rsid w:val="00C87120"/>
    <w:rsid w:val="00C87209"/>
    <w:rsid w:val="00C875A2"/>
    <w:rsid w:val="00C87A55"/>
    <w:rsid w:val="00C87F18"/>
    <w:rsid w:val="00C90429"/>
    <w:rsid w:val="00C90449"/>
    <w:rsid w:val="00C9053F"/>
    <w:rsid w:val="00C90810"/>
    <w:rsid w:val="00C908AD"/>
    <w:rsid w:val="00C90939"/>
    <w:rsid w:val="00C90BDF"/>
    <w:rsid w:val="00C90C94"/>
    <w:rsid w:val="00C91148"/>
    <w:rsid w:val="00C91524"/>
    <w:rsid w:val="00C91846"/>
    <w:rsid w:val="00C919DB"/>
    <w:rsid w:val="00C91EBF"/>
    <w:rsid w:val="00C9239C"/>
    <w:rsid w:val="00C92D1A"/>
    <w:rsid w:val="00C92FF0"/>
    <w:rsid w:val="00C93564"/>
    <w:rsid w:val="00C936D0"/>
    <w:rsid w:val="00C936E4"/>
    <w:rsid w:val="00C93AFA"/>
    <w:rsid w:val="00C93B2E"/>
    <w:rsid w:val="00C93CA1"/>
    <w:rsid w:val="00C93E56"/>
    <w:rsid w:val="00C93E5C"/>
    <w:rsid w:val="00C93FCD"/>
    <w:rsid w:val="00C9419D"/>
    <w:rsid w:val="00C94251"/>
    <w:rsid w:val="00C9435F"/>
    <w:rsid w:val="00C947DF"/>
    <w:rsid w:val="00C94C5A"/>
    <w:rsid w:val="00C94D3A"/>
    <w:rsid w:val="00C95127"/>
    <w:rsid w:val="00C95571"/>
    <w:rsid w:val="00C95640"/>
    <w:rsid w:val="00C95B8B"/>
    <w:rsid w:val="00C95BBA"/>
    <w:rsid w:val="00C95EB2"/>
    <w:rsid w:val="00C9630F"/>
    <w:rsid w:val="00C96749"/>
    <w:rsid w:val="00C96816"/>
    <w:rsid w:val="00C968FE"/>
    <w:rsid w:val="00C969A6"/>
    <w:rsid w:val="00C96A52"/>
    <w:rsid w:val="00C96A96"/>
    <w:rsid w:val="00C96E44"/>
    <w:rsid w:val="00C97316"/>
    <w:rsid w:val="00C975D1"/>
    <w:rsid w:val="00C9784C"/>
    <w:rsid w:val="00C97B80"/>
    <w:rsid w:val="00C97BAD"/>
    <w:rsid w:val="00C97DBD"/>
    <w:rsid w:val="00C97EED"/>
    <w:rsid w:val="00CA02DB"/>
    <w:rsid w:val="00CA0589"/>
    <w:rsid w:val="00CA0601"/>
    <w:rsid w:val="00CA06F6"/>
    <w:rsid w:val="00CA0702"/>
    <w:rsid w:val="00CA086B"/>
    <w:rsid w:val="00CA096A"/>
    <w:rsid w:val="00CA09E7"/>
    <w:rsid w:val="00CA0B46"/>
    <w:rsid w:val="00CA0C22"/>
    <w:rsid w:val="00CA0E94"/>
    <w:rsid w:val="00CA1034"/>
    <w:rsid w:val="00CA19D4"/>
    <w:rsid w:val="00CA1DE0"/>
    <w:rsid w:val="00CA1FEC"/>
    <w:rsid w:val="00CA20E5"/>
    <w:rsid w:val="00CA2209"/>
    <w:rsid w:val="00CA2715"/>
    <w:rsid w:val="00CA2B18"/>
    <w:rsid w:val="00CA2C2B"/>
    <w:rsid w:val="00CA2CD3"/>
    <w:rsid w:val="00CA2DEC"/>
    <w:rsid w:val="00CA301C"/>
    <w:rsid w:val="00CA33FA"/>
    <w:rsid w:val="00CA361A"/>
    <w:rsid w:val="00CA3D6A"/>
    <w:rsid w:val="00CA3DC2"/>
    <w:rsid w:val="00CA3EF0"/>
    <w:rsid w:val="00CA401D"/>
    <w:rsid w:val="00CA4136"/>
    <w:rsid w:val="00CA41C7"/>
    <w:rsid w:val="00CA4216"/>
    <w:rsid w:val="00CA43D8"/>
    <w:rsid w:val="00CA43F1"/>
    <w:rsid w:val="00CA4938"/>
    <w:rsid w:val="00CA4A55"/>
    <w:rsid w:val="00CA4F73"/>
    <w:rsid w:val="00CA51EF"/>
    <w:rsid w:val="00CA5656"/>
    <w:rsid w:val="00CA5E33"/>
    <w:rsid w:val="00CA6059"/>
    <w:rsid w:val="00CA64D6"/>
    <w:rsid w:val="00CA683C"/>
    <w:rsid w:val="00CA68ED"/>
    <w:rsid w:val="00CA6B16"/>
    <w:rsid w:val="00CA717B"/>
    <w:rsid w:val="00CA7338"/>
    <w:rsid w:val="00CA741E"/>
    <w:rsid w:val="00CA79BD"/>
    <w:rsid w:val="00CA7A3B"/>
    <w:rsid w:val="00CA7EDB"/>
    <w:rsid w:val="00CB00D2"/>
    <w:rsid w:val="00CB0309"/>
    <w:rsid w:val="00CB0362"/>
    <w:rsid w:val="00CB045E"/>
    <w:rsid w:val="00CB07A4"/>
    <w:rsid w:val="00CB0800"/>
    <w:rsid w:val="00CB0BCC"/>
    <w:rsid w:val="00CB112F"/>
    <w:rsid w:val="00CB1153"/>
    <w:rsid w:val="00CB1358"/>
    <w:rsid w:val="00CB16AD"/>
    <w:rsid w:val="00CB1BA6"/>
    <w:rsid w:val="00CB1C2B"/>
    <w:rsid w:val="00CB1E8D"/>
    <w:rsid w:val="00CB1EE5"/>
    <w:rsid w:val="00CB217E"/>
    <w:rsid w:val="00CB221E"/>
    <w:rsid w:val="00CB2798"/>
    <w:rsid w:val="00CB2A18"/>
    <w:rsid w:val="00CB2A69"/>
    <w:rsid w:val="00CB2AA8"/>
    <w:rsid w:val="00CB2ADB"/>
    <w:rsid w:val="00CB2B95"/>
    <w:rsid w:val="00CB2B9D"/>
    <w:rsid w:val="00CB2EC8"/>
    <w:rsid w:val="00CB3747"/>
    <w:rsid w:val="00CB3B32"/>
    <w:rsid w:val="00CB3BC1"/>
    <w:rsid w:val="00CB3C96"/>
    <w:rsid w:val="00CB471A"/>
    <w:rsid w:val="00CB4AE6"/>
    <w:rsid w:val="00CB4EE9"/>
    <w:rsid w:val="00CB50AA"/>
    <w:rsid w:val="00CB5546"/>
    <w:rsid w:val="00CB575E"/>
    <w:rsid w:val="00CB5772"/>
    <w:rsid w:val="00CB596D"/>
    <w:rsid w:val="00CB5B32"/>
    <w:rsid w:val="00CB5E5D"/>
    <w:rsid w:val="00CB6242"/>
    <w:rsid w:val="00CB62F0"/>
    <w:rsid w:val="00CB6407"/>
    <w:rsid w:val="00CB653A"/>
    <w:rsid w:val="00CB6EC0"/>
    <w:rsid w:val="00CB718C"/>
    <w:rsid w:val="00CB7604"/>
    <w:rsid w:val="00CB788E"/>
    <w:rsid w:val="00CB796C"/>
    <w:rsid w:val="00CB7D37"/>
    <w:rsid w:val="00CC00BD"/>
    <w:rsid w:val="00CC15FF"/>
    <w:rsid w:val="00CC16B3"/>
    <w:rsid w:val="00CC1706"/>
    <w:rsid w:val="00CC1832"/>
    <w:rsid w:val="00CC1981"/>
    <w:rsid w:val="00CC1A0B"/>
    <w:rsid w:val="00CC1D83"/>
    <w:rsid w:val="00CC217D"/>
    <w:rsid w:val="00CC23EF"/>
    <w:rsid w:val="00CC24DA"/>
    <w:rsid w:val="00CC2BC6"/>
    <w:rsid w:val="00CC2BE7"/>
    <w:rsid w:val="00CC2CDC"/>
    <w:rsid w:val="00CC3013"/>
    <w:rsid w:val="00CC31F9"/>
    <w:rsid w:val="00CC326E"/>
    <w:rsid w:val="00CC32F7"/>
    <w:rsid w:val="00CC3532"/>
    <w:rsid w:val="00CC3921"/>
    <w:rsid w:val="00CC3ABB"/>
    <w:rsid w:val="00CC3C53"/>
    <w:rsid w:val="00CC401B"/>
    <w:rsid w:val="00CC425B"/>
    <w:rsid w:val="00CC42C5"/>
    <w:rsid w:val="00CC43BF"/>
    <w:rsid w:val="00CC4804"/>
    <w:rsid w:val="00CC5129"/>
    <w:rsid w:val="00CC5199"/>
    <w:rsid w:val="00CC51CA"/>
    <w:rsid w:val="00CC56F0"/>
    <w:rsid w:val="00CC5832"/>
    <w:rsid w:val="00CC5A20"/>
    <w:rsid w:val="00CC5D1C"/>
    <w:rsid w:val="00CC5F74"/>
    <w:rsid w:val="00CC60BB"/>
    <w:rsid w:val="00CC6116"/>
    <w:rsid w:val="00CC61C0"/>
    <w:rsid w:val="00CC6507"/>
    <w:rsid w:val="00CC65EF"/>
    <w:rsid w:val="00CC65F8"/>
    <w:rsid w:val="00CC70DE"/>
    <w:rsid w:val="00CC736D"/>
    <w:rsid w:val="00CC7505"/>
    <w:rsid w:val="00CC7579"/>
    <w:rsid w:val="00CC7899"/>
    <w:rsid w:val="00CC7A00"/>
    <w:rsid w:val="00CC7D2F"/>
    <w:rsid w:val="00CC7FF9"/>
    <w:rsid w:val="00CD0034"/>
    <w:rsid w:val="00CD07D4"/>
    <w:rsid w:val="00CD0D0B"/>
    <w:rsid w:val="00CD0F38"/>
    <w:rsid w:val="00CD108E"/>
    <w:rsid w:val="00CD1143"/>
    <w:rsid w:val="00CD14A7"/>
    <w:rsid w:val="00CD18DC"/>
    <w:rsid w:val="00CD19E4"/>
    <w:rsid w:val="00CD1AB8"/>
    <w:rsid w:val="00CD1F50"/>
    <w:rsid w:val="00CD2168"/>
    <w:rsid w:val="00CD22F8"/>
    <w:rsid w:val="00CD2605"/>
    <w:rsid w:val="00CD261A"/>
    <w:rsid w:val="00CD26DA"/>
    <w:rsid w:val="00CD2C03"/>
    <w:rsid w:val="00CD2C8C"/>
    <w:rsid w:val="00CD2CAE"/>
    <w:rsid w:val="00CD33A7"/>
    <w:rsid w:val="00CD33BB"/>
    <w:rsid w:val="00CD3538"/>
    <w:rsid w:val="00CD39E4"/>
    <w:rsid w:val="00CD3A76"/>
    <w:rsid w:val="00CD3E62"/>
    <w:rsid w:val="00CD424F"/>
    <w:rsid w:val="00CD48B2"/>
    <w:rsid w:val="00CD4AA9"/>
    <w:rsid w:val="00CD4E2B"/>
    <w:rsid w:val="00CD51E7"/>
    <w:rsid w:val="00CD5767"/>
    <w:rsid w:val="00CD5864"/>
    <w:rsid w:val="00CD586B"/>
    <w:rsid w:val="00CD58FF"/>
    <w:rsid w:val="00CD5DE3"/>
    <w:rsid w:val="00CD5F58"/>
    <w:rsid w:val="00CD6EF1"/>
    <w:rsid w:val="00CD72D1"/>
    <w:rsid w:val="00CD7374"/>
    <w:rsid w:val="00CD7639"/>
    <w:rsid w:val="00CD7772"/>
    <w:rsid w:val="00CD7B03"/>
    <w:rsid w:val="00CD7BDF"/>
    <w:rsid w:val="00CE003F"/>
    <w:rsid w:val="00CE00EA"/>
    <w:rsid w:val="00CE0120"/>
    <w:rsid w:val="00CE013F"/>
    <w:rsid w:val="00CE018F"/>
    <w:rsid w:val="00CE01BE"/>
    <w:rsid w:val="00CE0296"/>
    <w:rsid w:val="00CE02C3"/>
    <w:rsid w:val="00CE0338"/>
    <w:rsid w:val="00CE07F4"/>
    <w:rsid w:val="00CE08F1"/>
    <w:rsid w:val="00CE1396"/>
    <w:rsid w:val="00CE159F"/>
    <w:rsid w:val="00CE1810"/>
    <w:rsid w:val="00CE1817"/>
    <w:rsid w:val="00CE1A7F"/>
    <w:rsid w:val="00CE1BE4"/>
    <w:rsid w:val="00CE1E6B"/>
    <w:rsid w:val="00CE1F73"/>
    <w:rsid w:val="00CE2499"/>
    <w:rsid w:val="00CE250B"/>
    <w:rsid w:val="00CE262A"/>
    <w:rsid w:val="00CE2B20"/>
    <w:rsid w:val="00CE2C85"/>
    <w:rsid w:val="00CE3007"/>
    <w:rsid w:val="00CE37AA"/>
    <w:rsid w:val="00CE3BDC"/>
    <w:rsid w:val="00CE3C0D"/>
    <w:rsid w:val="00CE3D88"/>
    <w:rsid w:val="00CE419B"/>
    <w:rsid w:val="00CE4247"/>
    <w:rsid w:val="00CE4552"/>
    <w:rsid w:val="00CE4635"/>
    <w:rsid w:val="00CE469A"/>
    <w:rsid w:val="00CE469C"/>
    <w:rsid w:val="00CE471A"/>
    <w:rsid w:val="00CE4867"/>
    <w:rsid w:val="00CE4ABA"/>
    <w:rsid w:val="00CE5101"/>
    <w:rsid w:val="00CE589D"/>
    <w:rsid w:val="00CE5A66"/>
    <w:rsid w:val="00CE6139"/>
    <w:rsid w:val="00CE61F9"/>
    <w:rsid w:val="00CE6343"/>
    <w:rsid w:val="00CE6360"/>
    <w:rsid w:val="00CE641A"/>
    <w:rsid w:val="00CE675B"/>
    <w:rsid w:val="00CE6771"/>
    <w:rsid w:val="00CE6A0E"/>
    <w:rsid w:val="00CE708D"/>
    <w:rsid w:val="00CE7175"/>
    <w:rsid w:val="00CE718E"/>
    <w:rsid w:val="00CE71CB"/>
    <w:rsid w:val="00CE7289"/>
    <w:rsid w:val="00CE72AE"/>
    <w:rsid w:val="00CE73A9"/>
    <w:rsid w:val="00CE759A"/>
    <w:rsid w:val="00CE789C"/>
    <w:rsid w:val="00CE78E2"/>
    <w:rsid w:val="00CE7B2C"/>
    <w:rsid w:val="00CE7B54"/>
    <w:rsid w:val="00CE7C4F"/>
    <w:rsid w:val="00CE7F16"/>
    <w:rsid w:val="00CF01A4"/>
    <w:rsid w:val="00CF02DD"/>
    <w:rsid w:val="00CF0628"/>
    <w:rsid w:val="00CF081B"/>
    <w:rsid w:val="00CF094A"/>
    <w:rsid w:val="00CF09B6"/>
    <w:rsid w:val="00CF0ABA"/>
    <w:rsid w:val="00CF0FF1"/>
    <w:rsid w:val="00CF12EB"/>
    <w:rsid w:val="00CF12F5"/>
    <w:rsid w:val="00CF14D4"/>
    <w:rsid w:val="00CF17FD"/>
    <w:rsid w:val="00CF1D50"/>
    <w:rsid w:val="00CF1DFA"/>
    <w:rsid w:val="00CF1E21"/>
    <w:rsid w:val="00CF2013"/>
    <w:rsid w:val="00CF2196"/>
    <w:rsid w:val="00CF21DB"/>
    <w:rsid w:val="00CF22AE"/>
    <w:rsid w:val="00CF230B"/>
    <w:rsid w:val="00CF241C"/>
    <w:rsid w:val="00CF27F2"/>
    <w:rsid w:val="00CF2B3A"/>
    <w:rsid w:val="00CF2C6B"/>
    <w:rsid w:val="00CF2E80"/>
    <w:rsid w:val="00CF304C"/>
    <w:rsid w:val="00CF38FF"/>
    <w:rsid w:val="00CF39CE"/>
    <w:rsid w:val="00CF41A2"/>
    <w:rsid w:val="00CF4A99"/>
    <w:rsid w:val="00CF4F44"/>
    <w:rsid w:val="00CF54B7"/>
    <w:rsid w:val="00CF58E7"/>
    <w:rsid w:val="00CF59BD"/>
    <w:rsid w:val="00CF5A79"/>
    <w:rsid w:val="00CF5CDC"/>
    <w:rsid w:val="00CF6087"/>
    <w:rsid w:val="00CF6190"/>
    <w:rsid w:val="00CF64FC"/>
    <w:rsid w:val="00CF6505"/>
    <w:rsid w:val="00CF6928"/>
    <w:rsid w:val="00CF6D5D"/>
    <w:rsid w:val="00CF7145"/>
    <w:rsid w:val="00CF7A8B"/>
    <w:rsid w:val="00CF7C62"/>
    <w:rsid w:val="00CF7DDF"/>
    <w:rsid w:val="00D003F6"/>
    <w:rsid w:val="00D0049A"/>
    <w:rsid w:val="00D004DF"/>
    <w:rsid w:val="00D006D8"/>
    <w:rsid w:val="00D00DFF"/>
    <w:rsid w:val="00D018CD"/>
    <w:rsid w:val="00D019E2"/>
    <w:rsid w:val="00D030C4"/>
    <w:rsid w:val="00D030D6"/>
    <w:rsid w:val="00D03383"/>
    <w:rsid w:val="00D0347B"/>
    <w:rsid w:val="00D03528"/>
    <w:rsid w:val="00D035D5"/>
    <w:rsid w:val="00D0363C"/>
    <w:rsid w:val="00D03714"/>
    <w:rsid w:val="00D0373E"/>
    <w:rsid w:val="00D03AE2"/>
    <w:rsid w:val="00D03B29"/>
    <w:rsid w:val="00D03FBB"/>
    <w:rsid w:val="00D04001"/>
    <w:rsid w:val="00D04100"/>
    <w:rsid w:val="00D041DF"/>
    <w:rsid w:val="00D041FF"/>
    <w:rsid w:val="00D04386"/>
    <w:rsid w:val="00D043CE"/>
    <w:rsid w:val="00D04A3C"/>
    <w:rsid w:val="00D04A6E"/>
    <w:rsid w:val="00D04DBF"/>
    <w:rsid w:val="00D04E4C"/>
    <w:rsid w:val="00D0573B"/>
    <w:rsid w:val="00D0578B"/>
    <w:rsid w:val="00D05937"/>
    <w:rsid w:val="00D0595B"/>
    <w:rsid w:val="00D0630C"/>
    <w:rsid w:val="00D0634F"/>
    <w:rsid w:val="00D067DF"/>
    <w:rsid w:val="00D06868"/>
    <w:rsid w:val="00D06CD6"/>
    <w:rsid w:val="00D073DD"/>
    <w:rsid w:val="00D077B4"/>
    <w:rsid w:val="00D07A06"/>
    <w:rsid w:val="00D07B08"/>
    <w:rsid w:val="00D07B1E"/>
    <w:rsid w:val="00D07F4B"/>
    <w:rsid w:val="00D07FFC"/>
    <w:rsid w:val="00D103A5"/>
    <w:rsid w:val="00D105BE"/>
    <w:rsid w:val="00D10A45"/>
    <w:rsid w:val="00D10B90"/>
    <w:rsid w:val="00D10F0C"/>
    <w:rsid w:val="00D10F36"/>
    <w:rsid w:val="00D10FCF"/>
    <w:rsid w:val="00D117FC"/>
    <w:rsid w:val="00D1183B"/>
    <w:rsid w:val="00D11865"/>
    <w:rsid w:val="00D1199F"/>
    <w:rsid w:val="00D11F17"/>
    <w:rsid w:val="00D11F46"/>
    <w:rsid w:val="00D120BF"/>
    <w:rsid w:val="00D12125"/>
    <w:rsid w:val="00D12140"/>
    <w:rsid w:val="00D12287"/>
    <w:rsid w:val="00D12449"/>
    <w:rsid w:val="00D124E1"/>
    <w:rsid w:val="00D12907"/>
    <w:rsid w:val="00D12C80"/>
    <w:rsid w:val="00D12E6E"/>
    <w:rsid w:val="00D13238"/>
    <w:rsid w:val="00D13510"/>
    <w:rsid w:val="00D135BD"/>
    <w:rsid w:val="00D1375E"/>
    <w:rsid w:val="00D1393D"/>
    <w:rsid w:val="00D139B5"/>
    <w:rsid w:val="00D13DBD"/>
    <w:rsid w:val="00D13DDE"/>
    <w:rsid w:val="00D1443C"/>
    <w:rsid w:val="00D1459F"/>
    <w:rsid w:val="00D145CA"/>
    <w:rsid w:val="00D146C3"/>
    <w:rsid w:val="00D14794"/>
    <w:rsid w:val="00D148ED"/>
    <w:rsid w:val="00D1491E"/>
    <w:rsid w:val="00D14B5A"/>
    <w:rsid w:val="00D14E88"/>
    <w:rsid w:val="00D15097"/>
    <w:rsid w:val="00D153D4"/>
    <w:rsid w:val="00D15488"/>
    <w:rsid w:val="00D15858"/>
    <w:rsid w:val="00D15E3B"/>
    <w:rsid w:val="00D167B9"/>
    <w:rsid w:val="00D168A9"/>
    <w:rsid w:val="00D168E3"/>
    <w:rsid w:val="00D16D95"/>
    <w:rsid w:val="00D1704F"/>
    <w:rsid w:val="00D1714B"/>
    <w:rsid w:val="00D17155"/>
    <w:rsid w:val="00D172DA"/>
    <w:rsid w:val="00D17318"/>
    <w:rsid w:val="00D1745D"/>
    <w:rsid w:val="00D17614"/>
    <w:rsid w:val="00D1793B"/>
    <w:rsid w:val="00D17D50"/>
    <w:rsid w:val="00D20402"/>
    <w:rsid w:val="00D20843"/>
    <w:rsid w:val="00D20FC4"/>
    <w:rsid w:val="00D211C7"/>
    <w:rsid w:val="00D2132F"/>
    <w:rsid w:val="00D21511"/>
    <w:rsid w:val="00D21773"/>
    <w:rsid w:val="00D21947"/>
    <w:rsid w:val="00D219A1"/>
    <w:rsid w:val="00D21A70"/>
    <w:rsid w:val="00D21CD2"/>
    <w:rsid w:val="00D21F6C"/>
    <w:rsid w:val="00D22041"/>
    <w:rsid w:val="00D221DC"/>
    <w:rsid w:val="00D22780"/>
    <w:rsid w:val="00D228EE"/>
    <w:rsid w:val="00D22D71"/>
    <w:rsid w:val="00D22DB3"/>
    <w:rsid w:val="00D22EA0"/>
    <w:rsid w:val="00D23095"/>
    <w:rsid w:val="00D230E9"/>
    <w:rsid w:val="00D23568"/>
    <w:rsid w:val="00D23662"/>
    <w:rsid w:val="00D23824"/>
    <w:rsid w:val="00D23A8D"/>
    <w:rsid w:val="00D23B24"/>
    <w:rsid w:val="00D240F2"/>
    <w:rsid w:val="00D24162"/>
    <w:rsid w:val="00D241D3"/>
    <w:rsid w:val="00D244B4"/>
    <w:rsid w:val="00D247BC"/>
    <w:rsid w:val="00D24802"/>
    <w:rsid w:val="00D24A54"/>
    <w:rsid w:val="00D24B1A"/>
    <w:rsid w:val="00D24B59"/>
    <w:rsid w:val="00D24E27"/>
    <w:rsid w:val="00D25176"/>
    <w:rsid w:val="00D2542A"/>
    <w:rsid w:val="00D25605"/>
    <w:rsid w:val="00D257A1"/>
    <w:rsid w:val="00D258D9"/>
    <w:rsid w:val="00D25CA3"/>
    <w:rsid w:val="00D2617B"/>
    <w:rsid w:val="00D2618B"/>
    <w:rsid w:val="00D26499"/>
    <w:rsid w:val="00D26A15"/>
    <w:rsid w:val="00D26D9B"/>
    <w:rsid w:val="00D26F4D"/>
    <w:rsid w:val="00D2751F"/>
    <w:rsid w:val="00D275B2"/>
    <w:rsid w:val="00D27A7A"/>
    <w:rsid w:val="00D27AC3"/>
    <w:rsid w:val="00D27E59"/>
    <w:rsid w:val="00D30012"/>
    <w:rsid w:val="00D3021F"/>
    <w:rsid w:val="00D3037A"/>
    <w:rsid w:val="00D30456"/>
    <w:rsid w:val="00D30517"/>
    <w:rsid w:val="00D30F9E"/>
    <w:rsid w:val="00D30FD6"/>
    <w:rsid w:val="00D311D6"/>
    <w:rsid w:val="00D3137D"/>
    <w:rsid w:val="00D3140A"/>
    <w:rsid w:val="00D31B36"/>
    <w:rsid w:val="00D31D2E"/>
    <w:rsid w:val="00D3231B"/>
    <w:rsid w:val="00D323FD"/>
    <w:rsid w:val="00D32441"/>
    <w:rsid w:val="00D325DF"/>
    <w:rsid w:val="00D326CE"/>
    <w:rsid w:val="00D32E4C"/>
    <w:rsid w:val="00D33196"/>
    <w:rsid w:val="00D336AA"/>
    <w:rsid w:val="00D33B4C"/>
    <w:rsid w:val="00D33EF3"/>
    <w:rsid w:val="00D340A3"/>
    <w:rsid w:val="00D340F8"/>
    <w:rsid w:val="00D34394"/>
    <w:rsid w:val="00D34499"/>
    <w:rsid w:val="00D347A1"/>
    <w:rsid w:val="00D34AC4"/>
    <w:rsid w:val="00D34EA2"/>
    <w:rsid w:val="00D34F5B"/>
    <w:rsid w:val="00D34FF3"/>
    <w:rsid w:val="00D3511E"/>
    <w:rsid w:val="00D353E2"/>
    <w:rsid w:val="00D3557F"/>
    <w:rsid w:val="00D35A38"/>
    <w:rsid w:val="00D35B06"/>
    <w:rsid w:val="00D3629E"/>
    <w:rsid w:val="00D36430"/>
    <w:rsid w:val="00D364A7"/>
    <w:rsid w:val="00D3663B"/>
    <w:rsid w:val="00D3665F"/>
    <w:rsid w:val="00D3673C"/>
    <w:rsid w:val="00D36858"/>
    <w:rsid w:val="00D3699E"/>
    <w:rsid w:val="00D36B26"/>
    <w:rsid w:val="00D36C8A"/>
    <w:rsid w:val="00D36D40"/>
    <w:rsid w:val="00D37040"/>
    <w:rsid w:val="00D3757A"/>
    <w:rsid w:val="00D37AAA"/>
    <w:rsid w:val="00D37F6D"/>
    <w:rsid w:val="00D4014E"/>
    <w:rsid w:val="00D40C32"/>
    <w:rsid w:val="00D40ED9"/>
    <w:rsid w:val="00D4125A"/>
    <w:rsid w:val="00D413D0"/>
    <w:rsid w:val="00D414DD"/>
    <w:rsid w:val="00D4176E"/>
    <w:rsid w:val="00D4189D"/>
    <w:rsid w:val="00D41978"/>
    <w:rsid w:val="00D4199C"/>
    <w:rsid w:val="00D419D7"/>
    <w:rsid w:val="00D41C1C"/>
    <w:rsid w:val="00D41CBF"/>
    <w:rsid w:val="00D41DE4"/>
    <w:rsid w:val="00D41E11"/>
    <w:rsid w:val="00D41F42"/>
    <w:rsid w:val="00D4200B"/>
    <w:rsid w:val="00D42B2B"/>
    <w:rsid w:val="00D42B6A"/>
    <w:rsid w:val="00D42EAB"/>
    <w:rsid w:val="00D432D0"/>
    <w:rsid w:val="00D43432"/>
    <w:rsid w:val="00D436A3"/>
    <w:rsid w:val="00D43CB7"/>
    <w:rsid w:val="00D43F84"/>
    <w:rsid w:val="00D440FC"/>
    <w:rsid w:val="00D443F8"/>
    <w:rsid w:val="00D44486"/>
    <w:rsid w:val="00D447B1"/>
    <w:rsid w:val="00D449B6"/>
    <w:rsid w:val="00D44A4A"/>
    <w:rsid w:val="00D44A5A"/>
    <w:rsid w:val="00D44C69"/>
    <w:rsid w:val="00D44E81"/>
    <w:rsid w:val="00D44F8A"/>
    <w:rsid w:val="00D450D5"/>
    <w:rsid w:val="00D454C7"/>
    <w:rsid w:val="00D45612"/>
    <w:rsid w:val="00D457E6"/>
    <w:rsid w:val="00D45991"/>
    <w:rsid w:val="00D45BC4"/>
    <w:rsid w:val="00D45BF5"/>
    <w:rsid w:val="00D460D4"/>
    <w:rsid w:val="00D461A1"/>
    <w:rsid w:val="00D4638C"/>
    <w:rsid w:val="00D46437"/>
    <w:rsid w:val="00D4676A"/>
    <w:rsid w:val="00D46B64"/>
    <w:rsid w:val="00D4719C"/>
    <w:rsid w:val="00D47654"/>
    <w:rsid w:val="00D47670"/>
    <w:rsid w:val="00D47D82"/>
    <w:rsid w:val="00D47DE3"/>
    <w:rsid w:val="00D47F5B"/>
    <w:rsid w:val="00D50363"/>
    <w:rsid w:val="00D5042A"/>
    <w:rsid w:val="00D505CC"/>
    <w:rsid w:val="00D5062E"/>
    <w:rsid w:val="00D50912"/>
    <w:rsid w:val="00D50DC7"/>
    <w:rsid w:val="00D50E5B"/>
    <w:rsid w:val="00D50F32"/>
    <w:rsid w:val="00D5116F"/>
    <w:rsid w:val="00D51547"/>
    <w:rsid w:val="00D51687"/>
    <w:rsid w:val="00D51A89"/>
    <w:rsid w:val="00D51AED"/>
    <w:rsid w:val="00D521D0"/>
    <w:rsid w:val="00D5231F"/>
    <w:rsid w:val="00D5249E"/>
    <w:rsid w:val="00D52927"/>
    <w:rsid w:val="00D529B6"/>
    <w:rsid w:val="00D52BF8"/>
    <w:rsid w:val="00D52DCB"/>
    <w:rsid w:val="00D52DEA"/>
    <w:rsid w:val="00D5337E"/>
    <w:rsid w:val="00D534E7"/>
    <w:rsid w:val="00D53773"/>
    <w:rsid w:val="00D538F2"/>
    <w:rsid w:val="00D53AA9"/>
    <w:rsid w:val="00D54127"/>
    <w:rsid w:val="00D545B7"/>
    <w:rsid w:val="00D5465D"/>
    <w:rsid w:val="00D5471A"/>
    <w:rsid w:val="00D54AAA"/>
    <w:rsid w:val="00D54BDF"/>
    <w:rsid w:val="00D54D51"/>
    <w:rsid w:val="00D54DEF"/>
    <w:rsid w:val="00D54E85"/>
    <w:rsid w:val="00D550E2"/>
    <w:rsid w:val="00D552D0"/>
    <w:rsid w:val="00D55C66"/>
    <w:rsid w:val="00D55E5D"/>
    <w:rsid w:val="00D55EF0"/>
    <w:rsid w:val="00D561D1"/>
    <w:rsid w:val="00D56428"/>
    <w:rsid w:val="00D56680"/>
    <w:rsid w:val="00D56986"/>
    <w:rsid w:val="00D56AC3"/>
    <w:rsid w:val="00D56E6F"/>
    <w:rsid w:val="00D57144"/>
    <w:rsid w:val="00D5798D"/>
    <w:rsid w:val="00D579A7"/>
    <w:rsid w:val="00D57AE0"/>
    <w:rsid w:val="00D57C52"/>
    <w:rsid w:val="00D6073E"/>
    <w:rsid w:val="00D607AE"/>
    <w:rsid w:val="00D607D4"/>
    <w:rsid w:val="00D60885"/>
    <w:rsid w:val="00D60A0C"/>
    <w:rsid w:val="00D60C7E"/>
    <w:rsid w:val="00D61242"/>
    <w:rsid w:val="00D6128F"/>
    <w:rsid w:val="00D612D9"/>
    <w:rsid w:val="00D61345"/>
    <w:rsid w:val="00D6149D"/>
    <w:rsid w:val="00D614B4"/>
    <w:rsid w:val="00D61538"/>
    <w:rsid w:val="00D61AB8"/>
    <w:rsid w:val="00D61F20"/>
    <w:rsid w:val="00D620EC"/>
    <w:rsid w:val="00D620ED"/>
    <w:rsid w:val="00D6214B"/>
    <w:rsid w:val="00D624DD"/>
    <w:rsid w:val="00D627C0"/>
    <w:rsid w:val="00D62D6B"/>
    <w:rsid w:val="00D632DD"/>
    <w:rsid w:val="00D6336B"/>
    <w:rsid w:val="00D63503"/>
    <w:rsid w:val="00D63641"/>
    <w:rsid w:val="00D639E8"/>
    <w:rsid w:val="00D63C3D"/>
    <w:rsid w:val="00D63DAE"/>
    <w:rsid w:val="00D64182"/>
    <w:rsid w:val="00D64424"/>
    <w:rsid w:val="00D64537"/>
    <w:rsid w:val="00D6473C"/>
    <w:rsid w:val="00D647A1"/>
    <w:rsid w:val="00D647F2"/>
    <w:rsid w:val="00D648DA"/>
    <w:rsid w:val="00D64914"/>
    <w:rsid w:val="00D64ACE"/>
    <w:rsid w:val="00D65049"/>
    <w:rsid w:val="00D6524C"/>
    <w:rsid w:val="00D65D8B"/>
    <w:rsid w:val="00D65DEE"/>
    <w:rsid w:val="00D66288"/>
    <w:rsid w:val="00D66340"/>
    <w:rsid w:val="00D6693F"/>
    <w:rsid w:val="00D6743A"/>
    <w:rsid w:val="00D677FE"/>
    <w:rsid w:val="00D6792D"/>
    <w:rsid w:val="00D679A9"/>
    <w:rsid w:val="00D679C9"/>
    <w:rsid w:val="00D67A3F"/>
    <w:rsid w:val="00D67E14"/>
    <w:rsid w:val="00D67ED2"/>
    <w:rsid w:val="00D70211"/>
    <w:rsid w:val="00D70289"/>
    <w:rsid w:val="00D7044B"/>
    <w:rsid w:val="00D70B18"/>
    <w:rsid w:val="00D70B76"/>
    <w:rsid w:val="00D70FBE"/>
    <w:rsid w:val="00D7115A"/>
    <w:rsid w:val="00D7121A"/>
    <w:rsid w:val="00D7146A"/>
    <w:rsid w:val="00D715F1"/>
    <w:rsid w:val="00D718EE"/>
    <w:rsid w:val="00D71CFE"/>
    <w:rsid w:val="00D71E80"/>
    <w:rsid w:val="00D71FD5"/>
    <w:rsid w:val="00D720BB"/>
    <w:rsid w:val="00D72365"/>
    <w:rsid w:val="00D7237F"/>
    <w:rsid w:val="00D72D1E"/>
    <w:rsid w:val="00D72FEA"/>
    <w:rsid w:val="00D73897"/>
    <w:rsid w:val="00D73E52"/>
    <w:rsid w:val="00D7404E"/>
    <w:rsid w:val="00D7442E"/>
    <w:rsid w:val="00D744C7"/>
    <w:rsid w:val="00D74AA5"/>
    <w:rsid w:val="00D74DD1"/>
    <w:rsid w:val="00D74E80"/>
    <w:rsid w:val="00D74EB5"/>
    <w:rsid w:val="00D74FA7"/>
    <w:rsid w:val="00D7520B"/>
    <w:rsid w:val="00D75A4A"/>
    <w:rsid w:val="00D75F57"/>
    <w:rsid w:val="00D76069"/>
    <w:rsid w:val="00D761C1"/>
    <w:rsid w:val="00D766AE"/>
    <w:rsid w:val="00D76BDB"/>
    <w:rsid w:val="00D76BEE"/>
    <w:rsid w:val="00D76D43"/>
    <w:rsid w:val="00D76F2A"/>
    <w:rsid w:val="00D76F38"/>
    <w:rsid w:val="00D76FD4"/>
    <w:rsid w:val="00D771D2"/>
    <w:rsid w:val="00D772CB"/>
    <w:rsid w:val="00D77444"/>
    <w:rsid w:val="00D80150"/>
    <w:rsid w:val="00D80B28"/>
    <w:rsid w:val="00D80E16"/>
    <w:rsid w:val="00D80E50"/>
    <w:rsid w:val="00D80E9D"/>
    <w:rsid w:val="00D80F5A"/>
    <w:rsid w:val="00D81185"/>
    <w:rsid w:val="00D813FD"/>
    <w:rsid w:val="00D814C3"/>
    <w:rsid w:val="00D817B9"/>
    <w:rsid w:val="00D81817"/>
    <w:rsid w:val="00D81E43"/>
    <w:rsid w:val="00D82100"/>
    <w:rsid w:val="00D82161"/>
    <w:rsid w:val="00D825C3"/>
    <w:rsid w:val="00D825EA"/>
    <w:rsid w:val="00D826D5"/>
    <w:rsid w:val="00D82767"/>
    <w:rsid w:val="00D82B1E"/>
    <w:rsid w:val="00D82CB3"/>
    <w:rsid w:val="00D82F34"/>
    <w:rsid w:val="00D8305F"/>
    <w:rsid w:val="00D8317C"/>
    <w:rsid w:val="00D834FB"/>
    <w:rsid w:val="00D83CF0"/>
    <w:rsid w:val="00D83E85"/>
    <w:rsid w:val="00D8406F"/>
    <w:rsid w:val="00D84738"/>
    <w:rsid w:val="00D8478D"/>
    <w:rsid w:val="00D84D85"/>
    <w:rsid w:val="00D84E43"/>
    <w:rsid w:val="00D85213"/>
    <w:rsid w:val="00D853E7"/>
    <w:rsid w:val="00D85790"/>
    <w:rsid w:val="00D85B5F"/>
    <w:rsid w:val="00D85D75"/>
    <w:rsid w:val="00D8607B"/>
    <w:rsid w:val="00D8635E"/>
    <w:rsid w:val="00D86389"/>
    <w:rsid w:val="00D865A6"/>
    <w:rsid w:val="00D86744"/>
    <w:rsid w:val="00D86750"/>
    <w:rsid w:val="00D86764"/>
    <w:rsid w:val="00D8699F"/>
    <w:rsid w:val="00D8721C"/>
    <w:rsid w:val="00D873B9"/>
    <w:rsid w:val="00D876EF"/>
    <w:rsid w:val="00D87D43"/>
    <w:rsid w:val="00D87F64"/>
    <w:rsid w:val="00D90181"/>
    <w:rsid w:val="00D90692"/>
    <w:rsid w:val="00D9095C"/>
    <w:rsid w:val="00D90C07"/>
    <w:rsid w:val="00D90D29"/>
    <w:rsid w:val="00D91613"/>
    <w:rsid w:val="00D91878"/>
    <w:rsid w:val="00D91F55"/>
    <w:rsid w:val="00D9257C"/>
    <w:rsid w:val="00D92738"/>
    <w:rsid w:val="00D92F71"/>
    <w:rsid w:val="00D9330C"/>
    <w:rsid w:val="00D93855"/>
    <w:rsid w:val="00D9391C"/>
    <w:rsid w:val="00D939CE"/>
    <w:rsid w:val="00D93B3F"/>
    <w:rsid w:val="00D93D08"/>
    <w:rsid w:val="00D942B2"/>
    <w:rsid w:val="00D948F0"/>
    <w:rsid w:val="00D94939"/>
    <w:rsid w:val="00D950DE"/>
    <w:rsid w:val="00D957E7"/>
    <w:rsid w:val="00D95AB0"/>
    <w:rsid w:val="00D95B38"/>
    <w:rsid w:val="00D95D91"/>
    <w:rsid w:val="00D9611C"/>
    <w:rsid w:val="00D969B7"/>
    <w:rsid w:val="00D96D88"/>
    <w:rsid w:val="00D96FDC"/>
    <w:rsid w:val="00DA0308"/>
    <w:rsid w:val="00DA060D"/>
    <w:rsid w:val="00DA066D"/>
    <w:rsid w:val="00DA08F2"/>
    <w:rsid w:val="00DA0A64"/>
    <w:rsid w:val="00DA0B25"/>
    <w:rsid w:val="00DA0BFB"/>
    <w:rsid w:val="00DA109B"/>
    <w:rsid w:val="00DA12FB"/>
    <w:rsid w:val="00DA14C5"/>
    <w:rsid w:val="00DA1560"/>
    <w:rsid w:val="00DA1A11"/>
    <w:rsid w:val="00DA1A20"/>
    <w:rsid w:val="00DA1B7B"/>
    <w:rsid w:val="00DA1DE0"/>
    <w:rsid w:val="00DA23FC"/>
    <w:rsid w:val="00DA28BC"/>
    <w:rsid w:val="00DA2C37"/>
    <w:rsid w:val="00DA2C8B"/>
    <w:rsid w:val="00DA2F78"/>
    <w:rsid w:val="00DA3249"/>
    <w:rsid w:val="00DA32BB"/>
    <w:rsid w:val="00DA3750"/>
    <w:rsid w:val="00DA37A3"/>
    <w:rsid w:val="00DA386F"/>
    <w:rsid w:val="00DA3CEB"/>
    <w:rsid w:val="00DA41E9"/>
    <w:rsid w:val="00DA42FF"/>
    <w:rsid w:val="00DA450A"/>
    <w:rsid w:val="00DA471E"/>
    <w:rsid w:val="00DA4A95"/>
    <w:rsid w:val="00DA4B10"/>
    <w:rsid w:val="00DA4CBB"/>
    <w:rsid w:val="00DA4ECE"/>
    <w:rsid w:val="00DA50AE"/>
    <w:rsid w:val="00DA5235"/>
    <w:rsid w:val="00DA5304"/>
    <w:rsid w:val="00DA543A"/>
    <w:rsid w:val="00DA55EB"/>
    <w:rsid w:val="00DA5A91"/>
    <w:rsid w:val="00DA5AA6"/>
    <w:rsid w:val="00DA5BF1"/>
    <w:rsid w:val="00DA5C00"/>
    <w:rsid w:val="00DA5E88"/>
    <w:rsid w:val="00DA693F"/>
    <w:rsid w:val="00DA706E"/>
    <w:rsid w:val="00DA713A"/>
    <w:rsid w:val="00DA71A7"/>
    <w:rsid w:val="00DA72C9"/>
    <w:rsid w:val="00DA7564"/>
    <w:rsid w:val="00DA7816"/>
    <w:rsid w:val="00DA7AC8"/>
    <w:rsid w:val="00DA7CCD"/>
    <w:rsid w:val="00DA7DAA"/>
    <w:rsid w:val="00DA7FD2"/>
    <w:rsid w:val="00DB01CF"/>
    <w:rsid w:val="00DB02F3"/>
    <w:rsid w:val="00DB0834"/>
    <w:rsid w:val="00DB0F5A"/>
    <w:rsid w:val="00DB0F84"/>
    <w:rsid w:val="00DB105D"/>
    <w:rsid w:val="00DB10F7"/>
    <w:rsid w:val="00DB130A"/>
    <w:rsid w:val="00DB1396"/>
    <w:rsid w:val="00DB153F"/>
    <w:rsid w:val="00DB156A"/>
    <w:rsid w:val="00DB1895"/>
    <w:rsid w:val="00DB18BE"/>
    <w:rsid w:val="00DB18E6"/>
    <w:rsid w:val="00DB1B94"/>
    <w:rsid w:val="00DB1BBF"/>
    <w:rsid w:val="00DB2011"/>
    <w:rsid w:val="00DB2157"/>
    <w:rsid w:val="00DB24D5"/>
    <w:rsid w:val="00DB2506"/>
    <w:rsid w:val="00DB2D49"/>
    <w:rsid w:val="00DB3254"/>
    <w:rsid w:val="00DB3519"/>
    <w:rsid w:val="00DB35E5"/>
    <w:rsid w:val="00DB3703"/>
    <w:rsid w:val="00DB38D3"/>
    <w:rsid w:val="00DB39C6"/>
    <w:rsid w:val="00DB3B7A"/>
    <w:rsid w:val="00DB3BFD"/>
    <w:rsid w:val="00DB3DA7"/>
    <w:rsid w:val="00DB3DB4"/>
    <w:rsid w:val="00DB4168"/>
    <w:rsid w:val="00DB4221"/>
    <w:rsid w:val="00DB44E8"/>
    <w:rsid w:val="00DB4C18"/>
    <w:rsid w:val="00DB5303"/>
    <w:rsid w:val="00DB5420"/>
    <w:rsid w:val="00DB5810"/>
    <w:rsid w:val="00DB5C01"/>
    <w:rsid w:val="00DB5C14"/>
    <w:rsid w:val="00DB6114"/>
    <w:rsid w:val="00DB6126"/>
    <w:rsid w:val="00DB63F1"/>
    <w:rsid w:val="00DB64C4"/>
    <w:rsid w:val="00DB6718"/>
    <w:rsid w:val="00DB6865"/>
    <w:rsid w:val="00DB6A17"/>
    <w:rsid w:val="00DB6F84"/>
    <w:rsid w:val="00DB7940"/>
    <w:rsid w:val="00DB7C5F"/>
    <w:rsid w:val="00DB7E99"/>
    <w:rsid w:val="00DC0013"/>
    <w:rsid w:val="00DC01E3"/>
    <w:rsid w:val="00DC07CA"/>
    <w:rsid w:val="00DC0842"/>
    <w:rsid w:val="00DC09DA"/>
    <w:rsid w:val="00DC09F0"/>
    <w:rsid w:val="00DC0D44"/>
    <w:rsid w:val="00DC0DDE"/>
    <w:rsid w:val="00DC0E76"/>
    <w:rsid w:val="00DC1003"/>
    <w:rsid w:val="00DC1045"/>
    <w:rsid w:val="00DC125E"/>
    <w:rsid w:val="00DC13B9"/>
    <w:rsid w:val="00DC14F4"/>
    <w:rsid w:val="00DC18FA"/>
    <w:rsid w:val="00DC193B"/>
    <w:rsid w:val="00DC1C39"/>
    <w:rsid w:val="00DC1DF9"/>
    <w:rsid w:val="00DC2181"/>
    <w:rsid w:val="00DC21DA"/>
    <w:rsid w:val="00DC2298"/>
    <w:rsid w:val="00DC2585"/>
    <w:rsid w:val="00DC25F6"/>
    <w:rsid w:val="00DC2653"/>
    <w:rsid w:val="00DC266A"/>
    <w:rsid w:val="00DC2718"/>
    <w:rsid w:val="00DC2C34"/>
    <w:rsid w:val="00DC2DF4"/>
    <w:rsid w:val="00DC2EA6"/>
    <w:rsid w:val="00DC355A"/>
    <w:rsid w:val="00DC4476"/>
    <w:rsid w:val="00DC475E"/>
    <w:rsid w:val="00DC4770"/>
    <w:rsid w:val="00DC48F4"/>
    <w:rsid w:val="00DC5070"/>
    <w:rsid w:val="00DC5141"/>
    <w:rsid w:val="00DC59C6"/>
    <w:rsid w:val="00DC5A3A"/>
    <w:rsid w:val="00DC5E3F"/>
    <w:rsid w:val="00DC5E81"/>
    <w:rsid w:val="00DC5ED3"/>
    <w:rsid w:val="00DC5FB0"/>
    <w:rsid w:val="00DC605C"/>
    <w:rsid w:val="00DC6194"/>
    <w:rsid w:val="00DC62FF"/>
    <w:rsid w:val="00DC66A4"/>
    <w:rsid w:val="00DC66BB"/>
    <w:rsid w:val="00DC6BBF"/>
    <w:rsid w:val="00DC6F19"/>
    <w:rsid w:val="00DC728C"/>
    <w:rsid w:val="00DC73B1"/>
    <w:rsid w:val="00DC74B4"/>
    <w:rsid w:val="00DC74D1"/>
    <w:rsid w:val="00DC77DF"/>
    <w:rsid w:val="00DC7C85"/>
    <w:rsid w:val="00DC7CD4"/>
    <w:rsid w:val="00DD00AA"/>
    <w:rsid w:val="00DD01D5"/>
    <w:rsid w:val="00DD05A8"/>
    <w:rsid w:val="00DD0866"/>
    <w:rsid w:val="00DD0909"/>
    <w:rsid w:val="00DD0EF2"/>
    <w:rsid w:val="00DD10B5"/>
    <w:rsid w:val="00DD1279"/>
    <w:rsid w:val="00DD1394"/>
    <w:rsid w:val="00DD1657"/>
    <w:rsid w:val="00DD1727"/>
    <w:rsid w:val="00DD1A20"/>
    <w:rsid w:val="00DD1B99"/>
    <w:rsid w:val="00DD1C59"/>
    <w:rsid w:val="00DD1E70"/>
    <w:rsid w:val="00DD1F3C"/>
    <w:rsid w:val="00DD27EB"/>
    <w:rsid w:val="00DD29D4"/>
    <w:rsid w:val="00DD2F70"/>
    <w:rsid w:val="00DD2FF2"/>
    <w:rsid w:val="00DD3117"/>
    <w:rsid w:val="00DD3229"/>
    <w:rsid w:val="00DD3249"/>
    <w:rsid w:val="00DD35B1"/>
    <w:rsid w:val="00DD370F"/>
    <w:rsid w:val="00DD3748"/>
    <w:rsid w:val="00DD37F0"/>
    <w:rsid w:val="00DD382A"/>
    <w:rsid w:val="00DD3841"/>
    <w:rsid w:val="00DD3B0D"/>
    <w:rsid w:val="00DD3B21"/>
    <w:rsid w:val="00DD3C8A"/>
    <w:rsid w:val="00DD3C90"/>
    <w:rsid w:val="00DD3E5A"/>
    <w:rsid w:val="00DD3EA7"/>
    <w:rsid w:val="00DD40E8"/>
    <w:rsid w:val="00DD419D"/>
    <w:rsid w:val="00DD48D3"/>
    <w:rsid w:val="00DD5084"/>
    <w:rsid w:val="00DD54F6"/>
    <w:rsid w:val="00DD556C"/>
    <w:rsid w:val="00DD5BF0"/>
    <w:rsid w:val="00DD5E92"/>
    <w:rsid w:val="00DD61E8"/>
    <w:rsid w:val="00DD635C"/>
    <w:rsid w:val="00DD64A5"/>
    <w:rsid w:val="00DD67C6"/>
    <w:rsid w:val="00DD69E3"/>
    <w:rsid w:val="00DD6E38"/>
    <w:rsid w:val="00DD7219"/>
    <w:rsid w:val="00DD7306"/>
    <w:rsid w:val="00DD7503"/>
    <w:rsid w:val="00DD78D8"/>
    <w:rsid w:val="00DD7E27"/>
    <w:rsid w:val="00DE0047"/>
    <w:rsid w:val="00DE0614"/>
    <w:rsid w:val="00DE0F13"/>
    <w:rsid w:val="00DE0F17"/>
    <w:rsid w:val="00DE1039"/>
    <w:rsid w:val="00DE107C"/>
    <w:rsid w:val="00DE1095"/>
    <w:rsid w:val="00DE1294"/>
    <w:rsid w:val="00DE157A"/>
    <w:rsid w:val="00DE167E"/>
    <w:rsid w:val="00DE16FE"/>
    <w:rsid w:val="00DE177A"/>
    <w:rsid w:val="00DE18A7"/>
    <w:rsid w:val="00DE19CF"/>
    <w:rsid w:val="00DE1E6A"/>
    <w:rsid w:val="00DE1F1A"/>
    <w:rsid w:val="00DE2059"/>
    <w:rsid w:val="00DE2074"/>
    <w:rsid w:val="00DE22FD"/>
    <w:rsid w:val="00DE2619"/>
    <w:rsid w:val="00DE2824"/>
    <w:rsid w:val="00DE28F9"/>
    <w:rsid w:val="00DE2C8C"/>
    <w:rsid w:val="00DE2CB5"/>
    <w:rsid w:val="00DE2F65"/>
    <w:rsid w:val="00DE31AC"/>
    <w:rsid w:val="00DE31DB"/>
    <w:rsid w:val="00DE349F"/>
    <w:rsid w:val="00DE37D6"/>
    <w:rsid w:val="00DE3991"/>
    <w:rsid w:val="00DE4070"/>
    <w:rsid w:val="00DE407B"/>
    <w:rsid w:val="00DE4750"/>
    <w:rsid w:val="00DE48EF"/>
    <w:rsid w:val="00DE4906"/>
    <w:rsid w:val="00DE4988"/>
    <w:rsid w:val="00DE49C4"/>
    <w:rsid w:val="00DE4AAD"/>
    <w:rsid w:val="00DE4C77"/>
    <w:rsid w:val="00DE4F03"/>
    <w:rsid w:val="00DE5956"/>
    <w:rsid w:val="00DE595D"/>
    <w:rsid w:val="00DE5B73"/>
    <w:rsid w:val="00DE60E1"/>
    <w:rsid w:val="00DE620C"/>
    <w:rsid w:val="00DE624B"/>
    <w:rsid w:val="00DE63E6"/>
    <w:rsid w:val="00DE645C"/>
    <w:rsid w:val="00DE6734"/>
    <w:rsid w:val="00DE68F1"/>
    <w:rsid w:val="00DE6983"/>
    <w:rsid w:val="00DE6AF9"/>
    <w:rsid w:val="00DE6B3A"/>
    <w:rsid w:val="00DE6BFE"/>
    <w:rsid w:val="00DE6F20"/>
    <w:rsid w:val="00DE6FA8"/>
    <w:rsid w:val="00DE7441"/>
    <w:rsid w:val="00DE74D2"/>
    <w:rsid w:val="00DE77F2"/>
    <w:rsid w:val="00DE79B5"/>
    <w:rsid w:val="00DE7AB6"/>
    <w:rsid w:val="00DE7B7F"/>
    <w:rsid w:val="00DE7E5F"/>
    <w:rsid w:val="00DF00C2"/>
    <w:rsid w:val="00DF01AB"/>
    <w:rsid w:val="00DF0850"/>
    <w:rsid w:val="00DF0993"/>
    <w:rsid w:val="00DF0C62"/>
    <w:rsid w:val="00DF0E0E"/>
    <w:rsid w:val="00DF1500"/>
    <w:rsid w:val="00DF175F"/>
    <w:rsid w:val="00DF1B34"/>
    <w:rsid w:val="00DF1E34"/>
    <w:rsid w:val="00DF1FB7"/>
    <w:rsid w:val="00DF2294"/>
    <w:rsid w:val="00DF22E8"/>
    <w:rsid w:val="00DF239E"/>
    <w:rsid w:val="00DF2438"/>
    <w:rsid w:val="00DF24DD"/>
    <w:rsid w:val="00DF251C"/>
    <w:rsid w:val="00DF27D3"/>
    <w:rsid w:val="00DF2B5B"/>
    <w:rsid w:val="00DF32D8"/>
    <w:rsid w:val="00DF33F0"/>
    <w:rsid w:val="00DF3531"/>
    <w:rsid w:val="00DF3890"/>
    <w:rsid w:val="00DF3A16"/>
    <w:rsid w:val="00DF3ED0"/>
    <w:rsid w:val="00DF3F77"/>
    <w:rsid w:val="00DF4676"/>
    <w:rsid w:val="00DF5790"/>
    <w:rsid w:val="00DF5950"/>
    <w:rsid w:val="00DF5AEA"/>
    <w:rsid w:val="00DF5C04"/>
    <w:rsid w:val="00DF5E54"/>
    <w:rsid w:val="00DF5EC4"/>
    <w:rsid w:val="00DF5F1D"/>
    <w:rsid w:val="00DF6173"/>
    <w:rsid w:val="00DF625D"/>
    <w:rsid w:val="00DF6308"/>
    <w:rsid w:val="00DF6425"/>
    <w:rsid w:val="00DF65F4"/>
    <w:rsid w:val="00DF66DB"/>
    <w:rsid w:val="00DF6A9E"/>
    <w:rsid w:val="00DF6EBD"/>
    <w:rsid w:val="00DF7082"/>
    <w:rsid w:val="00DF7213"/>
    <w:rsid w:val="00DF7361"/>
    <w:rsid w:val="00DF74DC"/>
    <w:rsid w:val="00DF76CF"/>
    <w:rsid w:val="00DF7BDA"/>
    <w:rsid w:val="00E000FA"/>
    <w:rsid w:val="00E00591"/>
    <w:rsid w:val="00E00617"/>
    <w:rsid w:val="00E007B1"/>
    <w:rsid w:val="00E00AD6"/>
    <w:rsid w:val="00E00B25"/>
    <w:rsid w:val="00E00CAF"/>
    <w:rsid w:val="00E00E46"/>
    <w:rsid w:val="00E00FB8"/>
    <w:rsid w:val="00E01048"/>
    <w:rsid w:val="00E011B7"/>
    <w:rsid w:val="00E012C4"/>
    <w:rsid w:val="00E013E1"/>
    <w:rsid w:val="00E0143F"/>
    <w:rsid w:val="00E0178C"/>
    <w:rsid w:val="00E01808"/>
    <w:rsid w:val="00E01A45"/>
    <w:rsid w:val="00E01F03"/>
    <w:rsid w:val="00E0243E"/>
    <w:rsid w:val="00E0257D"/>
    <w:rsid w:val="00E02652"/>
    <w:rsid w:val="00E0275C"/>
    <w:rsid w:val="00E02C59"/>
    <w:rsid w:val="00E02E24"/>
    <w:rsid w:val="00E02FEB"/>
    <w:rsid w:val="00E03121"/>
    <w:rsid w:val="00E03125"/>
    <w:rsid w:val="00E031F7"/>
    <w:rsid w:val="00E032A3"/>
    <w:rsid w:val="00E03469"/>
    <w:rsid w:val="00E035B3"/>
    <w:rsid w:val="00E03B65"/>
    <w:rsid w:val="00E03C4E"/>
    <w:rsid w:val="00E03E5A"/>
    <w:rsid w:val="00E03E70"/>
    <w:rsid w:val="00E03FA8"/>
    <w:rsid w:val="00E0401F"/>
    <w:rsid w:val="00E04525"/>
    <w:rsid w:val="00E045EC"/>
    <w:rsid w:val="00E04982"/>
    <w:rsid w:val="00E04B00"/>
    <w:rsid w:val="00E04B01"/>
    <w:rsid w:val="00E04B84"/>
    <w:rsid w:val="00E04F05"/>
    <w:rsid w:val="00E05135"/>
    <w:rsid w:val="00E055A1"/>
    <w:rsid w:val="00E055D5"/>
    <w:rsid w:val="00E05656"/>
    <w:rsid w:val="00E056C6"/>
    <w:rsid w:val="00E057DC"/>
    <w:rsid w:val="00E057E0"/>
    <w:rsid w:val="00E05A25"/>
    <w:rsid w:val="00E06326"/>
    <w:rsid w:val="00E06909"/>
    <w:rsid w:val="00E069F8"/>
    <w:rsid w:val="00E06D76"/>
    <w:rsid w:val="00E06DCD"/>
    <w:rsid w:val="00E06FF1"/>
    <w:rsid w:val="00E070F4"/>
    <w:rsid w:val="00E0711D"/>
    <w:rsid w:val="00E0720B"/>
    <w:rsid w:val="00E074CF"/>
    <w:rsid w:val="00E076E8"/>
    <w:rsid w:val="00E07852"/>
    <w:rsid w:val="00E078C2"/>
    <w:rsid w:val="00E07944"/>
    <w:rsid w:val="00E079C2"/>
    <w:rsid w:val="00E07A7F"/>
    <w:rsid w:val="00E07AC5"/>
    <w:rsid w:val="00E07C93"/>
    <w:rsid w:val="00E07E5C"/>
    <w:rsid w:val="00E07F39"/>
    <w:rsid w:val="00E07FC6"/>
    <w:rsid w:val="00E100B2"/>
    <w:rsid w:val="00E10239"/>
    <w:rsid w:val="00E10379"/>
    <w:rsid w:val="00E103E5"/>
    <w:rsid w:val="00E105A7"/>
    <w:rsid w:val="00E10617"/>
    <w:rsid w:val="00E10740"/>
    <w:rsid w:val="00E108F0"/>
    <w:rsid w:val="00E109B9"/>
    <w:rsid w:val="00E10BB2"/>
    <w:rsid w:val="00E10E0A"/>
    <w:rsid w:val="00E10E4C"/>
    <w:rsid w:val="00E115D5"/>
    <w:rsid w:val="00E11A7F"/>
    <w:rsid w:val="00E11CB8"/>
    <w:rsid w:val="00E1216B"/>
    <w:rsid w:val="00E1218B"/>
    <w:rsid w:val="00E121F6"/>
    <w:rsid w:val="00E12343"/>
    <w:rsid w:val="00E1266C"/>
    <w:rsid w:val="00E129A1"/>
    <w:rsid w:val="00E12B75"/>
    <w:rsid w:val="00E12B79"/>
    <w:rsid w:val="00E12D7C"/>
    <w:rsid w:val="00E13142"/>
    <w:rsid w:val="00E137E5"/>
    <w:rsid w:val="00E1399C"/>
    <w:rsid w:val="00E13B3C"/>
    <w:rsid w:val="00E13B59"/>
    <w:rsid w:val="00E13EFD"/>
    <w:rsid w:val="00E13FCB"/>
    <w:rsid w:val="00E1403F"/>
    <w:rsid w:val="00E14206"/>
    <w:rsid w:val="00E1428E"/>
    <w:rsid w:val="00E143A8"/>
    <w:rsid w:val="00E1478C"/>
    <w:rsid w:val="00E14B2B"/>
    <w:rsid w:val="00E14E06"/>
    <w:rsid w:val="00E153CD"/>
    <w:rsid w:val="00E15523"/>
    <w:rsid w:val="00E15DC3"/>
    <w:rsid w:val="00E15E9B"/>
    <w:rsid w:val="00E162C1"/>
    <w:rsid w:val="00E162D2"/>
    <w:rsid w:val="00E16495"/>
    <w:rsid w:val="00E1697B"/>
    <w:rsid w:val="00E1699B"/>
    <w:rsid w:val="00E16A55"/>
    <w:rsid w:val="00E16C6E"/>
    <w:rsid w:val="00E16CBE"/>
    <w:rsid w:val="00E17297"/>
    <w:rsid w:val="00E174E0"/>
    <w:rsid w:val="00E178B4"/>
    <w:rsid w:val="00E17A73"/>
    <w:rsid w:val="00E17D83"/>
    <w:rsid w:val="00E202DD"/>
    <w:rsid w:val="00E204A5"/>
    <w:rsid w:val="00E20532"/>
    <w:rsid w:val="00E20589"/>
    <w:rsid w:val="00E205E8"/>
    <w:rsid w:val="00E2084E"/>
    <w:rsid w:val="00E2095F"/>
    <w:rsid w:val="00E20DF5"/>
    <w:rsid w:val="00E2158C"/>
    <w:rsid w:val="00E21782"/>
    <w:rsid w:val="00E21B0E"/>
    <w:rsid w:val="00E21B97"/>
    <w:rsid w:val="00E2206B"/>
    <w:rsid w:val="00E22730"/>
    <w:rsid w:val="00E22981"/>
    <w:rsid w:val="00E22BB8"/>
    <w:rsid w:val="00E230D4"/>
    <w:rsid w:val="00E2312C"/>
    <w:rsid w:val="00E23DC0"/>
    <w:rsid w:val="00E24277"/>
    <w:rsid w:val="00E24566"/>
    <w:rsid w:val="00E24807"/>
    <w:rsid w:val="00E24966"/>
    <w:rsid w:val="00E2497E"/>
    <w:rsid w:val="00E24A41"/>
    <w:rsid w:val="00E24C44"/>
    <w:rsid w:val="00E24F41"/>
    <w:rsid w:val="00E25093"/>
    <w:rsid w:val="00E253A9"/>
    <w:rsid w:val="00E25833"/>
    <w:rsid w:val="00E25925"/>
    <w:rsid w:val="00E25A44"/>
    <w:rsid w:val="00E25B25"/>
    <w:rsid w:val="00E26297"/>
    <w:rsid w:val="00E26308"/>
    <w:rsid w:val="00E263FE"/>
    <w:rsid w:val="00E264BB"/>
    <w:rsid w:val="00E264E7"/>
    <w:rsid w:val="00E269CE"/>
    <w:rsid w:val="00E26D74"/>
    <w:rsid w:val="00E272B5"/>
    <w:rsid w:val="00E27615"/>
    <w:rsid w:val="00E277BF"/>
    <w:rsid w:val="00E27FA4"/>
    <w:rsid w:val="00E30182"/>
    <w:rsid w:val="00E3021E"/>
    <w:rsid w:val="00E30822"/>
    <w:rsid w:val="00E30B36"/>
    <w:rsid w:val="00E30C58"/>
    <w:rsid w:val="00E30DBB"/>
    <w:rsid w:val="00E30EFB"/>
    <w:rsid w:val="00E31345"/>
    <w:rsid w:val="00E3134A"/>
    <w:rsid w:val="00E3182E"/>
    <w:rsid w:val="00E31AD4"/>
    <w:rsid w:val="00E31EA7"/>
    <w:rsid w:val="00E31F43"/>
    <w:rsid w:val="00E3203B"/>
    <w:rsid w:val="00E3217A"/>
    <w:rsid w:val="00E3223B"/>
    <w:rsid w:val="00E32482"/>
    <w:rsid w:val="00E3288A"/>
    <w:rsid w:val="00E328A1"/>
    <w:rsid w:val="00E32A3C"/>
    <w:rsid w:val="00E32ED6"/>
    <w:rsid w:val="00E3332A"/>
    <w:rsid w:val="00E333B4"/>
    <w:rsid w:val="00E333D2"/>
    <w:rsid w:val="00E33596"/>
    <w:rsid w:val="00E335F6"/>
    <w:rsid w:val="00E3383A"/>
    <w:rsid w:val="00E33866"/>
    <w:rsid w:val="00E33984"/>
    <w:rsid w:val="00E3398D"/>
    <w:rsid w:val="00E340DF"/>
    <w:rsid w:val="00E3430E"/>
    <w:rsid w:val="00E34A9C"/>
    <w:rsid w:val="00E34C17"/>
    <w:rsid w:val="00E34DA3"/>
    <w:rsid w:val="00E34E72"/>
    <w:rsid w:val="00E34EBE"/>
    <w:rsid w:val="00E35158"/>
    <w:rsid w:val="00E3539E"/>
    <w:rsid w:val="00E358DE"/>
    <w:rsid w:val="00E35A79"/>
    <w:rsid w:val="00E35C83"/>
    <w:rsid w:val="00E35C94"/>
    <w:rsid w:val="00E35CEE"/>
    <w:rsid w:val="00E3624D"/>
    <w:rsid w:val="00E3639B"/>
    <w:rsid w:val="00E36745"/>
    <w:rsid w:val="00E3677B"/>
    <w:rsid w:val="00E36EB8"/>
    <w:rsid w:val="00E36F35"/>
    <w:rsid w:val="00E36F8A"/>
    <w:rsid w:val="00E37058"/>
    <w:rsid w:val="00E3721E"/>
    <w:rsid w:val="00E3787F"/>
    <w:rsid w:val="00E37D41"/>
    <w:rsid w:val="00E37D71"/>
    <w:rsid w:val="00E40478"/>
    <w:rsid w:val="00E40849"/>
    <w:rsid w:val="00E40BD9"/>
    <w:rsid w:val="00E40EE4"/>
    <w:rsid w:val="00E412E5"/>
    <w:rsid w:val="00E41415"/>
    <w:rsid w:val="00E414DC"/>
    <w:rsid w:val="00E41573"/>
    <w:rsid w:val="00E41602"/>
    <w:rsid w:val="00E4165E"/>
    <w:rsid w:val="00E41792"/>
    <w:rsid w:val="00E41897"/>
    <w:rsid w:val="00E4196E"/>
    <w:rsid w:val="00E41EB7"/>
    <w:rsid w:val="00E42125"/>
    <w:rsid w:val="00E422F3"/>
    <w:rsid w:val="00E4232B"/>
    <w:rsid w:val="00E42466"/>
    <w:rsid w:val="00E42512"/>
    <w:rsid w:val="00E42707"/>
    <w:rsid w:val="00E42D9C"/>
    <w:rsid w:val="00E42E21"/>
    <w:rsid w:val="00E42E5A"/>
    <w:rsid w:val="00E430CA"/>
    <w:rsid w:val="00E43236"/>
    <w:rsid w:val="00E4343B"/>
    <w:rsid w:val="00E434B6"/>
    <w:rsid w:val="00E43637"/>
    <w:rsid w:val="00E437A4"/>
    <w:rsid w:val="00E4390F"/>
    <w:rsid w:val="00E43B4C"/>
    <w:rsid w:val="00E43D75"/>
    <w:rsid w:val="00E4404F"/>
    <w:rsid w:val="00E445D1"/>
    <w:rsid w:val="00E44731"/>
    <w:rsid w:val="00E44870"/>
    <w:rsid w:val="00E44C72"/>
    <w:rsid w:val="00E452AF"/>
    <w:rsid w:val="00E45553"/>
    <w:rsid w:val="00E45576"/>
    <w:rsid w:val="00E4583F"/>
    <w:rsid w:val="00E45891"/>
    <w:rsid w:val="00E46360"/>
    <w:rsid w:val="00E46365"/>
    <w:rsid w:val="00E464AE"/>
    <w:rsid w:val="00E46541"/>
    <w:rsid w:val="00E467EC"/>
    <w:rsid w:val="00E46844"/>
    <w:rsid w:val="00E46D18"/>
    <w:rsid w:val="00E46E94"/>
    <w:rsid w:val="00E4758F"/>
    <w:rsid w:val="00E477C8"/>
    <w:rsid w:val="00E47994"/>
    <w:rsid w:val="00E47A67"/>
    <w:rsid w:val="00E47B82"/>
    <w:rsid w:val="00E47E1E"/>
    <w:rsid w:val="00E47F6E"/>
    <w:rsid w:val="00E50820"/>
    <w:rsid w:val="00E50D12"/>
    <w:rsid w:val="00E50E51"/>
    <w:rsid w:val="00E50E9B"/>
    <w:rsid w:val="00E50EA2"/>
    <w:rsid w:val="00E50FE8"/>
    <w:rsid w:val="00E513FF"/>
    <w:rsid w:val="00E51538"/>
    <w:rsid w:val="00E51763"/>
    <w:rsid w:val="00E51798"/>
    <w:rsid w:val="00E517ED"/>
    <w:rsid w:val="00E5180F"/>
    <w:rsid w:val="00E5181B"/>
    <w:rsid w:val="00E518AE"/>
    <w:rsid w:val="00E518FC"/>
    <w:rsid w:val="00E52461"/>
    <w:rsid w:val="00E5256A"/>
    <w:rsid w:val="00E527C8"/>
    <w:rsid w:val="00E5280E"/>
    <w:rsid w:val="00E52BB1"/>
    <w:rsid w:val="00E52C0B"/>
    <w:rsid w:val="00E53285"/>
    <w:rsid w:val="00E53667"/>
    <w:rsid w:val="00E537CC"/>
    <w:rsid w:val="00E53860"/>
    <w:rsid w:val="00E53A74"/>
    <w:rsid w:val="00E53BE6"/>
    <w:rsid w:val="00E53C2D"/>
    <w:rsid w:val="00E53E85"/>
    <w:rsid w:val="00E543AF"/>
    <w:rsid w:val="00E544DD"/>
    <w:rsid w:val="00E547D8"/>
    <w:rsid w:val="00E5483B"/>
    <w:rsid w:val="00E54AFE"/>
    <w:rsid w:val="00E54D69"/>
    <w:rsid w:val="00E54E86"/>
    <w:rsid w:val="00E55234"/>
    <w:rsid w:val="00E5574A"/>
    <w:rsid w:val="00E557B0"/>
    <w:rsid w:val="00E55B4D"/>
    <w:rsid w:val="00E55C8E"/>
    <w:rsid w:val="00E55D37"/>
    <w:rsid w:val="00E55D6C"/>
    <w:rsid w:val="00E569D4"/>
    <w:rsid w:val="00E56C13"/>
    <w:rsid w:val="00E56C1B"/>
    <w:rsid w:val="00E56E2D"/>
    <w:rsid w:val="00E56FCD"/>
    <w:rsid w:val="00E578D4"/>
    <w:rsid w:val="00E57EE6"/>
    <w:rsid w:val="00E60038"/>
    <w:rsid w:val="00E60079"/>
    <w:rsid w:val="00E600BB"/>
    <w:rsid w:val="00E60271"/>
    <w:rsid w:val="00E6050E"/>
    <w:rsid w:val="00E605EE"/>
    <w:rsid w:val="00E60637"/>
    <w:rsid w:val="00E60685"/>
    <w:rsid w:val="00E60C1F"/>
    <w:rsid w:val="00E60C76"/>
    <w:rsid w:val="00E60F17"/>
    <w:rsid w:val="00E6103D"/>
    <w:rsid w:val="00E6136A"/>
    <w:rsid w:val="00E61650"/>
    <w:rsid w:val="00E617D6"/>
    <w:rsid w:val="00E61862"/>
    <w:rsid w:val="00E61989"/>
    <w:rsid w:val="00E61AC4"/>
    <w:rsid w:val="00E61AE1"/>
    <w:rsid w:val="00E61B0E"/>
    <w:rsid w:val="00E62010"/>
    <w:rsid w:val="00E6231E"/>
    <w:rsid w:val="00E626D4"/>
    <w:rsid w:val="00E62AA5"/>
    <w:rsid w:val="00E62F88"/>
    <w:rsid w:val="00E63394"/>
    <w:rsid w:val="00E633E9"/>
    <w:rsid w:val="00E638EC"/>
    <w:rsid w:val="00E64185"/>
    <w:rsid w:val="00E64226"/>
    <w:rsid w:val="00E65052"/>
    <w:rsid w:val="00E6507F"/>
    <w:rsid w:val="00E652C0"/>
    <w:rsid w:val="00E652C1"/>
    <w:rsid w:val="00E6533B"/>
    <w:rsid w:val="00E6541B"/>
    <w:rsid w:val="00E659F5"/>
    <w:rsid w:val="00E65ADE"/>
    <w:rsid w:val="00E65CAE"/>
    <w:rsid w:val="00E65E53"/>
    <w:rsid w:val="00E665C2"/>
    <w:rsid w:val="00E66909"/>
    <w:rsid w:val="00E669BE"/>
    <w:rsid w:val="00E66A74"/>
    <w:rsid w:val="00E66C3C"/>
    <w:rsid w:val="00E66D9A"/>
    <w:rsid w:val="00E66E05"/>
    <w:rsid w:val="00E67280"/>
    <w:rsid w:val="00E6758B"/>
    <w:rsid w:val="00E6771D"/>
    <w:rsid w:val="00E67812"/>
    <w:rsid w:val="00E6792E"/>
    <w:rsid w:val="00E67B4E"/>
    <w:rsid w:val="00E67FB6"/>
    <w:rsid w:val="00E702A0"/>
    <w:rsid w:val="00E703DE"/>
    <w:rsid w:val="00E7091E"/>
    <w:rsid w:val="00E7099A"/>
    <w:rsid w:val="00E709F3"/>
    <w:rsid w:val="00E710AB"/>
    <w:rsid w:val="00E71267"/>
    <w:rsid w:val="00E719DA"/>
    <w:rsid w:val="00E71A09"/>
    <w:rsid w:val="00E71BC2"/>
    <w:rsid w:val="00E724F7"/>
    <w:rsid w:val="00E72FA4"/>
    <w:rsid w:val="00E731A7"/>
    <w:rsid w:val="00E73338"/>
    <w:rsid w:val="00E73343"/>
    <w:rsid w:val="00E7335C"/>
    <w:rsid w:val="00E73416"/>
    <w:rsid w:val="00E73959"/>
    <w:rsid w:val="00E73FBD"/>
    <w:rsid w:val="00E73FDA"/>
    <w:rsid w:val="00E7488A"/>
    <w:rsid w:val="00E74AAF"/>
    <w:rsid w:val="00E74D7E"/>
    <w:rsid w:val="00E7509A"/>
    <w:rsid w:val="00E7515C"/>
    <w:rsid w:val="00E75288"/>
    <w:rsid w:val="00E758C8"/>
    <w:rsid w:val="00E759C2"/>
    <w:rsid w:val="00E75A5C"/>
    <w:rsid w:val="00E75B42"/>
    <w:rsid w:val="00E75B6C"/>
    <w:rsid w:val="00E75CD2"/>
    <w:rsid w:val="00E76045"/>
    <w:rsid w:val="00E7629B"/>
    <w:rsid w:val="00E76808"/>
    <w:rsid w:val="00E768E6"/>
    <w:rsid w:val="00E76CB2"/>
    <w:rsid w:val="00E76D81"/>
    <w:rsid w:val="00E772EC"/>
    <w:rsid w:val="00E77349"/>
    <w:rsid w:val="00E7751D"/>
    <w:rsid w:val="00E7752F"/>
    <w:rsid w:val="00E77AAA"/>
    <w:rsid w:val="00E77C29"/>
    <w:rsid w:val="00E77FE0"/>
    <w:rsid w:val="00E80128"/>
    <w:rsid w:val="00E80173"/>
    <w:rsid w:val="00E802EF"/>
    <w:rsid w:val="00E804C9"/>
    <w:rsid w:val="00E807C0"/>
    <w:rsid w:val="00E8083E"/>
    <w:rsid w:val="00E809B7"/>
    <w:rsid w:val="00E80E50"/>
    <w:rsid w:val="00E81159"/>
    <w:rsid w:val="00E8123F"/>
    <w:rsid w:val="00E8125E"/>
    <w:rsid w:val="00E8144D"/>
    <w:rsid w:val="00E81548"/>
    <w:rsid w:val="00E815CF"/>
    <w:rsid w:val="00E81889"/>
    <w:rsid w:val="00E81893"/>
    <w:rsid w:val="00E820DF"/>
    <w:rsid w:val="00E82329"/>
    <w:rsid w:val="00E825C3"/>
    <w:rsid w:val="00E82815"/>
    <w:rsid w:val="00E828DF"/>
    <w:rsid w:val="00E82C51"/>
    <w:rsid w:val="00E83334"/>
    <w:rsid w:val="00E83468"/>
    <w:rsid w:val="00E83485"/>
    <w:rsid w:val="00E83AD0"/>
    <w:rsid w:val="00E83E9B"/>
    <w:rsid w:val="00E84227"/>
    <w:rsid w:val="00E84248"/>
    <w:rsid w:val="00E8424D"/>
    <w:rsid w:val="00E84455"/>
    <w:rsid w:val="00E8459F"/>
    <w:rsid w:val="00E84A6A"/>
    <w:rsid w:val="00E84D1F"/>
    <w:rsid w:val="00E851C7"/>
    <w:rsid w:val="00E85523"/>
    <w:rsid w:val="00E85E84"/>
    <w:rsid w:val="00E8660D"/>
    <w:rsid w:val="00E868DB"/>
    <w:rsid w:val="00E86A0D"/>
    <w:rsid w:val="00E86AB5"/>
    <w:rsid w:val="00E86B92"/>
    <w:rsid w:val="00E86BA7"/>
    <w:rsid w:val="00E87021"/>
    <w:rsid w:val="00E8722A"/>
    <w:rsid w:val="00E87242"/>
    <w:rsid w:val="00E87330"/>
    <w:rsid w:val="00E8752A"/>
    <w:rsid w:val="00E87648"/>
    <w:rsid w:val="00E87E94"/>
    <w:rsid w:val="00E87EC5"/>
    <w:rsid w:val="00E87FDB"/>
    <w:rsid w:val="00E9032A"/>
    <w:rsid w:val="00E906FF"/>
    <w:rsid w:val="00E90951"/>
    <w:rsid w:val="00E909B8"/>
    <w:rsid w:val="00E90F7B"/>
    <w:rsid w:val="00E9109C"/>
    <w:rsid w:val="00E910A6"/>
    <w:rsid w:val="00E912AF"/>
    <w:rsid w:val="00E9145B"/>
    <w:rsid w:val="00E91574"/>
    <w:rsid w:val="00E919D8"/>
    <w:rsid w:val="00E91C89"/>
    <w:rsid w:val="00E92017"/>
    <w:rsid w:val="00E9225A"/>
    <w:rsid w:val="00E92400"/>
    <w:rsid w:val="00E925E3"/>
    <w:rsid w:val="00E92654"/>
    <w:rsid w:val="00E92A00"/>
    <w:rsid w:val="00E92A62"/>
    <w:rsid w:val="00E92C34"/>
    <w:rsid w:val="00E92C7F"/>
    <w:rsid w:val="00E93186"/>
    <w:rsid w:val="00E931A4"/>
    <w:rsid w:val="00E9329E"/>
    <w:rsid w:val="00E9355D"/>
    <w:rsid w:val="00E936E9"/>
    <w:rsid w:val="00E937E5"/>
    <w:rsid w:val="00E937FD"/>
    <w:rsid w:val="00E93A08"/>
    <w:rsid w:val="00E93E60"/>
    <w:rsid w:val="00E940E0"/>
    <w:rsid w:val="00E9484A"/>
    <w:rsid w:val="00E94959"/>
    <w:rsid w:val="00E94E5A"/>
    <w:rsid w:val="00E94EC9"/>
    <w:rsid w:val="00E9526E"/>
    <w:rsid w:val="00E95734"/>
    <w:rsid w:val="00E957A5"/>
    <w:rsid w:val="00E9586D"/>
    <w:rsid w:val="00E9590D"/>
    <w:rsid w:val="00E9597C"/>
    <w:rsid w:val="00E96182"/>
    <w:rsid w:val="00E965FF"/>
    <w:rsid w:val="00E96A78"/>
    <w:rsid w:val="00E9705A"/>
    <w:rsid w:val="00E97463"/>
    <w:rsid w:val="00E97C48"/>
    <w:rsid w:val="00E97C9B"/>
    <w:rsid w:val="00E97D66"/>
    <w:rsid w:val="00EA009E"/>
    <w:rsid w:val="00EA01F5"/>
    <w:rsid w:val="00EA03E5"/>
    <w:rsid w:val="00EA049D"/>
    <w:rsid w:val="00EA0B58"/>
    <w:rsid w:val="00EA0C2F"/>
    <w:rsid w:val="00EA14C7"/>
    <w:rsid w:val="00EA1797"/>
    <w:rsid w:val="00EA19F5"/>
    <w:rsid w:val="00EA1A4F"/>
    <w:rsid w:val="00EA1C66"/>
    <w:rsid w:val="00EA1CEC"/>
    <w:rsid w:val="00EA1E66"/>
    <w:rsid w:val="00EA1E76"/>
    <w:rsid w:val="00EA2224"/>
    <w:rsid w:val="00EA2508"/>
    <w:rsid w:val="00EA2536"/>
    <w:rsid w:val="00EA28F2"/>
    <w:rsid w:val="00EA29C3"/>
    <w:rsid w:val="00EA29D3"/>
    <w:rsid w:val="00EA2AF5"/>
    <w:rsid w:val="00EA2D89"/>
    <w:rsid w:val="00EA2DB2"/>
    <w:rsid w:val="00EA2E40"/>
    <w:rsid w:val="00EA3269"/>
    <w:rsid w:val="00EA38CC"/>
    <w:rsid w:val="00EA3ABB"/>
    <w:rsid w:val="00EA3B0E"/>
    <w:rsid w:val="00EA3DE2"/>
    <w:rsid w:val="00EA4423"/>
    <w:rsid w:val="00EA4814"/>
    <w:rsid w:val="00EA50BA"/>
    <w:rsid w:val="00EA5174"/>
    <w:rsid w:val="00EA53BF"/>
    <w:rsid w:val="00EA58E0"/>
    <w:rsid w:val="00EA5FE3"/>
    <w:rsid w:val="00EA5FF0"/>
    <w:rsid w:val="00EA60AE"/>
    <w:rsid w:val="00EA64BE"/>
    <w:rsid w:val="00EA64D9"/>
    <w:rsid w:val="00EA74AE"/>
    <w:rsid w:val="00EA74AF"/>
    <w:rsid w:val="00EA76DB"/>
    <w:rsid w:val="00EA7BEA"/>
    <w:rsid w:val="00EB0041"/>
    <w:rsid w:val="00EB00E3"/>
    <w:rsid w:val="00EB03EE"/>
    <w:rsid w:val="00EB0544"/>
    <w:rsid w:val="00EB070E"/>
    <w:rsid w:val="00EB0717"/>
    <w:rsid w:val="00EB0D77"/>
    <w:rsid w:val="00EB0EBA"/>
    <w:rsid w:val="00EB0F46"/>
    <w:rsid w:val="00EB16D1"/>
    <w:rsid w:val="00EB1740"/>
    <w:rsid w:val="00EB1A65"/>
    <w:rsid w:val="00EB1EA6"/>
    <w:rsid w:val="00EB1FC9"/>
    <w:rsid w:val="00EB1FE4"/>
    <w:rsid w:val="00EB2083"/>
    <w:rsid w:val="00EB2283"/>
    <w:rsid w:val="00EB24CB"/>
    <w:rsid w:val="00EB25FA"/>
    <w:rsid w:val="00EB2671"/>
    <w:rsid w:val="00EB286E"/>
    <w:rsid w:val="00EB2A9D"/>
    <w:rsid w:val="00EB2C7A"/>
    <w:rsid w:val="00EB2D33"/>
    <w:rsid w:val="00EB2DB8"/>
    <w:rsid w:val="00EB326D"/>
    <w:rsid w:val="00EB33AF"/>
    <w:rsid w:val="00EB35BF"/>
    <w:rsid w:val="00EB35EF"/>
    <w:rsid w:val="00EB3795"/>
    <w:rsid w:val="00EB3832"/>
    <w:rsid w:val="00EB39AC"/>
    <w:rsid w:val="00EB39E5"/>
    <w:rsid w:val="00EB4164"/>
    <w:rsid w:val="00EB4493"/>
    <w:rsid w:val="00EB48A5"/>
    <w:rsid w:val="00EB4A36"/>
    <w:rsid w:val="00EB4CAD"/>
    <w:rsid w:val="00EB4D00"/>
    <w:rsid w:val="00EB4D1E"/>
    <w:rsid w:val="00EB52F1"/>
    <w:rsid w:val="00EB581C"/>
    <w:rsid w:val="00EB5BDC"/>
    <w:rsid w:val="00EB5FE2"/>
    <w:rsid w:val="00EB63E6"/>
    <w:rsid w:val="00EB7159"/>
    <w:rsid w:val="00EB722F"/>
    <w:rsid w:val="00EB7426"/>
    <w:rsid w:val="00EB7F1B"/>
    <w:rsid w:val="00EB7F9A"/>
    <w:rsid w:val="00EC0118"/>
    <w:rsid w:val="00EC02ED"/>
    <w:rsid w:val="00EC0391"/>
    <w:rsid w:val="00EC06B1"/>
    <w:rsid w:val="00EC076A"/>
    <w:rsid w:val="00EC0C55"/>
    <w:rsid w:val="00EC0CEF"/>
    <w:rsid w:val="00EC0D1A"/>
    <w:rsid w:val="00EC0E21"/>
    <w:rsid w:val="00EC0EDF"/>
    <w:rsid w:val="00EC118E"/>
    <w:rsid w:val="00EC12E6"/>
    <w:rsid w:val="00EC1842"/>
    <w:rsid w:val="00EC18FA"/>
    <w:rsid w:val="00EC1B17"/>
    <w:rsid w:val="00EC1BE8"/>
    <w:rsid w:val="00EC1F8D"/>
    <w:rsid w:val="00EC1FB5"/>
    <w:rsid w:val="00EC2080"/>
    <w:rsid w:val="00EC215E"/>
    <w:rsid w:val="00EC23F7"/>
    <w:rsid w:val="00EC2451"/>
    <w:rsid w:val="00EC28B6"/>
    <w:rsid w:val="00EC2AC2"/>
    <w:rsid w:val="00EC364B"/>
    <w:rsid w:val="00EC394F"/>
    <w:rsid w:val="00EC3D7D"/>
    <w:rsid w:val="00EC3FE1"/>
    <w:rsid w:val="00EC4371"/>
    <w:rsid w:val="00EC46C4"/>
    <w:rsid w:val="00EC496D"/>
    <w:rsid w:val="00EC498E"/>
    <w:rsid w:val="00EC4A23"/>
    <w:rsid w:val="00EC4B8B"/>
    <w:rsid w:val="00EC4F45"/>
    <w:rsid w:val="00EC4FB4"/>
    <w:rsid w:val="00EC5A3B"/>
    <w:rsid w:val="00EC5B8C"/>
    <w:rsid w:val="00EC5DE2"/>
    <w:rsid w:val="00EC6075"/>
    <w:rsid w:val="00EC6245"/>
    <w:rsid w:val="00EC6528"/>
    <w:rsid w:val="00EC6630"/>
    <w:rsid w:val="00EC6729"/>
    <w:rsid w:val="00EC68DD"/>
    <w:rsid w:val="00EC6903"/>
    <w:rsid w:val="00EC6B3E"/>
    <w:rsid w:val="00EC6CE2"/>
    <w:rsid w:val="00EC72C9"/>
    <w:rsid w:val="00EC755B"/>
    <w:rsid w:val="00EC77DD"/>
    <w:rsid w:val="00EC78A8"/>
    <w:rsid w:val="00EC79BF"/>
    <w:rsid w:val="00EC7B47"/>
    <w:rsid w:val="00EC7CF8"/>
    <w:rsid w:val="00EC7D3E"/>
    <w:rsid w:val="00EC7E81"/>
    <w:rsid w:val="00EC7E88"/>
    <w:rsid w:val="00EC7EEC"/>
    <w:rsid w:val="00ED00F2"/>
    <w:rsid w:val="00ED01E1"/>
    <w:rsid w:val="00ED054F"/>
    <w:rsid w:val="00ED15A9"/>
    <w:rsid w:val="00ED1743"/>
    <w:rsid w:val="00ED1754"/>
    <w:rsid w:val="00ED18CA"/>
    <w:rsid w:val="00ED1F00"/>
    <w:rsid w:val="00ED24CC"/>
    <w:rsid w:val="00ED2562"/>
    <w:rsid w:val="00ED2724"/>
    <w:rsid w:val="00ED289F"/>
    <w:rsid w:val="00ED29D3"/>
    <w:rsid w:val="00ED2A69"/>
    <w:rsid w:val="00ED2AA0"/>
    <w:rsid w:val="00ED2B40"/>
    <w:rsid w:val="00ED2BA5"/>
    <w:rsid w:val="00ED2D63"/>
    <w:rsid w:val="00ED2F9A"/>
    <w:rsid w:val="00ED3212"/>
    <w:rsid w:val="00ED3236"/>
    <w:rsid w:val="00ED358B"/>
    <w:rsid w:val="00ED38CF"/>
    <w:rsid w:val="00ED3C8B"/>
    <w:rsid w:val="00ED3EE1"/>
    <w:rsid w:val="00ED3FBC"/>
    <w:rsid w:val="00ED4171"/>
    <w:rsid w:val="00ED41B7"/>
    <w:rsid w:val="00ED43E3"/>
    <w:rsid w:val="00ED44C0"/>
    <w:rsid w:val="00ED46E2"/>
    <w:rsid w:val="00ED4700"/>
    <w:rsid w:val="00ED4825"/>
    <w:rsid w:val="00ED4A4C"/>
    <w:rsid w:val="00ED4C9B"/>
    <w:rsid w:val="00ED527A"/>
    <w:rsid w:val="00ED5363"/>
    <w:rsid w:val="00ED53AB"/>
    <w:rsid w:val="00ED5431"/>
    <w:rsid w:val="00ED58E3"/>
    <w:rsid w:val="00ED5BB5"/>
    <w:rsid w:val="00ED5CC8"/>
    <w:rsid w:val="00ED5E9E"/>
    <w:rsid w:val="00ED5EA8"/>
    <w:rsid w:val="00ED632E"/>
    <w:rsid w:val="00ED657E"/>
    <w:rsid w:val="00ED666A"/>
    <w:rsid w:val="00ED673A"/>
    <w:rsid w:val="00ED67CC"/>
    <w:rsid w:val="00ED739E"/>
    <w:rsid w:val="00ED747B"/>
    <w:rsid w:val="00ED7499"/>
    <w:rsid w:val="00ED74A9"/>
    <w:rsid w:val="00ED7680"/>
    <w:rsid w:val="00ED7767"/>
    <w:rsid w:val="00ED78A9"/>
    <w:rsid w:val="00ED7D0A"/>
    <w:rsid w:val="00EE066C"/>
    <w:rsid w:val="00EE07F9"/>
    <w:rsid w:val="00EE0811"/>
    <w:rsid w:val="00EE08DD"/>
    <w:rsid w:val="00EE0C2B"/>
    <w:rsid w:val="00EE0D22"/>
    <w:rsid w:val="00EE0D9C"/>
    <w:rsid w:val="00EE0DEE"/>
    <w:rsid w:val="00EE11B8"/>
    <w:rsid w:val="00EE11EA"/>
    <w:rsid w:val="00EE11FC"/>
    <w:rsid w:val="00EE16D4"/>
    <w:rsid w:val="00EE185F"/>
    <w:rsid w:val="00EE1BCD"/>
    <w:rsid w:val="00EE1D58"/>
    <w:rsid w:val="00EE1D8A"/>
    <w:rsid w:val="00EE20D4"/>
    <w:rsid w:val="00EE2A1C"/>
    <w:rsid w:val="00EE2E7F"/>
    <w:rsid w:val="00EE317B"/>
    <w:rsid w:val="00EE337B"/>
    <w:rsid w:val="00EE36DC"/>
    <w:rsid w:val="00EE3772"/>
    <w:rsid w:val="00EE38B2"/>
    <w:rsid w:val="00EE3D36"/>
    <w:rsid w:val="00EE3F75"/>
    <w:rsid w:val="00EE465A"/>
    <w:rsid w:val="00EE4A80"/>
    <w:rsid w:val="00EE4C4A"/>
    <w:rsid w:val="00EE4F5F"/>
    <w:rsid w:val="00EE5402"/>
    <w:rsid w:val="00EE55F3"/>
    <w:rsid w:val="00EE56F4"/>
    <w:rsid w:val="00EE5778"/>
    <w:rsid w:val="00EE5819"/>
    <w:rsid w:val="00EE5A94"/>
    <w:rsid w:val="00EE5BEC"/>
    <w:rsid w:val="00EE656C"/>
    <w:rsid w:val="00EE65D2"/>
    <w:rsid w:val="00EE6695"/>
    <w:rsid w:val="00EE6F5E"/>
    <w:rsid w:val="00EE72C6"/>
    <w:rsid w:val="00EE772E"/>
    <w:rsid w:val="00EE7934"/>
    <w:rsid w:val="00EE7B14"/>
    <w:rsid w:val="00EE7BE3"/>
    <w:rsid w:val="00EF003E"/>
    <w:rsid w:val="00EF027A"/>
    <w:rsid w:val="00EF02F0"/>
    <w:rsid w:val="00EF03AC"/>
    <w:rsid w:val="00EF0776"/>
    <w:rsid w:val="00EF0A20"/>
    <w:rsid w:val="00EF0CCC"/>
    <w:rsid w:val="00EF13A9"/>
    <w:rsid w:val="00EF1610"/>
    <w:rsid w:val="00EF1871"/>
    <w:rsid w:val="00EF18AF"/>
    <w:rsid w:val="00EF1C9E"/>
    <w:rsid w:val="00EF1EC3"/>
    <w:rsid w:val="00EF2229"/>
    <w:rsid w:val="00EF2242"/>
    <w:rsid w:val="00EF265F"/>
    <w:rsid w:val="00EF2945"/>
    <w:rsid w:val="00EF2C44"/>
    <w:rsid w:val="00EF2E30"/>
    <w:rsid w:val="00EF3366"/>
    <w:rsid w:val="00EF34EF"/>
    <w:rsid w:val="00EF37B8"/>
    <w:rsid w:val="00EF3955"/>
    <w:rsid w:val="00EF3975"/>
    <w:rsid w:val="00EF3B35"/>
    <w:rsid w:val="00EF3D12"/>
    <w:rsid w:val="00EF3DF4"/>
    <w:rsid w:val="00EF421F"/>
    <w:rsid w:val="00EF45E0"/>
    <w:rsid w:val="00EF4829"/>
    <w:rsid w:val="00EF4B55"/>
    <w:rsid w:val="00EF4D07"/>
    <w:rsid w:val="00EF4DA8"/>
    <w:rsid w:val="00EF4E1F"/>
    <w:rsid w:val="00EF555E"/>
    <w:rsid w:val="00EF5607"/>
    <w:rsid w:val="00EF58D9"/>
    <w:rsid w:val="00EF5AB1"/>
    <w:rsid w:val="00EF5E5D"/>
    <w:rsid w:val="00EF5E81"/>
    <w:rsid w:val="00EF5E94"/>
    <w:rsid w:val="00EF5EC6"/>
    <w:rsid w:val="00EF6033"/>
    <w:rsid w:val="00EF631C"/>
    <w:rsid w:val="00EF6495"/>
    <w:rsid w:val="00EF65B4"/>
    <w:rsid w:val="00EF6695"/>
    <w:rsid w:val="00EF6862"/>
    <w:rsid w:val="00EF69CB"/>
    <w:rsid w:val="00EF6B4E"/>
    <w:rsid w:val="00EF6C20"/>
    <w:rsid w:val="00EF70A5"/>
    <w:rsid w:val="00EF7255"/>
    <w:rsid w:val="00EF75F7"/>
    <w:rsid w:val="00EF7629"/>
    <w:rsid w:val="00EF7AA9"/>
    <w:rsid w:val="00EF7E39"/>
    <w:rsid w:val="00F0010C"/>
    <w:rsid w:val="00F001A9"/>
    <w:rsid w:val="00F004EE"/>
    <w:rsid w:val="00F00A1B"/>
    <w:rsid w:val="00F00F0E"/>
    <w:rsid w:val="00F00F7B"/>
    <w:rsid w:val="00F01078"/>
    <w:rsid w:val="00F011C5"/>
    <w:rsid w:val="00F0149D"/>
    <w:rsid w:val="00F01753"/>
    <w:rsid w:val="00F020C1"/>
    <w:rsid w:val="00F022B9"/>
    <w:rsid w:val="00F02631"/>
    <w:rsid w:val="00F029B1"/>
    <w:rsid w:val="00F02B1E"/>
    <w:rsid w:val="00F02C5E"/>
    <w:rsid w:val="00F02F4A"/>
    <w:rsid w:val="00F0311A"/>
    <w:rsid w:val="00F031E9"/>
    <w:rsid w:val="00F0330F"/>
    <w:rsid w:val="00F03447"/>
    <w:rsid w:val="00F03551"/>
    <w:rsid w:val="00F03E52"/>
    <w:rsid w:val="00F03EFD"/>
    <w:rsid w:val="00F0404B"/>
    <w:rsid w:val="00F042A5"/>
    <w:rsid w:val="00F045F0"/>
    <w:rsid w:val="00F04B80"/>
    <w:rsid w:val="00F04D22"/>
    <w:rsid w:val="00F050D4"/>
    <w:rsid w:val="00F051FE"/>
    <w:rsid w:val="00F05856"/>
    <w:rsid w:val="00F05E10"/>
    <w:rsid w:val="00F061B5"/>
    <w:rsid w:val="00F0620E"/>
    <w:rsid w:val="00F06508"/>
    <w:rsid w:val="00F0666B"/>
    <w:rsid w:val="00F066C0"/>
    <w:rsid w:val="00F066DA"/>
    <w:rsid w:val="00F06801"/>
    <w:rsid w:val="00F06AFB"/>
    <w:rsid w:val="00F06C48"/>
    <w:rsid w:val="00F06C8D"/>
    <w:rsid w:val="00F06CC6"/>
    <w:rsid w:val="00F06CE0"/>
    <w:rsid w:val="00F06F84"/>
    <w:rsid w:val="00F074CF"/>
    <w:rsid w:val="00F076C5"/>
    <w:rsid w:val="00F07953"/>
    <w:rsid w:val="00F07DF8"/>
    <w:rsid w:val="00F104DF"/>
    <w:rsid w:val="00F106B6"/>
    <w:rsid w:val="00F108AD"/>
    <w:rsid w:val="00F108EF"/>
    <w:rsid w:val="00F10954"/>
    <w:rsid w:val="00F1096C"/>
    <w:rsid w:val="00F10BDD"/>
    <w:rsid w:val="00F10D2F"/>
    <w:rsid w:val="00F10F61"/>
    <w:rsid w:val="00F11172"/>
    <w:rsid w:val="00F11264"/>
    <w:rsid w:val="00F114B5"/>
    <w:rsid w:val="00F11510"/>
    <w:rsid w:val="00F1158C"/>
    <w:rsid w:val="00F11607"/>
    <w:rsid w:val="00F11D78"/>
    <w:rsid w:val="00F11F23"/>
    <w:rsid w:val="00F12219"/>
    <w:rsid w:val="00F12F91"/>
    <w:rsid w:val="00F13109"/>
    <w:rsid w:val="00F131AE"/>
    <w:rsid w:val="00F13531"/>
    <w:rsid w:val="00F13A9A"/>
    <w:rsid w:val="00F13C67"/>
    <w:rsid w:val="00F13D91"/>
    <w:rsid w:val="00F13F10"/>
    <w:rsid w:val="00F13FD5"/>
    <w:rsid w:val="00F1421F"/>
    <w:rsid w:val="00F1454E"/>
    <w:rsid w:val="00F147AE"/>
    <w:rsid w:val="00F147DE"/>
    <w:rsid w:val="00F14BF1"/>
    <w:rsid w:val="00F14C05"/>
    <w:rsid w:val="00F14C55"/>
    <w:rsid w:val="00F14F6B"/>
    <w:rsid w:val="00F14FE8"/>
    <w:rsid w:val="00F1553C"/>
    <w:rsid w:val="00F15BBA"/>
    <w:rsid w:val="00F15CEA"/>
    <w:rsid w:val="00F15F64"/>
    <w:rsid w:val="00F168A6"/>
    <w:rsid w:val="00F16EB6"/>
    <w:rsid w:val="00F174D7"/>
    <w:rsid w:val="00F1790A"/>
    <w:rsid w:val="00F17A6C"/>
    <w:rsid w:val="00F17B83"/>
    <w:rsid w:val="00F20302"/>
    <w:rsid w:val="00F2077C"/>
    <w:rsid w:val="00F207B9"/>
    <w:rsid w:val="00F207CF"/>
    <w:rsid w:val="00F20ABC"/>
    <w:rsid w:val="00F20BC5"/>
    <w:rsid w:val="00F20D34"/>
    <w:rsid w:val="00F20E66"/>
    <w:rsid w:val="00F215DE"/>
    <w:rsid w:val="00F216CD"/>
    <w:rsid w:val="00F21A0A"/>
    <w:rsid w:val="00F21A31"/>
    <w:rsid w:val="00F21D6F"/>
    <w:rsid w:val="00F22141"/>
    <w:rsid w:val="00F22209"/>
    <w:rsid w:val="00F224B8"/>
    <w:rsid w:val="00F2255A"/>
    <w:rsid w:val="00F2274F"/>
    <w:rsid w:val="00F2295D"/>
    <w:rsid w:val="00F22B8D"/>
    <w:rsid w:val="00F22BF6"/>
    <w:rsid w:val="00F22E50"/>
    <w:rsid w:val="00F2311A"/>
    <w:rsid w:val="00F23152"/>
    <w:rsid w:val="00F23492"/>
    <w:rsid w:val="00F2370E"/>
    <w:rsid w:val="00F23740"/>
    <w:rsid w:val="00F23AB7"/>
    <w:rsid w:val="00F23D23"/>
    <w:rsid w:val="00F23DA2"/>
    <w:rsid w:val="00F2408C"/>
    <w:rsid w:val="00F24356"/>
    <w:rsid w:val="00F24719"/>
    <w:rsid w:val="00F24A06"/>
    <w:rsid w:val="00F24C67"/>
    <w:rsid w:val="00F24C85"/>
    <w:rsid w:val="00F250F1"/>
    <w:rsid w:val="00F2510C"/>
    <w:rsid w:val="00F2526B"/>
    <w:rsid w:val="00F25370"/>
    <w:rsid w:val="00F2553C"/>
    <w:rsid w:val="00F257A4"/>
    <w:rsid w:val="00F258ED"/>
    <w:rsid w:val="00F25D63"/>
    <w:rsid w:val="00F25EBB"/>
    <w:rsid w:val="00F26672"/>
    <w:rsid w:val="00F26716"/>
    <w:rsid w:val="00F26883"/>
    <w:rsid w:val="00F26CBB"/>
    <w:rsid w:val="00F26CE4"/>
    <w:rsid w:val="00F26E31"/>
    <w:rsid w:val="00F274B6"/>
    <w:rsid w:val="00F2753A"/>
    <w:rsid w:val="00F27623"/>
    <w:rsid w:val="00F27682"/>
    <w:rsid w:val="00F27BA1"/>
    <w:rsid w:val="00F27C8D"/>
    <w:rsid w:val="00F27C93"/>
    <w:rsid w:val="00F27E41"/>
    <w:rsid w:val="00F27EC2"/>
    <w:rsid w:val="00F30135"/>
    <w:rsid w:val="00F305AC"/>
    <w:rsid w:val="00F306AE"/>
    <w:rsid w:val="00F30DA5"/>
    <w:rsid w:val="00F30E14"/>
    <w:rsid w:val="00F311EA"/>
    <w:rsid w:val="00F31355"/>
    <w:rsid w:val="00F31606"/>
    <w:rsid w:val="00F31892"/>
    <w:rsid w:val="00F31916"/>
    <w:rsid w:val="00F31FD3"/>
    <w:rsid w:val="00F322F6"/>
    <w:rsid w:val="00F32746"/>
    <w:rsid w:val="00F32898"/>
    <w:rsid w:val="00F32CD2"/>
    <w:rsid w:val="00F32ED5"/>
    <w:rsid w:val="00F33145"/>
    <w:rsid w:val="00F334DC"/>
    <w:rsid w:val="00F33656"/>
    <w:rsid w:val="00F33742"/>
    <w:rsid w:val="00F3383F"/>
    <w:rsid w:val="00F338CC"/>
    <w:rsid w:val="00F33AD8"/>
    <w:rsid w:val="00F33BEC"/>
    <w:rsid w:val="00F33C11"/>
    <w:rsid w:val="00F33D05"/>
    <w:rsid w:val="00F33D78"/>
    <w:rsid w:val="00F33DF5"/>
    <w:rsid w:val="00F341ED"/>
    <w:rsid w:val="00F3466A"/>
    <w:rsid w:val="00F34E48"/>
    <w:rsid w:val="00F3543B"/>
    <w:rsid w:val="00F356DC"/>
    <w:rsid w:val="00F35729"/>
    <w:rsid w:val="00F358C2"/>
    <w:rsid w:val="00F35C19"/>
    <w:rsid w:val="00F35E0C"/>
    <w:rsid w:val="00F35EBA"/>
    <w:rsid w:val="00F35F68"/>
    <w:rsid w:val="00F35FE2"/>
    <w:rsid w:val="00F3604E"/>
    <w:rsid w:val="00F36073"/>
    <w:rsid w:val="00F36283"/>
    <w:rsid w:val="00F362CE"/>
    <w:rsid w:val="00F363BB"/>
    <w:rsid w:val="00F36615"/>
    <w:rsid w:val="00F367C1"/>
    <w:rsid w:val="00F369FD"/>
    <w:rsid w:val="00F36AE9"/>
    <w:rsid w:val="00F36BA3"/>
    <w:rsid w:val="00F36BD5"/>
    <w:rsid w:val="00F36FA4"/>
    <w:rsid w:val="00F370B7"/>
    <w:rsid w:val="00F375F2"/>
    <w:rsid w:val="00F3773A"/>
    <w:rsid w:val="00F37859"/>
    <w:rsid w:val="00F379BE"/>
    <w:rsid w:val="00F379C1"/>
    <w:rsid w:val="00F37B02"/>
    <w:rsid w:val="00F37B42"/>
    <w:rsid w:val="00F37C37"/>
    <w:rsid w:val="00F400E0"/>
    <w:rsid w:val="00F40441"/>
    <w:rsid w:val="00F40716"/>
    <w:rsid w:val="00F40751"/>
    <w:rsid w:val="00F4085F"/>
    <w:rsid w:val="00F40D80"/>
    <w:rsid w:val="00F40FD9"/>
    <w:rsid w:val="00F410B7"/>
    <w:rsid w:val="00F4123A"/>
    <w:rsid w:val="00F4129E"/>
    <w:rsid w:val="00F41406"/>
    <w:rsid w:val="00F416DA"/>
    <w:rsid w:val="00F417FF"/>
    <w:rsid w:val="00F41842"/>
    <w:rsid w:val="00F41A13"/>
    <w:rsid w:val="00F41B62"/>
    <w:rsid w:val="00F41B6D"/>
    <w:rsid w:val="00F41F4E"/>
    <w:rsid w:val="00F42353"/>
    <w:rsid w:val="00F4268E"/>
    <w:rsid w:val="00F42A1F"/>
    <w:rsid w:val="00F42F4B"/>
    <w:rsid w:val="00F4340E"/>
    <w:rsid w:val="00F43543"/>
    <w:rsid w:val="00F43653"/>
    <w:rsid w:val="00F439FD"/>
    <w:rsid w:val="00F43A30"/>
    <w:rsid w:val="00F43FC0"/>
    <w:rsid w:val="00F441C6"/>
    <w:rsid w:val="00F4437A"/>
    <w:rsid w:val="00F4455F"/>
    <w:rsid w:val="00F4478B"/>
    <w:rsid w:val="00F447AD"/>
    <w:rsid w:val="00F449FB"/>
    <w:rsid w:val="00F44B1F"/>
    <w:rsid w:val="00F44B5F"/>
    <w:rsid w:val="00F44C48"/>
    <w:rsid w:val="00F44CA2"/>
    <w:rsid w:val="00F45016"/>
    <w:rsid w:val="00F450CD"/>
    <w:rsid w:val="00F45283"/>
    <w:rsid w:val="00F45626"/>
    <w:rsid w:val="00F45802"/>
    <w:rsid w:val="00F45EA9"/>
    <w:rsid w:val="00F46134"/>
    <w:rsid w:val="00F462D1"/>
    <w:rsid w:val="00F464EB"/>
    <w:rsid w:val="00F465D1"/>
    <w:rsid w:val="00F4682F"/>
    <w:rsid w:val="00F46856"/>
    <w:rsid w:val="00F46A8E"/>
    <w:rsid w:val="00F46B07"/>
    <w:rsid w:val="00F473AA"/>
    <w:rsid w:val="00F478E8"/>
    <w:rsid w:val="00F47A4F"/>
    <w:rsid w:val="00F47C0E"/>
    <w:rsid w:val="00F47C39"/>
    <w:rsid w:val="00F47DC8"/>
    <w:rsid w:val="00F47EE1"/>
    <w:rsid w:val="00F50034"/>
    <w:rsid w:val="00F50050"/>
    <w:rsid w:val="00F502A6"/>
    <w:rsid w:val="00F5062E"/>
    <w:rsid w:val="00F5074E"/>
    <w:rsid w:val="00F509ED"/>
    <w:rsid w:val="00F50A36"/>
    <w:rsid w:val="00F50BAB"/>
    <w:rsid w:val="00F50D71"/>
    <w:rsid w:val="00F515B5"/>
    <w:rsid w:val="00F518E3"/>
    <w:rsid w:val="00F51B06"/>
    <w:rsid w:val="00F51B32"/>
    <w:rsid w:val="00F51DE8"/>
    <w:rsid w:val="00F52216"/>
    <w:rsid w:val="00F52406"/>
    <w:rsid w:val="00F52835"/>
    <w:rsid w:val="00F52920"/>
    <w:rsid w:val="00F52A66"/>
    <w:rsid w:val="00F536DA"/>
    <w:rsid w:val="00F53A3E"/>
    <w:rsid w:val="00F53E0B"/>
    <w:rsid w:val="00F53E4E"/>
    <w:rsid w:val="00F5441B"/>
    <w:rsid w:val="00F54581"/>
    <w:rsid w:val="00F545B8"/>
    <w:rsid w:val="00F5466F"/>
    <w:rsid w:val="00F5468C"/>
    <w:rsid w:val="00F549CF"/>
    <w:rsid w:val="00F55051"/>
    <w:rsid w:val="00F55427"/>
    <w:rsid w:val="00F55EF0"/>
    <w:rsid w:val="00F56111"/>
    <w:rsid w:val="00F562EF"/>
    <w:rsid w:val="00F5638C"/>
    <w:rsid w:val="00F56904"/>
    <w:rsid w:val="00F56B70"/>
    <w:rsid w:val="00F56BF5"/>
    <w:rsid w:val="00F56F60"/>
    <w:rsid w:val="00F56F6C"/>
    <w:rsid w:val="00F57699"/>
    <w:rsid w:val="00F57813"/>
    <w:rsid w:val="00F578CB"/>
    <w:rsid w:val="00F600A1"/>
    <w:rsid w:val="00F60119"/>
    <w:rsid w:val="00F60141"/>
    <w:rsid w:val="00F60248"/>
    <w:rsid w:val="00F603B4"/>
    <w:rsid w:val="00F60496"/>
    <w:rsid w:val="00F60670"/>
    <w:rsid w:val="00F6070D"/>
    <w:rsid w:val="00F60885"/>
    <w:rsid w:val="00F60C87"/>
    <w:rsid w:val="00F60D8A"/>
    <w:rsid w:val="00F60E60"/>
    <w:rsid w:val="00F60E66"/>
    <w:rsid w:val="00F61044"/>
    <w:rsid w:val="00F61379"/>
    <w:rsid w:val="00F617F0"/>
    <w:rsid w:val="00F61C25"/>
    <w:rsid w:val="00F61CE1"/>
    <w:rsid w:val="00F61E89"/>
    <w:rsid w:val="00F621DC"/>
    <w:rsid w:val="00F625FB"/>
    <w:rsid w:val="00F6267E"/>
    <w:rsid w:val="00F627C5"/>
    <w:rsid w:val="00F62BB0"/>
    <w:rsid w:val="00F62F5F"/>
    <w:rsid w:val="00F63136"/>
    <w:rsid w:val="00F63473"/>
    <w:rsid w:val="00F635AD"/>
    <w:rsid w:val="00F63E02"/>
    <w:rsid w:val="00F644CD"/>
    <w:rsid w:val="00F64815"/>
    <w:rsid w:val="00F64D34"/>
    <w:rsid w:val="00F64E83"/>
    <w:rsid w:val="00F64EFF"/>
    <w:rsid w:val="00F6527D"/>
    <w:rsid w:val="00F6597C"/>
    <w:rsid w:val="00F65AA6"/>
    <w:rsid w:val="00F65E60"/>
    <w:rsid w:val="00F65FE4"/>
    <w:rsid w:val="00F663E9"/>
    <w:rsid w:val="00F66A63"/>
    <w:rsid w:val="00F66D9F"/>
    <w:rsid w:val="00F67203"/>
    <w:rsid w:val="00F674F6"/>
    <w:rsid w:val="00F67B12"/>
    <w:rsid w:val="00F67CCA"/>
    <w:rsid w:val="00F67DBF"/>
    <w:rsid w:val="00F67F83"/>
    <w:rsid w:val="00F70190"/>
    <w:rsid w:val="00F702B0"/>
    <w:rsid w:val="00F7090A"/>
    <w:rsid w:val="00F70A93"/>
    <w:rsid w:val="00F70BC4"/>
    <w:rsid w:val="00F70D15"/>
    <w:rsid w:val="00F70EE9"/>
    <w:rsid w:val="00F7112D"/>
    <w:rsid w:val="00F7121D"/>
    <w:rsid w:val="00F713F8"/>
    <w:rsid w:val="00F716D8"/>
    <w:rsid w:val="00F718CA"/>
    <w:rsid w:val="00F71922"/>
    <w:rsid w:val="00F7199E"/>
    <w:rsid w:val="00F71D6E"/>
    <w:rsid w:val="00F71FF1"/>
    <w:rsid w:val="00F7200D"/>
    <w:rsid w:val="00F72172"/>
    <w:rsid w:val="00F724A7"/>
    <w:rsid w:val="00F72608"/>
    <w:rsid w:val="00F7273A"/>
    <w:rsid w:val="00F72E1A"/>
    <w:rsid w:val="00F7390B"/>
    <w:rsid w:val="00F7390E"/>
    <w:rsid w:val="00F7398E"/>
    <w:rsid w:val="00F73BAB"/>
    <w:rsid w:val="00F73C40"/>
    <w:rsid w:val="00F74125"/>
    <w:rsid w:val="00F74623"/>
    <w:rsid w:val="00F74665"/>
    <w:rsid w:val="00F75C3A"/>
    <w:rsid w:val="00F75C44"/>
    <w:rsid w:val="00F7626E"/>
    <w:rsid w:val="00F76462"/>
    <w:rsid w:val="00F76A59"/>
    <w:rsid w:val="00F76B26"/>
    <w:rsid w:val="00F76B50"/>
    <w:rsid w:val="00F77418"/>
    <w:rsid w:val="00F7748F"/>
    <w:rsid w:val="00F77574"/>
    <w:rsid w:val="00F7763A"/>
    <w:rsid w:val="00F77CEE"/>
    <w:rsid w:val="00F77F85"/>
    <w:rsid w:val="00F800FA"/>
    <w:rsid w:val="00F80205"/>
    <w:rsid w:val="00F809F1"/>
    <w:rsid w:val="00F8108F"/>
    <w:rsid w:val="00F810E1"/>
    <w:rsid w:val="00F814DF"/>
    <w:rsid w:val="00F816F5"/>
    <w:rsid w:val="00F81950"/>
    <w:rsid w:val="00F81BA5"/>
    <w:rsid w:val="00F81FFE"/>
    <w:rsid w:val="00F8225B"/>
    <w:rsid w:val="00F8231A"/>
    <w:rsid w:val="00F825FD"/>
    <w:rsid w:val="00F828FF"/>
    <w:rsid w:val="00F82A57"/>
    <w:rsid w:val="00F82C0D"/>
    <w:rsid w:val="00F82C46"/>
    <w:rsid w:val="00F82D19"/>
    <w:rsid w:val="00F82D91"/>
    <w:rsid w:val="00F82E8B"/>
    <w:rsid w:val="00F8305A"/>
    <w:rsid w:val="00F830C8"/>
    <w:rsid w:val="00F832A3"/>
    <w:rsid w:val="00F834D1"/>
    <w:rsid w:val="00F8367F"/>
    <w:rsid w:val="00F839C6"/>
    <w:rsid w:val="00F83A2E"/>
    <w:rsid w:val="00F83B30"/>
    <w:rsid w:val="00F83C71"/>
    <w:rsid w:val="00F83EC0"/>
    <w:rsid w:val="00F83FF7"/>
    <w:rsid w:val="00F84037"/>
    <w:rsid w:val="00F841EA"/>
    <w:rsid w:val="00F84306"/>
    <w:rsid w:val="00F849CA"/>
    <w:rsid w:val="00F84C9D"/>
    <w:rsid w:val="00F84E01"/>
    <w:rsid w:val="00F84F51"/>
    <w:rsid w:val="00F8608E"/>
    <w:rsid w:val="00F86350"/>
    <w:rsid w:val="00F86B2C"/>
    <w:rsid w:val="00F86B61"/>
    <w:rsid w:val="00F86DB3"/>
    <w:rsid w:val="00F86F17"/>
    <w:rsid w:val="00F871B4"/>
    <w:rsid w:val="00F872EB"/>
    <w:rsid w:val="00F872EC"/>
    <w:rsid w:val="00F87409"/>
    <w:rsid w:val="00F876DD"/>
    <w:rsid w:val="00F876EB"/>
    <w:rsid w:val="00F87750"/>
    <w:rsid w:val="00F904BB"/>
    <w:rsid w:val="00F906BF"/>
    <w:rsid w:val="00F90986"/>
    <w:rsid w:val="00F90D3E"/>
    <w:rsid w:val="00F90EE0"/>
    <w:rsid w:val="00F91474"/>
    <w:rsid w:val="00F91843"/>
    <w:rsid w:val="00F91A24"/>
    <w:rsid w:val="00F91BFC"/>
    <w:rsid w:val="00F91F83"/>
    <w:rsid w:val="00F921EA"/>
    <w:rsid w:val="00F92872"/>
    <w:rsid w:val="00F929F3"/>
    <w:rsid w:val="00F92A7C"/>
    <w:rsid w:val="00F92C26"/>
    <w:rsid w:val="00F92FC1"/>
    <w:rsid w:val="00F930DE"/>
    <w:rsid w:val="00F9380D"/>
    <w:rsid w:val="00F93845"/>
    <w:rsid w:val="00F93B1A"/>
    <w:rsid w:val="00F93D23"/>
    <w:rsid w:val="00F93E14"/>
    <w:rsid w:val="00F941D5"/>
    <w:rsid w:val="00F94376"/>
    <w:rsid w:val="00F9454B"/>
    <w:rsid w:val="00F94682"/>
    <w:rsid w:val="00F94A91"/>
    <w:rsid w:val="00F94C10"/>
    <w:rsid w:val="00F94CC8"/>
    <w:rsid w:val="00F94D09"/>
    <w:rsid w:val="00F94ECB"/>
    <w:rsid w:val="00F95041"/>
    <w:rsid w:val="00F9568E"/>
    <w:rsid w:val="00F95703"/>
    <w:rsid w:val="00F95922"/>
    <w:rsid w:val="00F9597F"/>
    <w:rsid w:val="00F95AA4"/>
    <w:rsid w:val="00F95B97"/>
    <w:rsid w:val="00F960E5"/>
    <w:rsid w:val="00F96395"/>
    <w:rsid w:val="00F963F0"/>
    <w:rsid w:val="00F96570"/>
    <w:rsid w:val="00F96808"/>
    <w:rsid w:val="00F96BA9"/>
    <w:rsid w:val="00F96BF5"/>
    <w:rsid w:val="00F96D43"/>
    <w:rsid w:val="00F96ED3"/>
    <w:rsid w:val="00F96EDD"/>
    <w:rsid w:val="00F97099"/>
    <w:rsid w:val="00F9714E"/>
    <w:rsid w:val="00F9748F"/>
    <w:rsid w:val="00F97513"/>
    <w:rsid w:val="00F97953"/>
    <w:rsid w:val="00F97F03"/>
    <w:rsid w:val="00FA011E"/>
    <w:rsid w:val="00FA02C9"/>
    <w:rsid w:val="00FA04FF"/>
    <w:rsid w:val="00FA08D8"/>
    <w:rsid w:val="00FA0B59"/>
    <w:rsid w:val="00FA0C73"/>
    <w:rsid w:val="00FA0CF6"/>
    <w:rsid w:val="00FA1318"/>
    <w:rsid w:val="00FA1817"/>
    <w:rsid w:val="00FA1A73"/>
    <w:rsid w:val="00FA1AF8"/>
    <w:rsid w:val="00FA215B"/>
    <w:rsid w:val="00FA2345"/>
    <w:rsid w:val="00FA236A"/>
    <w:rsid w:val="00FA2686"/>
    <w:rsid w:val="00FA28BA"/>
    <w:rsid w:val="00FA28D7"/>
    <w:rsid w:val="00FA2B77"/>
    <w:rsid w:val="00FA2C68"/>
    <w:rsid w:val="00FA2E2D"/>
    <w:rsid w:val="00FA2F33"/>
    <w:rsid w:val="00FA30B2"/>
    <w:rsid w:val="00FA3406"/>
    <w:rsid w:val="00FA3CC3"/>
    <w:rsid w:val="00FA3F10"/>
    <w:rsid w:val="00FA3FAF"/>
    <w:rsid w:val="00FA412E"/>
    <w:rsid w:val="00FA4375"/>
    <w:rsid w:val="00FA4530"/>
    <w:rsid w:val="00FA455A"/>
    <w:rsid w:val="00FA4A92"/>
    <w:rsid w:val="00FA50B1"/>
    <w:rsid w:val="00FA559D"/>
    <w:rsid w:val="00FA5665"/>
    <w:rsid w:val="00FA567B"/>
    <w:rsid w:val="00FA5682"/>
    <w:rsid w:val="00FA5988"/>
    <w:rsid w:val="00FA5F2D"/>
    <w:rsid w:val="00FA5F6B"/>
    <w:rsid w:val="00FA5FEA"/>
    <w:rsid w:val="00FA67B8"/>
    <w:rsid w:val="00FA681C"/>
    <w:rsid w:val="00FA68EE"/>
    <w:rsid w:val="00FA6962"/>
    <w:rsid w:val="00FA6A6F"/>
    <w:rsid w:val="00FA6C60"/>
    <w:rsid w:val="00FA738A"/>
    <w:rsid w:val="00FA7CF3"/>
    <w:rsid w:val="00FA7F8B"/>
    <w:rsid w:val="00FA7FDB"/>
    <w:rsid w:val="00FB009D"/>
    <w:rsid w:val="00FB01AF"/>
    <w:rsid w:val="00FB027A"/>
    <w:rsid w:val="00FB02F6"/>
    <w:rsid w:val="00FB05DA"/>
    <w:rsid w:val="00FB0992"/>
    <w:rsid w:val="00FB0A03"/>
    <w:rsid w:val="00FB0E96"/>
    <w:rsid w:val="00FB1126"/>
    <w:rsid w:val="00FB11C8"/>
    <w:rsid w:val="00FB122B"/>
    <w:rsid w:val="00FB12CA"/>
    <w:rsid w:val="00FB152B"/>
    <w:rsid w:val="00FB15B5"/>
    <w:rsid w:val="00FB16BB"/>
    <w:rsid w:val="00FB184C"/>
    <w:rsid w:val="00FB1BD3"/>
    <w:rsid w:val="00FB1BE4"/>
    <w:rsid w:val="00FB223E"/>
    <w:rsid w:val="00FB23DF"/>
    <w:rsid w:val="00FB247C"/>
    <w:rsid w:val="00FB25E9"/>
    <w:rsid w:val="00FB2684"/>
    <w:rsid w:val="00FB2905"/>
    <w:rsid w:val="00FB2F10"/>
    <w:rsid w:val="00FB2FAF"/>
    <w:rsid w:val="00FB3226"/>
    <w:rsid w:val="00FB3A41"/>
    <w:rsid w:val="00FB3C35"/>
    <w:rsid w:val="00FB3CB4"/>
    <w:rsid w:val="00FB3E9C"/>
    <w:rsid w:val="00FB416A"/>
    <w:rsid w:val="00FB42BE"/>
    <w:rsid w:val="00FB45CD"/>
    <w:rsid w:val="00FB4618"/>
    <w:rsid w:val="00FB464E"/>
    <w:rsid w:val="00FB4688"/>
    <w:rsid w:val="00FB4737"/>
    <w:rsid w:val="00FB4810"/>
    <w:rsid w:val="00FB49DA"/>
    <w:rsid w:val="00FB4AF1"/>
    <w:rsid w:val="00FB4DC8"/>
    <w:rsid w:val="00FB4EC6"/>
    <w:rsid w:val="00FB4FE9"/>
    <w:rsid w:val="00FB5164"/>
    <w:rsid w:val="00FB5A7B"/>
    <w:rsid w:val="00FB5B8E"/>
    <w:rsid w:val="00FB5BC5"/>
    <w:rsid w:val="00FB5CE0"/>
    <w:rsid w:val="00FB5D88"/>
    <w:rsid w:val="00FB615B"/>
    <w:rsid w:val="00FB61EA"/>
    <w:rsid w:val="00FB69B3"/>
    <w:rsid w:val="00FB6AE4"/>
    <w:rsid w:val="00FB6B12"/>
    <w:rsid w:val="00FB6DEB"/>
    <w:rsid w:val="00FB6E08"/>
    <w:rsid w:val="00FB71C4"/>
    <w:rsid w:val="00FB7611"/>
    <w:rsid w:val="00FB7677"/>
    <w:rsid w:val="00FB7B21"/>
    <w:rsid w:val="00FB7B85"/>
    <w:rsid w:val="00FB7D54"/>
    <w:rsid w:val="00FB7D77"/>
    <w:rsid w:val="00FC0463"/>
    <w:rsid w:val="00FC04E4"/>
    <w:rsid w:val="00FC0ACD"/>
    <w:rsid w:val="00FC0D16"/>
    <w:rsid w:val="00FC0E0F"/>
    <w:rsid w:val="00FC0E74"/>
    <w:rsid w:val="00FC0FDF"/>
    <w:rsid w:val="00FC12A5"/>
    <w:rsid w:val="00FC12FA"/>
    <w:rsid w:val="00FC1722"/>
    <w:rsid w:val="00FC1898"/>
    <w:rsid w:val="00FC1930"/>
    <w:rsid w:val="00FC1A1F"/>
    <w:rsid w:val="00FC1B46"/>
    <w:rsid w:val="00FC2447"/>
    <w:rsid w:val="00FC25E0"/>
    <w:rsid w:val="00FC2663"/>
    <w:rsid w:val="00FC2745"/>
    <w:rsid w:val="00FC27D2"/>
    <w:rsid w:val="00FC28FB"/>
    <w:rsid w:val="00FC2933"/>
    <w:rsid w:val="00FC2A2F"/>
    <w:rsid w:val="00FC2F07"/>
    <w:rsid w:val="00FC33D1"/>
    <w:rsid w:val="00FC35A8"/>
    <w:rsid w:val="00FC36FD"/>
    <w:rsid w:val="00FC3876"/>
    <w:rsid w:val="00FC3B21"/>
    <w:rsid w:val="00FC3CF3"/>
    <w:rsid w:val="00FC3F68"/>
    <w:rsid w:val="00FC40A1"/>
    <w:rsid w:val="00FC41F2"/>
    <w:rsid w:val="00FC43CA"/>
    <w:rsid w:val="00FC4479"/>
    <w:rsid w:val="00FC492D"/>
    <w:rsid w:val="00FC4AAB"/>
    <w:rsid w:val="00FC4C19"/>
    <w:rsid w:val="00FC51E8"/>
    <w:rsid w:val="00FC5285"/>
    <w:rsid w:val="00FC5598"/>
    <w:rsid w:val="00FC564A"/>
    <w:rsid w:val="00FC5C8A"/>
    <w:rsid w:val="00FC5E23"/>
    <w:rsid w:val="00FC61E2"/>
    <w:rsid w:val="00FC632C"/>
    <w:rsid w:val="00FC66A0"/>
    <w:rsid w:val="00FC67F0"/>
    <w:rsid w:val="00FC684F"/>
    <w:rsid w:val="00FC6C76"/>
    <w:rsid w:val="00FC6E1F"/>
    <w:rsid w:val="00FC72C0"/>
    <w:rsid w:val="00FC73BA"/>
    <w:rsid w:val="00FC7672"/>
    <w:rsid w:val="00FC7B96"/>
    <w:rsid w:val="00FC7C99"/>
    <w:rsid w:val="00FC7CC2"/>
    <w:rsid w:val="00FC7D22"/>
    <w:rsid w:val="00FD0168"/>
    <w:rsid w:val="00FD0716"/>
    <w:rsid w:val="00FD076D"/>
    <w:rsid w:val="00FD09C8"/>
    <w:rsid w:val="00FD12EE"/>
    <w:rsid w:val="00FD16CC"/>
    <w:rsid w:val="00FD172A"/>
    <w:rsid w:val="00FD191A"/>
    <w:rsid w:val="00FD19A2"/>
    <w:rsid w:val="00FD19A6"/>
    <w:rsid w:val="00FD1B2F"/>
    <w:rsid w:val="00FD1D2A"/>
    <w:rsid w:val="00FD21C0"/>
    <w:rsid w:val="00FD2449"/>
    <w:rsid w:val="00FD2A44"/>
    <w:rsid w:val="00FD2CA2"/>
    <w:rsid w:val="00FD312F"/>
    <w:rsid w:val="00FD3543"/>
    <w:rsid w:val="00FD35E9"/>
    <w:rsid w:val="00FD40B6"/>
    <w:rsid w:val="00FD412F"/>
    <w:rsid w:val="00FD425B"/>
    <w:rsid w:val="00FD4321"/>
    <w:rsid w:val="00FD4328"/>
    <w:rsid w:val="00FD45F1"/>
    <w:rsid w:val="00FD49CE"/>
    <w:rsid w:val="00FD5434"/>
    <w:rsid w:val="00FD5481"/>
    <w:rsid w:val="00FD586D"/>
    <w:rsid w:val="00FD5CE1"/>
    <w:rsid w:val="00FD5E0F"/>
    <w:rsid w:val="00FD61C1"/>
    <w:rsid w:val="00FD6558"/>
    <w:rsid w:val="00FD6700"/>
    <w:rsid w:val="00FD680F"/>
    <w:rsid w:val="00FD68C4"/>
    <w:rsid w:val="00FD703B"/>
    <w:rsid w:val="00FD7062"/>
    <w:rsid w:val="00FD70E4"/>
    <w:rsid w:val="00FD7250"/>
    <w:rsid w:val="00FD788E"/>
    <w:rsid w:val="00FD79C7"/>
    <w:rsid w:val="00FD7AB4"/>
    <w:rsid w:val="00FD7E04"/>
    <w:rsid w:val="00FD7FDC"/>
    <w:rsid w:val="00FE0150"/>
    <w:rsid w:val="00FE0261"/>
    <w:rsid w:val="00FE02F8"/>
    <w:rsid w:val="00FE0D33"/>
    <w:rsid w:val="00FE0DB9"/>
    <w:rsid w:val="00FE0E41"/>
    <w:rsid w:val="00FE0E69"/>
    <w:rsid w:val="00FE13F4"/>
    <w:rsid w:val="00FE1582"/>
    <w:rsid w:val="00FE17CF"/>
    <w:rsid w:val="00FE1921"/>
    <w:rsid w:val="00FE1A75"/>
    <w:rsid w:val="00FE208A"/>
    <w:rsid w:val="00FE20C3"/>
    <w:rsid w:val="00FE21A1"/>
    <w:rsid w:val="00FE2422"/>
    <w:rsid w:val="00FE2580"/>
    <w:rsid w:val="00FE2663"/>
    <w:rsid w:val="00FE2DC9"/>
    <w:rsid w:val="00FE31D6"/>
    <w:rsid w:val="00FE31EF"/>
    <w:rsid w:val="00FE33FE"/>
    <w:rsid w:val="00FE34E6"/>
    <w:rsid w:val="00FE35A9"/>
    <w:rsid w:val="00FE3842"/>
    <w:rsid w:val="00FE385E"/>
    <w:rsid w:val="00FE39E4"/>
    <w:rsid w:val="00FE3D8D"/>
    <w:rsid w:val="00FE4978"/>
    <w:rsid w:val="00FE4AD9"/>
    <w:rsid w:val="00FE531A"/>
    <w:rsid w:val="00FE5443"/>
    <w:rsid w:val="00FE5479"/>
    <w:rsid w:val="00FE54D0"/>
    <w:rsid w:val="00FE563D"/>
    <w:rsid w:val="00FE5762"/>
    <w:rsid w:val="00FE5951"/>
    <w:rsid w:val="00FE5A37"/>
    <w:rsid w:val="00FE6397"/>
    <w:rsid w:val="00FE676F"/>
    <w:rsid w:val="00FE6B16"/>
    <w:rsid w:val="00FE6C87"/>
    <w:rsid w:val="00FE72BA"/>
    <w:rsid w:val="00FE73B2"/>
    <w:rsid w:val="00FE74A4"/>
    <w:rsid w:val="00FE75F0"/>
    <w:rsid w:val="00FE7607"/>
    <w:rsid w:val="00FE76A7"/>
    <w:rsid w:val="00FE7829"/>
    <w:rsid w:val="00FE790A"/>
    <w:rsid w:val="00FE7B34"/>
    <w:rsid w:val="00FE7C73"/>
    <w:rsid w:val="00FE7FD3"/>
    <w:rsid w:val="00FF001A"/>
    <w:rsid w:val="00FF00F4"/>
    <w:rsid w:val="00FF011E"/>
    <w:rsid w:val="00FF06A3"/>
    <w:rsid w:val="00FF0705"/>
    <w:rsid w:val="00FF0970"/>
    <w:rsid w:val="00FF09AF"/>
    <w:rsid w:val="00FF0A7C"/>
    <w:rsid w:val="00FF0AE0"/>
    <w:rsid w:val="00FF0C58"/>
    <w:rsid w:val="00FF0D7C"/>
    <w:rsid w:val="00FF108D"/>
    <w:rsid w:val="00FF130C"/>
    <w:rsid w:val="00FF1374"/>
    <w:rsid w:val="00FF1517"/>
    <w:rsid w:val="00FF1831"/>
    <w:rsid w:val="00FF1D6B"/>
    <w:rsid w:val="00FF1DA6"/>
    <w:rsid w:val="00FF1EA9"/>
    <w:rsid w:val="00FF2111"/>
    <w:rsid w:val="00FF2A0A"/>
    <w:rsid w:val="00FF2B77"/>
    <w:rsid w:val="00FF310B"/>
    <w:rsid w:val="00FF325C"/>
    <w:rsid w:val="00FF344B"/>
    <w:rsid w:val="00FF3715"/>
    <w:rsid w:val="00FF374B"/>
    <w:rsid w:val="00FF37EE"/>
    <w:rsid w:val="00FF3CBF"/>
    <w:rsid w:val="00FF3CCC"/>
    <w:rsid w:val="00FF3D0A"/>
    <w:rsid w:val="00FF3F30"/>
    <w:rsid w:val="00FF40C5"/>
    <w:rsid w:val="00FF4940"/>
    <w:rsid w:val="00FF4A2B"/>
    <w:rsid w:val="00FF4A75"/>
    <w:rsid w:val="00FF4BE0"/>
    <w:rsid w:val="00FF4CE3"/>
    <w:rsid w:val="00FF4D09"/>
    <w:rsid w:val="00FF4E5E"/>
    <w:rsid w:val="00FF5045"/>
    <w:rsid w:val="00FF50AD"/>
    <w:rsid w:val="00FF52BE"/>
    <w:rsid w:val="00FF56AF"/>
    <w:rsid w:val="00FF5878"/>
    <w:rsid w:val="00FF5B66"/>
    <w:rsid w:val="00FF5CCB"/>
    <w:rsid w:val="00FF5F29"/>
    <w:rsid w:val="00FF66A6"/>
    <w:rsid w:val="00FF7A3E"/>
    <w:rsid w:val="00FF7AE2"/>
    <w:rsid w:val="00FF7B61"/>
    <w:rsid w:val="00FF7D2F"/>
    <w:rsid w:val="00FF7DFD"/>
    <w:rsid w:val="00FF7F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CCD"/>
    <w:pPr>
      <w:spacing w:after="200" w:line="276" w:lineRule="auto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186D51"/>
    <w:pPr>
      <w:ind w:left="720"/>
      <w:contextualSpacing/>
    </w:pPr>
  </w:style>
  <w:style w:type="paragraph" w:styleId="NormalWeb">
    <w:name w:val="Normal (Web)"/>
    <w:basedOn w:val="Normal"/>
    <w:uiPriority w:val="99"/>
    <w:semiHidden/>
    <w:rsid w:val="004A51FD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E71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E7126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AE4CED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sid w:val="00BC5B5F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1376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6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662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376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6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663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376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64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66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37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662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135</TotalTime>
  <Pages>2</Pages>
  <Words>159</Words>
  <Characters>909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Lajo</dc:creator>
  <cp:keywords/>
  <dc:description/>
  <cp:lastModifiedBy>Jano S.</cp:lastModifiedBy>
  <cp:revision>20</cp:revision>
  <cp:lastPrinted>2001-12-31T23:32:00Z</cp:lastPrinted>
  <dcterms:created xsi:type="dcterms:W3CDTF">2021-01-10T07:10:00Z</dcterms:created>
  <dcterms:modified xsi:type="dcterms:W3CDTF">2001-12-31T23:33:00Z</dcterms:modified>
</cp:coreProperties>
</file>